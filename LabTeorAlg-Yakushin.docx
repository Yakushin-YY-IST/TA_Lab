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343" w:rsidRDefault="00C80343" w:rsidP="00C80343">
      <w:pPr>
        <w:pStyle w:val="12"/>
        <w:rPr>
          <w:rFonts w:cs="Times New Roman"/>
        </w:rPr>
      </w:pPr>
      <w:bookmarkStart w:id="0" w:name="_Toc228679751"/>
    </w:p>
    <w:p w:rsidR="00C80343" w:rsidRDefault="00C80343" w:rsidP="00C80343">
      <w:pPr>
        <w:pStyle w:val="12"/>
        <w:rPr>
          <w:rFonts w:cs="Times New Roman"/>
        </w:rPr>
      </w:pPr>
      <w:r w:rsidRPr="005E0E97">
        <w:rPr>
          <w:rFonts w:cs="Times New Roman"/>
        </w:rPr>
        <w:t>СОДЕРЖАНИЕ</w:t>
      </w:r>
    </w:p>
    <w:p w:rsidR="00C80343" w:rsidRPr="00D67F06" w:rsidRDefault="00C80343" w:rsidP="00C80343">
      <w:pPr>
        <w:suppressAutoHyphens/>
        <w:spacing w:line="360" w:lineRule="auto"/>
        <w:ind w:firstLine="709"/>
        <w:rPr>
          <w:sz w:val="28"/>
          <w:szCs w:val="28"/>
        </w:rPr>
      </w:pPr>
      <w:r w:rsidRPr="00D67F06">
        <w:rPr>
          <w:sz w:val="28"/>
          <w:szCs w:val="28"/>
        </w:rPr>
        <w:t>1. Лабораторная работа №1…………</w:t>
      </w:r>
      <w:r>
        <w:rPr>
          <w:sz w:val="28"/>
          <w:szCs w:val="28"/>
        </w:rPr>
        <w:t>...</w:t>
      </w:r>
      <w:r w:rsidRPr="00D67F06">
        <w:rPr>
          <w:sz w:val="28"/>
          <w:szCs w:val="28"/>
        </w:rPr>
        <w:t>………………………………………….2</w:t>
      </w:r>
    </w:p>
    <w:p w:rsidR="00C80343" w:rsidRPr="00D67F06" w:rsidRDefault="00C80343" w:rsidP="00C80343">
      <w:pPr>
        <w:suppressAutoHyphens/>
        <w:spacing w:line="360" w:lineRule="auto"/>
        <w:ind w:firstLine="709"/>
        <w:rPr>
          <w:sz w:val="28"/>
          <w:szCs w:val="28"/>
        </w:rPr>
      </w:pPr>
      <w:r w:rsidRPr="00D67F06">
        <w:rPr>
          <w:sz w:val="28"/>
          <w:szCs w:val="28"/>
        </w:rPr>
        <w:t>2. Лабораторная работа №2</w:t>
      </w:r>
      <w:r>
        <w:rPr>
          <w:sz w:val="28"/>
          <w:szCs w:val="28"/>
        </w:rPr>
        <w:t>………………………………………………………5</w:t>
      </w:r>
    </w:p>
    <w:p w:rsidR="00C80343" w:rsidRPr="00D67F06" w:rsidRDefault="00C80343" w:rsidP="00C80343">
      <w:pPr>
        <w:suppressAutoHyphens/>
        <w:spacing w:line="360" w:lineRule="auto"/>
        <w:ind w:firstLine="709"/>
        <w:rPr>
          <w:sz w:val="28"/>
          <w:szCs w:val="28"/>
        </w:rPr>
      </w:pPr>
      <w:r w:rsidRPr="00D67F06">
        <w:rPr>
          <w:sz w:val="28"/>
          <w:szCs w:val="28"/>
        </w:rPr>
        <w:t>3. Лабораторная работа №3</w:t>
      </w:r>
      <w:r>
        <w:rPr>
          <w:sz w:val="28"/>
          <w:szCs w:val="28"/>
        </w:rPr>
        <w:t>……………………………………………………..11</w:t>
      </w:r>
    </w:p>
    <w:p w:rsidR="00C80343" w:rsidRPr="00D67F06" w:rsidRDefault="00C80343" w:rsidP="00C80343">
      <w:pPr>
        <w:suppressAutoHyphens/>
        <w:spacing w:line="360" w:lineRule="auto"/>
        <w:ind w:firstLine="709"/>
        <w:rPr>
          <w:sz w:val="28"/>
          <w:szCs w:val="28"/>
        </w:rPr>
      </w:pPr>
      <w:r w:rsidRPr="00D67F06">
        <w:rPr>
          <w:sz w:val="28"/>
          <w:szCs w:val="28"/>
        </w:rPr>
        <w:t>4. Лабораторная работа №4</w:t>
      </w:r>
      <w:r>
        <w:rPr>
          <w:sz w:val="28"/>
          <w:szCs w:val="28"/>
        </w:rPr>
        <w:t>……………………………………………………..17</w:t>
      </w:r>
      <w:bookmarkStart w:id="1" w:name="_GoBack"/>
      <w:bookmarkEnd w:id="1"/>
    </w:p>
    <w:p w:rsidR="00C80343" w:rsidRPr="00D67F06" w:rsidRDefault="00C80343" w:rsidP="00C80343">
      <w:pPr>
        <w:suppressAutoHyphens/>
        <w:spacing w:line="360" w:lineRule="auto"/>
        <w:ind w:firstLine="709"/>
        <w:rPr>
          <w:sz w:val="28"/>
          <w:szCs w:val="28"/>
        </w:rPr>
      </w:pPr>
      <w:r w:rsidRPr="00D67F06">
        <w:rPr>
          <w:sz w:val="28"/>
          <w:szCs w:val="28"/>
        </w:rPr>
        <w:t>5. Лабораторная работа №5</w:t>
      </w:r>
      <w:r>
        <w:rPr>
          <w:sz w:val="28"/>
          <w:szCs w:val="28"/>
        </w:rPr>
        <w:t>……………………………………………………..24</w:t>
      </w:r>
    </w:p>
    <w:p w:rsidR="00C80343" w:rsidRPr="00D67F06" w:rsidRDefault="00C80343" w:rsidP="00C80343">
      <w:pPr>
        <w:suppressAutoHyphens/>
        <w:spacing w:line="360" w:lineRule="auto"/>
        <w:ind w:firstLine="709"/>
        <w:rPr>
          <w:sz w:val="28"/>
          <w:szCs w:val="28"/>
        </w:rPr>
      </w:pPr>
      <w:r w:rsidRPr="00D67F06">
        <w:rPr>
          <w:sz w:val="28"/>
          <w:szCs w:val="28"/>
        </w:rPr>
        <w:t>6. Лабораторная работа №6</w:t>
      </w:r>
      <w:r>
        <w:rPr>
          <w:sz w:val="28"/>
          <w:szCs w:val="28"/>
        </w:rPr>
        <w:t>……………………………………………………..28</w:t>
      </w:r>
    </w:p>
    <w:p w:rsidR="00C80343" w:rsidRPr="00D67F06" w:rsidRDefault="00C80343" w:rsidP="00C80343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7. Лабораторная работа №7……………………………………………………..32</w:t>
      </w:r>
    </w:p>
    <w:p w:rsidR="003040BC" w:rsidRPr="005E0E97" w:rsidRDefault="003040BC" w:rsidP="000420DB">
      <w:pPr>
        <w:suppressAutoHyphens/>
        <w:spacing w:line="360" w:lineRule="auto"/>
        <w:ind w:firstLine="709"/>
        <w:jc w:val="center"/>
        <w:rPr>
          <w:b/>
          <w:sz w:val="28"/>
          <w:szCs w:val="28"/>
        </w:rPr>
      </w:pPr>
      <w:r w:rsidRPr="005E0E97">
        <w:rPr>
          <w:b/>
          <w:sz w:val="28"/>
          <w:szCs w:val="28"/>
        </w:rPr>
        <w:br w:type="page"/>
      </w:r>
      <w:r w:rsidRPr="005E0E97">
        <w:rPr>
          <w:b/>
          <w:sz w:val="28"/>
          <w:szCs w:val="28"/>
        </w:rPr>
        <w:lastRenderedPageBreak/>
        <w:t>Лабораторная работа №1</w:t>
      </w:r>
    </w:p>
    <w:p w:rsidR="003040BC" w:rsidRPr="005E0E97" w:rsidRDefault="003040BC" w:rsidP="000420DB">
      <w:pPr>
        <w:spacing w:line="360" w:lineRule="auto"/>
        <w:ind w:left="374" w:right="204" w:firstLine="709"/>
        <w:jc w:val="center"/>
        <w:rPr>
          <w:b/>
          <w:sz w:val="28"/>
          <w:szCs w:val="28"/>
        </w:rPr>
      </w:pPr>
      <w:r w:rsidRPr="005E0E97">
        <w:rPr>
          <w:b/>
          <w:sz w:val="28"/>
          <w:szCs w:val="28"/>
        </w:rPr>
        <w:t>Тема: «</w:t>
      </w:r>
      <w:r>
        <w:rPr>
          <w:b/>
          <w:sz w:val="28"/>
          <w:szCs w:val="28"/>
        </w:rPr>
        <w:t>Линейные программы</w:t>
      </w:r>
      <w:r w:rsidRPr="005E0E97">
        <w:rPr>
          <w:b/>
          <w:sz w:val="28"/>
          <w:szCs w:val="28"/>
        </w:rPr>
        <w:t>»</w:t>
      </w:r>
    </w:p>
    <w:bookmarkEnd w:id="0"/>
    <w:p w:rsidR="003040BC" w:rsidRPr="005E0E97" w:rsidRDefault="003040BC" w:rsidP="000420D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E0E97">
        <w:rPr>
          <w:b/>
          <w:sz w:val="28"/>
          <w:szCs w:val="28"/>
        </w:rPr>
        <w:t>Цель работы: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Изучение основ программирования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</w:t>
      </w:r>
      <w:r w:rsidRPr="005E0E97">
        <w:rPr>
          <w:sz w:val="28"/>
          <w:szCs w:val="28"/>
        </w:rPr>
        <w:t>.</w:t>
      </w:r>
    </w:p>
    <w:p w:rsidR="003040BC" w:rsidRDefault="003040BC" w:rsidP="006B6004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r>
        <w:rPr>
          <w:sz w:val="28"/>
          <w:szCs w:val="28"/>
        </w:rPr>
        <w:t>Написать программу для расчета по двум заданным формулам на языке программирования</w:t>
      </w:r>
      <w:proofErr w:type="gramStart"/>
      <w:r>
        <w:rPr>
          <w:sz w:val="28"/>
          <w:szCs w:val="28"/>
        </w:rPr>
        <w:t xml:space="preserve"> С</w:t>
      </w:r>
      <w:proofErr w:type="gramEnd"/>
      <w:r w:rsidRPr="00FA4C32">
        <w:rPr>
          <w:sz w:val="28"/>
          <w:szCs w:val="28"/>
        </w:rPr>
        <w:t>#</w:t>
      </w:r>
      <w:r>
        <w:rPr>
          <w:sz w:val="28"/>
          <w:szCs w:val="28"/>
        </w:rPr>
        <w:t>.</w:t>
      </w:r>
      <w:r w:rsidRPr="00A86686">
        <w:rPr>
          <w:sz w:val="28"/>
          <w:szCs w:val="28"/>
        </w:rPr>
        <w:t xml:space="preserve"> </w:t>
      </w:r>
    </w:p>
    <w:p w:rsidR="003040BC" w:rsidRPr="006B6004" w:rsidRDefault="003040BC" w:rsidP="00300A84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Вариант 19.  </w:t>
      </w:r>
      <w:r w:rsidRPr="00872870">
        <w:rPr>
          <w:sz w:val="28"/>
          <w:szCs w:val="28"/>
        </w:rPr>
        <w:fldChar w:fldCharType="begin"/>
      </w:r>
      <w:r w:rsidRPr="00872870">
        <w:rPr>
          <w:sz w:val="28"/>
          <w:szCs w:val="28"/>
        </w:rPr>
        <w:instrText xml:space="preserve"> QUOTE </w:instrText>
      </w:r>
      <w:r w:rsidR="00C8034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.75pt;height:34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stylePaneFormatFilter w:val=&quot;3F01&quot;/&gt;&lt;w:defaultTabStop w:val=&quot;720&quot;/&gt;&lt;w:autoHyphenation/&gt;&lt;w:hyphenationZone w:val=&quot;357&quot;/&gt;&lt;w:drawingGridHorizontalSpacing w:val=&quot;6&quot;/&gt;&lt;w:drawingGridVerticalSpacing w:val=&quot;6&quot;/&gt;&lt;w:displayHorizontalDrawingGridEvery w:val=&quot;0&quot;/&gt;&lt;w:displayVerticalDrawingGridEvery w:val=&quot;0&quot;/&gt;&lt;w:useMarginsForDrawingGridOrigin/&gt;&lt;w:drawingGridVerticalOrigin w:val=&quot;1985&quot;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w:useFELayout/&gt;&lt;/w:compat&gt;&lt;wsp:rsids&gt;&lt;wsp:rsidRoot wsp:val=&quot;00E839AF&quot;/&gt;&lt;wsp:rsid wsp:val=&quot;000062AF&quot;/&gt;&lt;wsp:rsid wsp:val=&quot;00015CF2&quot;/&gt;&lt;wsp:rsid wsp:val=&quot;00024962&quot;/&gt;&lt;wsp:rsid wsp:val=&quot;00032773&quot;/&gt;&lt;wsp:rsid wsp:val=&quot;0003329B&quot;/&gt;&lt;wsp:rsid wsp:val=&quot;0004070D&quot;/&gt;&lt;wsp:rsid wsp:val=&quot;00040B68&quot;/&gt;&lt;wsp:rsid wsp:val=&quot;000420DB&quot;/&gt;&lt;wsp:rsid wsp:val=&quot;00043174&quot;/&gt;&lt;wsp:rsid wsp:val=&quot;00045818&quot;/&gt;&lt;wsp:rsid wsp:val=&quot;00056FA8&quot;/&gt;&lt;wsp:rsid wsp:val=&quot;00066D24&quot;/&gt;&lt;wsp:rsid wsp:val=&quot;00070AE3&quot;/&gt;&lt;wsp:rsid wsp:val=&quot;0007794B&quot;/&gt;&lt;wsp:rsid wsp:val=&quot;00085F00&quot;/&gt;&lt;wsp:rsid wsp:val=&quot;000A0F97&quot;/&gt;&lt;wsp:rsid wsp:val=&quot;000A29D9&quot;/&gt;&lt;wsp:rsid wsp:val=&quot;000A39D5&quot;/&gt;&lt;wsp:rsid wsp:val=&quot;000A44BA&quot;/&gt;&lt;wsp:rsid wsp:val=&quot;000B7B88&quot;/&gt;&lt;wsp:rsid wsp:val=&quot;000C2441&quot;/&gt;&lt;wsp:rsid wsp:val=&quot;000C7FD5&quot;/&gt;&lt;wsp:rsid wsp:val=&quot;000D246A&quot;/&gt;&lt;wsp:rsid wsp:val=&quot;00103F5B&quot;/&gt;&lt;wsp:rsid wsp:val=&quot;00110546&quot;/&gt;&lt;wsp:rsid wsp:val=&quot;00122DEC&quot;/&gt;&lt;wsp:rsid wsp:val=&quot;00130CA2&quot;/&gt;&lt;wsp:rsid wsp:val=&quot;0014041D&quot;/&gt;&lt;wsp:rsid wsp:val=&quot;001514A1&quot;/&gt;&lt;wsp:rsid wsp:val=&quot;00152C72&quot;/&gt;&lt;wsp:rsid wsp:val=&quot;00155FEB&quot;/&gt;&lt;wsp:rsid wsp:val=&quot;00157B22&quot;/&gt;&lt;wsp:rsid wsp:val=&quot;0016463F&quot;/&gt;&lt;wsp:rsid wsp:val=&quot;00173AE8&quot;/&gt;&lt;wsp:rsid wsp:val=&quot;00173D2F&quot;/&gt;&lt;wsp:rsid wsp:val=&quot;0018070C&quot;/&gt;&lt;wsp:rsid wsp:val=&quot;001817A5&quot;/&gt;&lt;wsp:rsid wsp:val=&quot;001850F5&quot;/&gt;&lt;wsp:rsid wsp:val=&quot;001865E1&quot;/&gt;&lt;wsp:rsid wsp:val=&quot;00187B6C&quot;/&gt;&lt;wsp:rsid wsp:val=&quot;001A3FBD&quot;/&gt;&lt;wsp:rsid wsp:val=&quot;001A59E0&quot;/&gt;&lt;wsp:rsid wsp:val=&quot;001B0591&quot;/&gt;&lt;wsp:rsid wsp:val=&quot;001B3BA3&quot;/&gt;&lt;wsp:rsid wsp:val=&quot;001B4565&quot;/&gt;&lt;wsp:rsid wsp:val=&quot;001B538B&quot;/&gt;&lt;wsp:rsid wsp:val=&quot;001C5E5C&quot;/&gt;&lt;wsp:rsid wsp:val=&quot;001D3C9E&quot;/&gt;&lt;wsp:rsid wsp:val=&quot;001D5FDD&quot;/&gt;&lt;wsp:rsid wsp:val=&quot;001F2656&quot;/&gt;&lt;wsp:rsid wsp:val=&quot;00205E54&quot;/&gt;&lt;wsp:rsid wsp:val=&quot;00207C17&quot;/&gt;&lt;wsp:rsid wsp:val=&quot;00216F54&quot;/&gt;&lt;wsp:rsid wsp:val=&quot;00217155&quot;/&gt;&lt;wsp:rsid wsp:val=&quot;002373C5&quot;/&gt;&lt;wsp:rsid wsp:val=&quot;0025362D&quot;/&gt;&lt;wsp:rsid wsp:val=&quot;0025455C&quot;/&gt;&lt;wsp:rsid wsp:val=&quot;00257A64&quot;/&gt;&lt;wsp:rsid wsp:val=&quot;002611E6&quot;/&gt;&lt;wsp:rsid wsp:val=&quot;00263962&quot;/&gt;&lt;wsp:rsid wsp:val=&quot;002760E6&quot;/&gt;&lt;wsp:rsid wsp:val=&quot;002842F2&quot;/&gt;&lt;wsp:rsid wsp:val=&quot;002B64E7&quot;/&gt;&lt;wsp:rsid wsp:val=&quot;002D095C&quot;/&gt;&lt;wsp:rsid wsp:val=&quot;002D1641&quot;/&gt;&lt;wsp:rsid wsp:val=&quot;002D5B9C&quot;/&gt;&lt;wsp:rsid wsp:val=&quot;002E3D25&quot;/&gt;&lt;wsp:rsid wsp:val=&quot;002F10E9&quot;/&gt;&lt;wsp:rsid wsp:val=&quot;00300A84&quot;/&gt;&lt;wsp:rsid wsp:val=&quot;00316578&quot;/&gt;&lt;wsp:rsid wsp:val=&quot;00330781&quot;/&gt;&lt;wsp:rsid wsp:val=&quot;00332FC1&quot;/&gt;&lt;wsp:rsid wsp:val=&quot;00344034&quot;/&gt;&lt;wsp:rsid wsp:val=&quot;0035623E&quot;/&gt;&lt;wsp:rsid wsp:val=&quot;0036042D&quot;/&gt;&lt;wsp:rsid wsp:val=&quot;00360C79&quot;/&gt;&lt;wsp:rsid wsp:val=&quot;00363C8A&quot;/&gt;&lt;wsp:rsid wsp:val=&quot;00370060&quot;/&gt;&lt;wsp:rsid wsp:val=&quot;0037127E&quot;/&gt;&lt;wsp:rsid wsp:val=&quot;00374261&quot;/&gt;&lt;wsp:rsid wsp:val=&quot;003762D6&quot;/&gt;&lt;wsp:rsid wsp:val=&quot;0038063E&quot;/&gt;&lt;wsp:rsid wsp:val=&quot;00390D91&quot;/&gt;&lt;wsp:rsid wsp:val=&quot;003A00ED&quot;/&gt;&lt;wsp:rsid wsp:val=&quot;003B6F1C&quot;/&gt;&lt;wsp:rsid wsp:val=&quot;003C09AF&quot;/&gt;&lt;wsp:rsid wsp:val=&quot;003C2DE4&quot;/&gt;&lt;wsp:rsid wsp:val=&quot;003C30CF&quot;/&gt;&lt;wsp:rsid wsp:val=&quot;003D1ACE&quot;/&gt;&lt;wsp:rsid wsp:val=&quot;003E28F0&quot;/&gt;&lt;wsp:rsid wsp:val=&quot;003E49A3&quot;/&gt;&lt;wsp:rsid wsp:val=&quot;00402183&quot;/&gt;&lt;wsp:rsid wsp:val=&quot;0040571E&quot;/&gt;&lt;wsp:rsid wsp:val=&quot;00451D06&quot;/&gt;&lt;wsp:rsid wsp:val=&quot;00462CF1&quot;/&gt;&lt;wsp:rsid wsp:val=&quot;00472E8E&quot;/&gt;&lt;wsp:rsid wsp:val=&quot;00473E3B&quot;/&gt;&lt;wsp:rsid wsp:val=&quot;00477B49&quot;/&gt;&lt;wsp:rsid wsp:val=&quot;00481E7F&quot;/&gt;&lt;wsp:rsid wsp:val=&quot;00482143&quot;/&gt;&lt;wsp:rsid wsp:val=&quot;004850CB&quot;/&gt;&lt;wsp:rsid wsp:val=&quot;004945E0&quot;/&gt;&lt;wsp:rsid wsp:val=&quot;004A3FB4&quot;/&gt;&lt;wsp:rsid wsp:val=&quot;004A45A6&quot;/&gt;&lt;wsp:rsid wsp:val=&quot;004B02B3&quot;/&gt;&lt;wsp:rsid wsp:val=&quot;004B4472&quot;/&gt;&lt;wsp:rsid wsp:val=&quot;004B7CC4&quot;/&gt;&lt;wsp:rsid wsp:val=&quot;004D0EBB&quot;/&gt;&lt;wsp:rsid wsp:val=&quot;004D28CC&quot;/&gt;&lt;wsp:rsid wsp:val=&quot;004D5B75&quot;/&gt;&lt;wsp:rsid wsp:val=&quot;004F178A&quot;/&gt;&lt;wsp:rsid wsp:val=&quot;004F57BE&quot;/&gt;&lt;wsp:rsid wsp:val=&quot;0051259B&quot;/&gt;&lt;wsp:rsid wsp:val=&quot;00530FCA&quot;/&gt;&lt;wsp:rsid wsp:val=&quot;00535157&quot;/&gt;&lt;wsp:rsid wsp:val=&quot;005471BD&quot;/&gt;&lt;wsp:rsid wsp:val=&quot;00557C8D&quot;/&gt;&lt;wsp:rsid wsp:val=&quot;005738E8&quot;/&gt;&lt;wsp:rsid wsp:val=&quot;005753E6&quot;/&gt;&lt;wsp:rsid wsp:val=&quot;005800E5&quot;/&gt;&lt;wsp:rsid wsp:val=&quot;0059564B&quot;/&gt;&lt;wsp:rsid wsp:val=&quot;00595719&quot;/&gt;&lt;wsp:rsid wsp:val=&quot;00595F97&quot;/&gt;&lt;wsp:rsid wsp:val=&quot;005A5643&quot;/&gt;&lt;wsp:rsid wsp:val=&quot;005B40F0&quot;/&gt;&lt;wsp:rsid wsp:val=&quot;005B6864&quot;/&gt;&lt;wsp:rsid wsp:val=&quot;005D60A9&quot;/&gt;&lt;wsp:rsid wsp:val=&quot;005E0815&quot;/&gt;&lt;wsp:rsid wsp:val=&quot;005E0E97&quot;/&gt;&lt;wsp:rsid wsp:val=&quot;005E25D7&quot;/&gt;&lt;wsp:rsid wsp:val=&quot;00604FE2&quot;/&gt;&lt;wsp:rsid wsp:val=&quot;00621174&quot;/&gt;&lt;wsp:rsid wsp:val=&quot;00634C5E&quot;/&gt;&lt;wsp:rsid wsp:val=&quot;00636316&quot;/&gt;&lt;wsp:rsid wsp:val=&quot;00637EA6&quot;/&gt;&lt;wsp:rsid wsp:val=&quot;00641103&quot;/&gt;&lt;wsp:rsid wsp:val=&quot;00643449&quot;/&gt;&lt;wsp:rsid wsp:val=&quot;0064378F&quot;/&gt;&lt;wsp:rsid wsp:val=&quot;00645DCD&quot;/&gt;&lt;wsp:rsid wsp:val=&quot;00647CCA&quot;/&gt;&lt;wsp:rsid wsp:val=&quot;006559AD&quot;/&gt;&lt;wsp:rsid wsp:val=&quot;00656514&quot;/&gt;&lt;wsp:rsid wsp:val=&quot;00666F31&quot;/&gt;&lt;wsp:rsid wsp:val=&quot;00670326&quot;/&gt;&lt;wsp:rsid wsp:val=&quot;00685846&quot;/&gt;&lt;wsp:rsid wsp:val=&quot;006A0007&quot;/&gt;&lt;wsp:rsid wsp:val=&quot;006A25D7&quot;/&gt;&lt;wsp:rsid wsp:val=&quot;006A2B89&quot;/&gt;&lt;wsp:rsid wsp:val=&quot;006A5CE6&quot;/&gt;&lt;wsp:rsid wsp:val=&quot;006B6004&quot;/&gt;&lt;wsp:rsid wsp:val=&quot;006C5AD0&quot;/&gt;&lt;wsp:rsid wsp:val=&quot;006E6DA6&quot;/&gt;&lt;wsp:rsid wsp:val=&quot;006F037F&quot;/&gt;&lt;wsp:rsid wsp:val=&quot;00701D02&quot;/&gt;&lt;wsp:rsid wsp:val=&quot;00710D99&quot;/&gt;&lt;wsp:rsid wsp:val=&quot;00711A6D&quot;/&gt;&lt;wsp:rsid wsp:val=&quot;00712492&quot;/&gt;&lt;wsp:rsid wsp:val=&quot;007156B6&quot;/&gt;&lt;wsp:rsid wsp:val=&quot;00722409&quot;/&gt;&lt;wsp:rsid wsp:val=&quot;00741C2B&quot;/&gt;&lt;wsp:rsid wsp:val=&quot;00743525&quot;/&gt;&lt;wsp:rsid wsp:val=&quot;00746FDA&quot;/&gt;&lt;wsp:rsid wsp:val=&quot;00750C19&quot;/&gt;&lt;wsp:rsid wsp:val=&quot;00752571&quot;/&gt;&lt;wsp:rsid wsp:val=&quot;00755F8A&quot;/&gt;&lt;wsp:rsid wsp:val=&quot;007566A4&quot;/&gt;&lt;wsp:rsid wsp:val=&quot;0078646D&quot;/&gt;&lt;wsp:rsid wsp:val=&quot;007949F4&quot;/&gt;&lt;wsp:rsid wsp:val=&quot;007955A6&quot;/&gt;&lt;wsp:rsid wsp:val=&quot;00797209&quot;/&gt;&lt;wsp:rsid wsp:val=&quot;007D1C75&quot;/&gt;&lt;wsp:rsid wsp:val=&quot;007D2078&quot;/&gt;&lt;wsp:rsid wsp:val=&quot;007D79C4&quot;/&gt;&lt;wsp:rsid wsp:val=&quot;007E6C35&quot;/&gt;&lt;wsp:rsid wsp:val=&quot;007F4972&quot;/&gt;&lt;wsp:rsid wsp:val=&quot;00835EC9&quot;/&gt;&lt;wsp:rsid wsp:val=&quot;008430DE&quot;/&gt;&lt;wsp:rsid wsp:val=&quot;008478EB&quot;/&gt;&lt;wsp:rsid wsp:val=&quot;00850336&quot;/&gt;&lt;wsp:rsid wsp:val=&quot;0085698F&quot;/&gt;&lt;wsp:rsid wsp:val=&quot;00885838&quot;/&gt;&lt;wsp:rsid wsp:val=&quot;00891BCE&quot;/&gt;&lt;wsp:rsid wsp:val=&quot;008A025A&quot;/&gt;&lt;wsp:rsid wsp:val=&quot;008A0F80&quot;/&gt;&lt;wsp:rsid wsp:val=&quot;008A5A03&quot;/&gt;&lt;wsp:rsid wsp:val=&quot;008C39D1&quot;/&gt;&lt;wsp:rsid wsp:val=&quot;008D5C78&quot;/&gt;&lt;wsp:rsid wsp:val=&quot;008E502E&quot;/&gt;&lt;wsp:rsid wsp:val=&quot;008E79C2&quot;/&gt;&lt;wsp:rsid wsp:val=&quot;008F3D17&quot;/&gt;&lt;wsp:rsid wsp:val=&quot;00905B74&quot;/&gt;&lt;wsp:rsid wsp:val=&quot;00910B9D&quot;/&gt;&lt;wsp:rsid wsp:val=&quot;00911DC8&quot;/&gt;&lt;wsp:rsid wsp:val=&quot;00914160&quot;/&gt;&lt;wsp:rsid wsp:val=&quot;00920535&quot;/&gt;&lt;wsp:rsid wsp:val=&quot;00932551&quot;/&gt;&lt;wsp:rsid wsp:val=&quot;00933A54&quot;/&gt;&lt;wsp:rsid wsp:val=&quot;00944FF2&quot;/&gt;&lt;wsp:rsid wsp:val=&quot;00945126&quot;/&gt;&lt;wsp:rsid wsp:val=&quot;00947890&quot;/&gt;&lt;wsp:rsid wsp:val=&quot;00951EC4&quot;/&gt;&lt;wsp:rsid wsp:val=&quot;009720BC&quot;/&gt;&lt;wsp:rsid wsp:val=&quot;0097409C&quot;/&gt;&lt;wsp:rsid wsp:val=&quot;00986366&quot;/&gt;&lt;wsp:rsid wsp:val=&quot;009952F0&quot;/&gt;&lt;wsp:rsid wsp:val=&quot;009A3352&quot;/&gt;&lt;wsp:rsid wsp:val=&quot;009A340E&quot;/&gt;&lt;wsp:rsid wsp:val=&quot;009C06E7&quot;/&gt;&lt;wsp:rsid wsp:val=&quot;009C1736&quot;/&gt;&lt;wsp:rsid wsp:val=&quot;009C18CF&quot;/&gt;&lt;wsp:rsid wsp:val=&quot;009C5D13&quot;/&gt;&lt;wsp:rsid wsp:val=&quot;009D0BC0&quot;/&gt;&lt;wsp:rsid wsp:val=&quot;009D1A20&quot;/&gt;&lt;wsp:rsid wsp:val=&quot;009D3EED&quot;/&gt;&lt;wsp:rsid wsp:val=&quot;009F27A3&quot;/&gt;&lt;wsp:rsid wsp:val=&quot;009F4512&quot;/&gt;&lt;wsp:rsid wsp:val=&quot;00A018DD&quot;/&gt;&lt;wsp:rsid wsp:val=&quot;00A07315&quot;/&gt;&lt;wsp:rsid wsp:val=&quot;00A104E0&quot;/&gt;&lt;wsp:rsid wsp:val=&quot;00A15190&quot;/&gt;&lt;wsp:rsid wsp:val=&quot;00A154CD&quot;/&gt;&lt;wsp:rsid wsp:val=&quot;00A155A3&quot;/&gt;&lt;wsp:rsid wsp:val=&quot;00A21F2A&quot;/&gt;&lt;wsp:rsid wsp:val=&quot;00A27B1E&quot;/&gt;&lt;wsp:rsid wsp:val=&quot;00A31EB4&quot;/&gt;&lt;wsp:rsid wsp:val=&quot;00A34E92&quot;/&gt;&lt;wsp:rsid wsp:val=&quot;00A53AEE&quot;/&gt;&lt;wsp:rsid wsp:val=&quot;00A54B15&quot;/&gt;&lt;wsp:rsid wsp:val=&quot;00A55A2F&quot;/&gt;&lt;wsp:rsid wsp:val=&quot;00A55C5A&quot;/&gt;&lt;wsp:rsid wsp:val=&quot;00A833AD&quot;/&gt;&lt;wsp:rsid wsp:val=&quot;00A8447C&quot;/&gt;&lt;wsp:rsid wsp:val=&quot;00A84C4F&quot;/&gt;&lt;wsp:rsid wsp:val=&quot;00A86686&quot;/&gt;&lt;wsp:rsid wsp:val=&quot;00AA7898&quot;/&gt;&lt;wsp:rsid wsp:val=&quot;00AB0F59&quot;/&gt;&lt;wsp:rsid wsp:val=&quot;00AB3F4C&quot;/&gt;&lt;wsp:rsid wsp:val=&quot;00AC138D&quot;/&gt;&lt;wsp:rsid wsp:val=&quot;00AC2020&quot;/&gt;&lt;wsp:rsid wsp:val=&quot;00AC5191&quot;/&gt;&lt;wsp:rsid wsp:val=&quot;00AD2B1B&quot;/&gt;&lt;wsp:rsid wsp:val=&quot;00AE4880&quot;/&gt;&lt;wsp:rsid wsp:val=&quot;00B00ED8&quot;/&gt;&lt;wsp:rsid wsp:val=&quot;00B05679&quot;/&gt;&lt;wsp:rsid wsp:val=&quot;00B106BA&quot;/&gt;&lt;wsp:rsid wsp:val=&quot;00B179A1&quot;/&gt;&lt;wsp:rsid wsp:val=&quot;00B20119&quot;/&gt;&lt;wsp:rsid wsp:val=&quot;00B2098D&quot;/&gt;&lt;wsp:rsid wsp:val=&quot;00B70A90&quot;/&gt;&lt;wsp:rsid wsp:val=&quot;00B77798&quot;/&gt;&lt;wsp:rsid wsp:val=&quot;00B810C0&quot;/&gt;&lt;wsp:rsid wsp:val=&quot;00B851E5&quot;/&gt;&lt;wsp:rsid wsp:val=&quot;00B93E23&quot;/&gt;&lt;wsp:rsid wsp:val=&quot;00B95BE4&quot;/&gt;&lt;wsp:rsid wsp:val=&quot;00B9674A&quot;/&gt;&lt;wsp:rsid wsp:val=&quot;00BA073B&quot;/&gt;&lt;wsp:rsid wsp:val=&quot;00BA2A29&quot;/&gt;&lt;wsp:rsid wsp:val=&quot;00BB2863&quot;/&gt;&lt;wsp:rsid wsp:val=&quot;00BB4E77&quot;/&gt;&lt;wsp:rsid wsp:val=&quot;00BD3A32&quot;/&gt;&lt;wsp:rsid wsp:val=&quot;00BD4A75&quot;/&gt;&lt;wsp:rsid wsp:val=&quot;00BE0A9D&quot;/&gt;&lt;wsp:rsid wsp:val=&quot;00BE6C64&quot;/&gt;&lt;wsp:rsid wsp:val=&quot;00BF5001&quot;/&gt;&lt;wsp:rsid wsp:val=&quot;00C07B26&quot;/&gt;&lt;wsp:rsid wsp:val=&quot;00C11832&quot;/&gt;&lt;wsp:rsid wsp:val=&quot;00C124FE&quot;/&gt;&lt;wsp:rsid wsp:val=&quot;00C1555E&quot;/&gt;&lt;wsp:rsid wsp:val=&quot;00C25146&quot;/&gt;&lt;wsp:rsid wsp:val=&quot;00C25812&quot;/&gt;&lt;wsp:rsid wsp:val=&quot;00C310D8&quot;/&gt;&lt;wsp:rsid wsp:val=&quot;00C369E2&quot;/&gt;&lt;wsp:rsid wsp:val=&quot;00C417A5&quot;/&gt;&lt;wsp:rsid wsp:val=&quot;00C55E06&quot;/&gt;&lt;wsp:rsid wsp:val=&quot;00C86265&quot;/&gt;&lt;wsp:rsid wsp:val=&quot;00C9600E&quot;/&gt;&lt;wsp:rsid wsp:val=&quot;00C973D3&quot;/&gt;&lt;wsp:rsid wsp:val=&quot;00CB22E4&quot;/&gt;&lt;wsp:rsid wsp:val=&quot;00CB560E&quot;/&gt;&lt;wsp:rsid wsp:val=&quot;00CC384D&quot;/&gt;&lt;wsp:rsid wsp:val=&quot;00CC5E07&quot;/&gt;&lt;wsp:rsid wsp:val=&quot;00CC69D3&quot;/&gt;&lt;wsp:rsid wsp:val=&quot;00CD4DC5&quot;/&gt;&lt;wsp:rsid wsp:val=&quot;00CE1E8C&quot;/&gt;&lt;wsp:rsid wsp:val=&quot;00CE5135&quot;/&gt;&lt;wsp:rsid wsp:val=&quot;00CE6780&quot;/&gt;&lt;wsp:rsid wsp:val=&quot;00CF13B2&quot;/&gt;&lt;wsp:rsid wsp:val=&quot;00D04730&quot;/&gt;&lt;wsp:rsid wsp:val=&quot;00D073A6&quot;/&gt;&lt;wsp:rsid wsp:val=&quot;00D075A6&quot;/&gt;&lt;wsp:rsid wsp:val=&quot;00D07DB2&quot;/&gt;&lt;wsp:rsid wsp:val=&quot;00D15CEE&quot;/&gt;&lt;wsp:rsid wsp:val=&quot;00D17F4C&quot;/&gt;&lt;wsp:rsid wsp:val=&quot;00D232D1&quot;/&gt;&lt;wsp:rsid wsp:val=&quot;00D2363D&quot;/&gt;&lt;wsp:rsid wsp:val=&quot;00D25DB1&quot;/&gt;&lt;wsp:rsid wsp:val=&quot;00D27675&quot;/&gt;&lt;wsp:rsid wsp:val=&quot;00D3496E&quot;/&gt;&lt;wsp:rsid wsp:val=&quot;00D5129E&quot;/&gt;&lt;wsp:rsid wsp:val=&quot;00D52E73&quot;/&gt;&lt;wsp:rsid wsp:val=&quot;00D60EFA&quot;/&gt;&lt;wsp:rsid wsp:val=&quot;00D62749&quot;/&gt;&lt;wsp:rsid wsp:val=&quot;00D65C7B&quot;/&gt;&lt;wsp:rsid wsp:val=&quot;00D6678F&quot;/&gt;&lt;wsp:rsid wsp:val=&quot;00D70FB9&quot;/&gt;&lt;wsp:rsid wsp:val=&quot;00D722CA&quot;/&gt;&lt;wsp:rsid wsp:val=&quot;00D81368&quot;/&gt;&lt;wsp:rsid wsp:val=&quot;00DB34AB&quot;/&gt;&lt;wsp:rsid wsp:val=&quot;00DB38F6&quot;/&gt;&lt;wsp:rsid wsp:val=&quot;00DB40C4&quot;/&gt;&lt;wsp:rsid wsp:val=&quot;00DB6954&quot;/&gt;&lt;wsp:rsid wsp:val=&quot;00DC1B3A&quot;/&gt;&lt;wsp:rsid wsp:val=&quot;00DD26B0&quot;/&gt;&lt;wsp:rsid wsp:val=&quot;00DE02EB&quot;/&gt;&lt;wsp:rsid wsp:val=&quot;00DE1614&quot;/&gt;&lt;wsp:rsid wsp:val=&quot;00DF546D&quot;/&gt;&lt;wsp:rsid wsp:val=&quot;00E02DB0&quot;/&gt;&lt;wsp:rsid wsp:val=&quot;00E03F2C&quot;/&gt;&lt;wsp:rsid wsp:val=&quot;00E106A4&quot;/&gt;&lt;wsp:rsid wsp:val=&quot;00E156F1&quot;/&gt;&lt;wsp:rsid wsp:val=&quot;00E20F96&quot;/&gt;&lt;wsp:rsid wsp:val=&quot;00E23355&quot;/&gt;&lt;wsp:rsid wsp:val=&quot;00E336DC&quot;/&gt;&lt;wsp:rsid wsp:val=&quot;00E33F3D&quot;/&gt;&lt;wsp:rsid wsp:val=&quot;00E4427A&quot;/&gt;&lt;wsp:rsid wsp:val=&quot;00E5088E&quot;/&gt;&lt;wsp:rsid wsp:val=&quot;00E54969&quot;/&gt;&lt;wsp:rsid wsp:val=&quot;00E569D5&quot;/&gt;&lt;wsp:rsid wsp:val=&quot;00E647DA&quot;/&gt;&lt;wsp:rsid wsp:val=&quot;00E6770D&quot;/&gt;&lt;wsp:rsid wsp:val=&quot;00E717D0&quot;/&gt;&lt;wsp:rsid wsp:val=&quot;00E80D5F&quot;/&gt;&lt;wsp:rsid wsp:val=&quot;00E839AF&quot;/&gt;&lt;wsp:rsid wsp:val=&quot;00E9577D&quot;/&gt;&lt;wsp:rsid wsp:val=&quot;00E95A90&quot;/&gt;&lt;wsp:rsid wsp:val=&quot;00EA1604&quot;/&gt;&lt;wsp:rsid wsp:val=&quot;00EA6D59&quot;/&gt;&lt;wsp:rsid wsp:val=&quot;00EA7C59&quot;/&gt;&lt;wsp:rsid wsp:val=&quot;00EA7CD7&quot;/&gt;&lt;wsp:rsid wsp:val=&quot;00EB0772&quot;/&gt;&lt;wsp:rsid wsp:val=&quot;00EB1702&quot;/&gt;&lt;wsp:rsid wsp:val=&quot;00EB3DA2&quot;/&gt;&lt;wsp:rsid wsp:val=&quot;00EC6DA7&quot;/&gt;&lt;wsp:rsid wsp:val=&quot;00ED6B88&quot;/&gt;&lt;wsp:rsid wsp:val=&quot;00EE05FB&quot;/&gt;&lt;wsp:rsid wsp:val=&quot;00EE42E5&quot;/&gt;&lt;wsp:rsid wsp:val=&quot;00EE5EF0&quot;/&gt;&lt;wsp:rsid wsp:val=&quot;00F16C4C&quot;/&gt;&lt;wsp:rsid wsp:val=&quot;00F21449&quot;/&gt;&lt;wsp:rsid wsp:val=&quot;00F26EC2&quot;/&gt;&lt;wsp:rsid wsp:val=&quot;00F31EA1&quot;/&gt;&lt;wsp:rsid wsp:val=&quot;00F37641&quot;/&gt;&lt;wsp:rsid wsp:val=&quot;00F57265&quot;/&gt;&lt;wsp:rsid wsp:val=&quot;00F62207&quot;/&gt;&lt;wsp:rsid wsp:val=&quot;00F659E4&quot;/&gt;&lt;wsp:rsid wsp:val=&quot;00F80D67&quot;/&gt;&lt;wsp:rsid wsp:val=&quot;00F879D9&quot;/&gt;&lt;wsp:rsid wsp:val=&quot;00FA4C32&quot;/&gt;&lt;wsp:rsid wsp:val=&quot;00FA5DB0&quot;/&gt;&lt;wsp:rsid wsp:val=&quot;00FB245D&quot;/&gt;&lt;wsp:rsid wsp:val=&quot;00FB450C&quot;/&gt;&lt;wsp:rsid wsp:val=&quot;00FE1D92&quot;/&gt;&lt;wsp:rsid wsp:val=&quot;00FE3310&quot;/&gt;&lt;wsp:rsid wsp:val=&quot;00FE40C1&quot;/&gt;&lt;wsp:rsid wsp:val=&quot;00FF3E13&quot;/&gt;&lt;wsp:rsid wsp:val=&quot;00FF49C7&quot;/&gt;&lt;/wsp:rsids&gt;&lt;/w:docPr&gt;&lt;w:body&gt;&lt;w:p wsp:rsidR=&quot;00000000&quot; wsp:rsidRDefault=&quot;00947890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z1=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pPr&gt;&lt;m:e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f&gt;&lt;m:f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1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p&gt;&lt;/m:sSup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p&gt;&lt;/m:sSup&gt;&lt;/m:den&gt;&lt;/m:f&gt;&lt;m:r&gt;&lt;w:rPr&gt;&lt;w:rFonts w:ascii=&quot;Cambria Math&quot; w:h-ansi=&quot;Cambria Math&quot;/&gt;&lt;wx:font wx:val=&quot;Cambria Math&quot;/&gt;&lt;w:i/&gt;&lt;w:sz w:val=&quot;28&quot;/&gt;&lt;w:sz-cs w:val=&quot;28&quot;/&gt;&lt;/w:rPr&gt;&lt;m:t&gt;+2-&lt;/m:t&gt;&lt;/m:r&gt;&lt;m:f&gt;&lt;m:f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1-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p&gt;&lt;/m:sSup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-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p&gt;&lt;/m:sSup&gt;&lt;/m:den&gt;&lt;/m:f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e&gt;&lt;/m:d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-1&lt;/m:t&gt;&lt;/m:r&gt;&lt;/m:sup&gt;&lt;/m:sSup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5-2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a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p&gt;&lt;/m:sSup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8" o:title="" chromakey="white"/>
          </v:shape>
        </w:pict>
      </w:r>
      <w:r w:rsidRPr="00872870">
        <w:rPr>
          <w:sz w:val="28"/>
          <w:szCs w:val="28"/>
        </w:rPr>
        <w:instrText xml:space="preserve"> </w:instrText>
      </w:r>
      <w:r w:rsidRPr="00872870">
        <w:rPr>
          <w:sz w:val="28"/>
          <w:szCs w:val="28"/>
        </w:rPr>
        <w:fldChar w:fldCharType="separate"/>
      </w:r>
      <w:r w:rsidR="00C80343">
        <w:pict>
          <v:shape id="_x0000_i1026" type="#_x0000_t75" style="width:255.75pt;height:34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stylePaneFormatFilter w:val=&quot;3F01&quot;/&gt;&lt;w:defaultTabStop w:val=&quot;720&quot;/&gt;&lt;w:autoHyphenation/&gt;&lt;w:hyphenationZone w:val=&quot;357&quot;/&gt;&lt;w:drawingGridHorizontalSpacing w:val=&quot;6&quot;/&gt;&lt;w:drawingGridVerticalSpacing w:val=&quot;6&quot;/&gt;&lt;w:displayHorizontalDrawingGridEvery w:val=&quot;0&quot;/&gt;&lt;w:displayVerticalDrawingGridEvery w:val=&quot;0&quot;/&gt;&lt;w:useMarginsForDrawingGridOrigin/&gt;&lt;w:drawingGridVerticalOrigin w:val=&quot;1985&quot;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w:useFELayout/&gt;&lt;/w:compat&gt;&lt;wsp:rsids&gt;&lt;wsp:rsidRoot wsp:val=&quot;00E839AF&quot;/&gt;&lt;wsp:rsid wsp:val=&quot;000062AF&quot;/&gt;&lt;wsp:rsid wsp:val=&quot;00015CF2&quot;/&gt;&lt;wsp:rsid wsp:val=&quot;00024962&quot;/&gt;&lt;wsp:rsid wsp:val=&quot;00032773&quot;/&gt;&lt;wsp:rsid wsp:val=&quot;0003329B&quot;/&gt;&lt;wsp:rsid wsp:val=&quot;0004070D&quot;/&gt;&lt;wsp:rsid wsp:val=&quot;00040B68&quot;/&gt;&lt;wsp:rsid wsp:val=&quot;000420DB&quot;/&gt;&lt;wsp:rsid wsp:val=&quot;00043174&quot;/&gt;&lt;wsp:rsid wsp:val=&quot;00045818&quot;/&gt;&lt;wsp:rsid wsp:val=&quot;00056FA8&quot;/&gt;&lt;wsp:rsid wsp:val=&quot;00066D24&quot;/&gt;&lt;wsp:rsid wsp:val=&quot;00070AE3&quot;/&gt;&lt;wsp:rsid wsp:val=&quot;0007794B&quot;/&gt;&lt;wsp:rsid wsp:val=&quot;00085F00&quot;/&gt;&lt;wsp:rsid wsp:val=&quot;000A0F97&quot;/&gt;&lt;wsp:rsid wsp:val=&quot;000A29D9&quot;/&gt;&lt;wsp:rsid wsp:val=&quot;000A39D5&quot;/&gt;&lt;wsp:rsid wsp:val=&quot;000A44BA&quot;/&gt;&lt;wsp:rsid wsp:val=&quot;000B7B88&quot;/&gt;&lt;wsp:rsid wsp:val=&quot;000C2441&quot;/&gt;&lt;wsp:rsid wsp:val=&quot;000C7FD5&quot;/&gt;&lt;wsp:rsid wsp:val=&quot;000D246A&quot;/&gt;&lt;wsp:rsid wsp:val=&quot;00103F5B&quot;/&gt;&lt;wsp:rsid wsp:val=&quot;00110546&quot;/&gt;&lt;wsp:rsid wsp:val=&quot;00122DEC&quot;/&gt;&lt;wsp:rsid wsp:val=&quot;00130CA2&quot;/&gt;&lt;wsp:rsid wsp:val=&quot;0014041D&quot;/&gt;&lt;wsp:rsid wsp:val=&quot;001514A1&quot;/&gt;&lt;wsp:rsid wsp:val=&quot;00152C72&quot;/&gt;&lt;wsp:rsid wsp:val=&quot;00155FEB&quot;/&gt;&lt;wsp:rsid wsp:val=&quot;00157B22&quot;/&gt;&lt;wsp:rsid wsp:val=&quot;0016463F&quot;/&gt;&lt;wsp:rsid wsp:val=&quot;00173AE8&quot;/&gt;&lt;wsp:rsid wsp:val=&quot;00173D2F&quot;/&gt;&lt;wsp:rsid wsp:val=&quot;0018070C&quot;/&gt;&lt;wsp:rsid wsp:val=&quot;001817A5&quot;/&gt;&lt;wsp:rsid wsp:val=&quot;001850F5&quot;/&gt;&lt;wsp:rsid wsp:val=&quot;001865E1&quot;/&gt;&lt;wsp:rsid wsp:val=&quot;00187B6C&quot;/&gt;&lt;wsp:rsid wsp:val=&quot;001A3FBD&quot;/&gt;&lt;wsp:rsid wsp:val=&quot;001A59E0&quot;/&gt;&lt;wsp:rsid wsp:val=&quot;001B0591&quot;/&gt;&lt;wsp:rsid wsp:val=&quot;001B3BA3&quot;/&gt;&lt;wsp:rsid wsp:val=&quot;001B4565&quot;/&gt;&lt;wsp:rsid wsp:val=&quot;001B538B&quot;/&gt;&lt;wsp:rsid wsp:val=&quot;001C5E5C&quot;/&gt;&lt;wsp:rsid wsp:val=&quot;001D3C9E&quot;/&gt;&lt;wsp:rsid wsp:val=&quot;001D5FDD&quot;/&gt;&lt;wsp:rsid wsp:val=&quot;001F2656&quot;/&gt;&lt;wsp:rsid wsp:val=&quot;00205E54&quot;/&gt;&lt;wsp:rsid wsp:val=&quot;00207C17&quot;/&gt;&lt;wsp:rsid wsp:val=&quot;00216F54&quot;/&gt;&lt;wsp:rsid wsp:val=&quot;00217155&quot;/&gt;&lt;wsp:rsid wsp:val=&quot;002373C5&quot;/&gt;&lt;wsp:rsid wsp:val=&quot;0025362D&quot;/&gt;&lt;wsp:rsid wsp:val=&quot;0025455C&quot;/&gt;&lt;wsp:rsid wsp:val=&quot;00257A64&quot;/&gt;&lt;wsp:rsid wsp:val=&quot;002611E6&quot;/&gt;&lt;wsp:rsid wsp:val=&quot;00263962&quot;/&gt;&lt;wsp:rsid wsp:val=&quot;002760E6&quot;/&gt;&lt;wsp:rsid wsp:val=&quot;002842F2&quot;/&gt;&lt;wsp:rsid wsp:val=&quot;002B64E7&quot;/&gt;&lt;wsp:rsid wsp:val=&quot;002D095C&quot;/&gt;&lt;wsp:rsid wsp:val=&quot;002D1641&quot;/&gt;&lt;wsp:rsid wsp:val=&quot;002D5B9C&quot;/&gt;&lt;wsp:rsid wsp:val=&quot;002E3D25&quot;/&gt;&lt;wsp:rsid wsp:val=&quot;002F10E9&quot;/&gt;&lt;wsp:rsid wsp:val=&quot;00300A84&quot;/&gt;&lt;wsp:rsid wsp:val=&quot;00316578&quot;/&gt;&lt;wsp:rsid wsp:val=&quot;00330781&quot;/&gt;&lt;wsp:rsid wsp:val=&quot;00332FC1&quot;/&gt;&lt;wsp:rsid wsp:val=&quot;00344034&quot;/&gt;&lt;wsp:rsid wsp:val=&quot;0035623E&quot;/&gt;&lt;wsp:rsid wsp:val=&quot;0036042D&quot;/&gt;&lt;wsp:rsid wsp:val=&quot;00360C79&quot;/&gt;&lt;wsp:rsid wsp:val=&quot;00363C8A&quot;/&gt;&lt;wsp:rsid wsp:val=&quot;00370060&quot;/&gt;&lt;wsp:rsid wsp:val=&quot;0037127E&quot;/&gt;&lt;wsp:rsid wsp:val=&quot;00374261&quot;/&gt;&lt;wsp:rsid wsp:val=&quot;003762D6&quot;/&gt;&lt;wsp:rsid wsp:val=&quot;0038063E&quot;/&gt;&lt;wsp:rsid wsp:val=&quot;00390D91&quot;/&gt;&lt;wsp:rsid wsp:val=&quot;003A00ED&quot;/&gt;&lt;wsp:rsid wsp:val=&quot;003B6F1C&quot;/&gt;&lt;wsp:rsid wsp:val=&quot;003C09AF&quot;/&gt;&lt;wsp:rsid wsp:val=&quot;003C2DE4&quot;/&gt;&lt;wsp:rsid wsp:val=&quot;003C30CF&quot;/&gt;&lt;wsp:rsid wsp:val=&quot;003D1ACE&quot;/&gt;&lt;wsp:rsid wsp:val=&quot;003E28F0&quot;/&gt;&lt;wsp:rsid wsp:val=&quot;003E49A3&quot;/&gt;&lt;wsp:rsid wsp:val=&quot;00402183&quot;/&gt;&lt;wsp:rsid wsp:val=&quot;0040571E&quot;/&gt;&lt;wsp:rsid wsp:val=&quot;00451D06&quot;/&gt;&lt;wsp:rsid wsp:val=&quot;00462CF1&quot;/&gt;&lt;wsp:rsid wsp:val=&quot;00472E8E&quot;/&gt;&lt;wsp:rsid wsp:val=&quot;00473E3B&quot;/&gt;&lt;wsp:rsid wsp:val=&quot;00477B49&quot;/&gt;&lt;wsp:rsid wsp:val=&quot;00481E7F&quot;/&gt;&lt;wsp:rsid wsp:val=&quot;00482143&quot;/&gt;&lt;wsp:rsid wsp:val=&quot;004850CB&quot;/&gt;&lt;wsp:rsid wsp:val=&quot;004945E0&quot;/&gt;&lt;wsp:rsid wsp:val=&quot;004A3FB4&quot;/&gt;&lt;wsp:rsid wsp:val=&quot;004A45A6&quot;/&gt;&lt;wsp:rsid wsp:val=&quot;004B02B3&quot;/&gt;&lt;wsp:rsid wsp:val=&quot;004B4472&quot;/&gt;&lt;wsp:rsid wsp:val=&quot;004B7CC4&quot;/&gt;&lt;wsp:rsid wsp:val=&quot;004D0EBB&quot;/&gt;&lt;wsp:rsid wsp:val=&quot;004D28CC&quot;/&gt;&lt;wsp:rsid wsp:val=&quot;004D5B75&quot;/&gt;&lt;wsp:rsid wsp:val=&quot;004F178A&quot;/&gt;&lt;wsp:rsid wsp:val=&quot;004F57BE&quot;/&gt;&lt;wsp:rsid wsp:val=&quot;0051259B&quot;/&gt;&lt;wsp:rsid wsp:val=&quot;00530FCA&quot;/&gt;&lt;wsp:rsid wsp:val=&quot;00535157&quot;/&gt;&lt;wsp:rsid wsp:val=&quot;005471BD&quot;/&gt;&lt;wsp:rsid wsp:val=&quot;00557C8D&quot;/&gt;&lt;wsp:rsid wsp:val=&quot;005738E8&quot;/&gt;&lt;wsp:rsid wsp:val=&quot;005753E6&quot;/&gt;&lt;wsp:rsid wsp:val=&quot;005800E5&quot;/&gt;&lt;wsp:rsid wsp:val=&quot;0059564B&quot;/&gt;&lt;wsp:rsid wsp:val=&quot;00595719&quot;/&gt;&lt;wsp:rsid wsp:val=&quot;00595F97&quot;/&gt;&lt;wsp:rsid wsp:val=&quot;005A5643&quot;/&gt;&lt;wsp:rsid wsp:val=&quot;005B40F0&quot;/&gt;&lt;wsp:rsid wsp:val=&quot;005B6864&quot;/&gt;&lt;wsp:rsid wsp:val=&quot;005D60A9&quot;/&gt;&lt;wsp:rsid wsp:val=&quot;005E0815&quot;/&gt;&lt;wsp:rsid wsp:val=&quot;005E0E97&quot;/&gt;&lt;wsp:rsid wsp:val=&quot;005E25D7&quot;/&gt;&lt;wsp:rsid wsp:val=&quot;00604FE2&quot;/&gt;&lt;wsp:rsid wsp:val=&quot;00621174&quot;/&gt;&lt;wsp:rsid wsp:val=&quot;00634C5E&quot;/&gt;&lt;wsp:rsid wsp:val=&quot;00636316&quot;/&gt;&lt;wsp:rsid wsp:val=&quot;00637EA6&quot;/&gt;&lt;wsp:rsid wsp:val=&quot;00641103&quot;/&gt;&lt;wsp:rsid wsp:val=&quot;00643449&quot;/&gt;&lt;wsp:rsid wsp:val=&quot;0064378F&quot;/&gt;&lt;wsp:rsid wsp:val=&quot;00645DCD&quot;/&gt;&lt;wsp:rsid wsp:val=&quot;00647CCA&quot;/&gt;&lt;wsp:rsid wsp:val=&quot;006559AD&quot;/&gt;&lt;wsp:rsid wsp:val=&quot;00656514&quot;/&gt;&lt;wsp:rsid wsp:val=&quot;00666F31&quot;/&gt;&lt;wsp:rsid wsp:val=&quot;00670326&quot;/&gt;&lt;wsp:rsid wsp:val=&quot;00685846&quot;/&gt;&lt;wsp:rsid wsp:val=&quot;006A0007&quot;/&gt;&lt;wsp:rsid wsp:val=&quot;006A25D7&quot;/&gt;&lt;wsp:rsid wsp:val=&quot;006A2B89&quot;/&gt;&lt;wsp:rsid wsp:val=&quot;006A5CE6&quot;/&gt;&lt;wsp:rsid wsp:val=&quot;006B6004&quot;/&gt;&lt;wsp:rsid wsp:val=&quot;006C5AD0&quot;/&gt;&lt;wsp:rsid wsp:val=&quot;006E6DA6&quot;/&gt;&lt;wsp:rsid wsp:val=&quot;006F037F&quot;/&gt;&lt;wsp:rsid wsp:val=&quot;00701D02&quot;/&gt;&lt;wsp:rsid wsp:val=&quot;00710D99&quot;/&gt;&lt;wsp:rsid wsp:val=&quot;00711A6D&quot;/&gt;&lt;wsp:rsid wsp:val=&quot;00712492&quot;/&gt;&lt;wsp:rsid wsp:val=&quot;007156B6&quot;/&gt;&lt;wsp:rsid wsp:val=&quot;00722409&quot;/&gt;&lt;wsp:rsid wsp:val=&quot;00741C2B&quot;/&gt;&lt;wsp:rsid wsp:val=&quot;00743525&quot;/&gt;&lt;wsp:rsid wsp:val=&quot;00746FDA&quot;/&gt;&lt;wsp:rsid wsp:val=&quot;00750C19&quot;/&gt;&lt;wsp:rsid wsp:val=&quot;00752571&quot;/&gt;&lt;wsp:rsid wsp:val=&quot;00755F8A&quot;/&gt;&lt;wsp:rsid wsp:val=&quot;007566A4&quot;/&gt;&lt;wsp:rsid wsp:val=&quot;0078646D&quot;/&gt;&lt;wsp:rsid wsp:val=&quot;007949F4&quot;/&gt;&lt;wsp:rsid wsp:val=&quot;007955A6&quot;/&gt;&lt;wsp:rsid wsp:val=&quot;00797209&quot;/&gt;&lt;wsp:rsid wsp:val=&quot;007D1C75&quot;/&gt;&lt;wsp:rsid wsp:val=&quot;007D2078&quot;/&gt;&lt;wsp:rsid wsp:val=&quot;007D79C4&quot;/&gt;&lt;wsp:rsid wsp:val=&quot;007E6C35&quot;/&gt;&lt;wsp:rsid wsp:val=&quot;007F4972&quot;/&gt;&lt;wsp:rsid wsp:val=&quot;00835EC9&quot;/&gt;&lt;wsp:rsid wsp:val=&quot;008430DE&quot;/&gt;&lt;wsp:rsid wsp:val=&quot;008478EB&quot;/&gt;&lt;wsp:rsid wsp:val=&quot;00850336&quot;/&gt;&lt;wsp:rsid wsp:val=&quot;0085698F&quot;/&gt;&lt;wsp:rsid wsp:val=&quot;00885838&quot;/&gt;&lt;wsp:rsid wsp:val=&quot;00891BCE&quot;/&gt;&lt;wsp:rsid wsp:val=&quot;008A025A&quot;/&gt;&lt;wsp:rsid wsp:val=&quot;008A0F80&quot;/&gt;&lt;wsp:rsid wsp:val=&quot;008A5A03&quot;/&gt;&lt;wsp:rsid wsp:val=&quot;008C39D1&quot;/&gt;&lt;wsp:rsid wsp:val=&quot;008D5C78&quot;/&gt;&lt;wsp:rsid wsp:val=&quot;008E502E&quot;/&gt;&lt;wsp:rsid wsp:val=&quot;008E79C2&quot;/&gt;&lt;wsp:rsid wsp:val=&quot;008F3D17&quot;/&gt;&lt;wsp:rsid wsp:val=&quot;00905B74&quot;/&gt;&lt;wsp:rsid wsp:val=&quot;00910B9D&quot;/&gt;&lt;wsp:rsid wsp:val=&quot;00911DC8&quot;/&gt;&lt;wsp:rsid wsp:val=&quot;00914160&quot;/&gt;&lt;wsp:rsid wsp:val=&quot;00920535&quot;/&gt;&lt;wsp:rsid wsp:val=&quot;00932551&quot;/&gt;&lt;wsp:rsid wsp:val=&quot;00933A54&quot;/&gt;&lt;wsp:rsid wsp:val=&quot;00944FF2&quot;/&gt;&lt;wsp:rsid wsp:val=&quot;00945126&quot;/&gt;&lt;wsp:rsid wsp:val=&quot;00947890&quot;/&gt;&lt;wsp:rsid wsp:val=&quot;00951EC4&quot;/&gt;&lt;wsp:rsid wsp:val=&quot;009720BC&quot;/&gt;&lt;wsp:rsid wsp:val=&quot;0097409C&quot;/&gt;&lt;wsp:rsid wsp:val=&quot;00986366&quot;/&gt;&lt;wsp:rsid wsp:val=&quot;009952F0&quot;/&gt;&lt;wsp:rsid wsp:val=&quot;009A3352&quot;/&gt;&lt;wsp:rsid wsp:val=&quot;009A340E&quot;/&gt;&lt;wsp:rsid wsp:val=&quot;009C06E7&quot;/&gt;&lt;wsp:rsid wsp:val=&quot;009C1736&quot;/&gt;&lt;wsp:rsid wsp:val=&quot;009C18CF&quot;/&gt;&lt;wsp:rsid wsp:val=&quot;009C5D13&quot;/&gt;&lt;wsp:rsid wsp:val=&quot;009D0BC0&quot;/&gt;&lt;wsp:rsid wsp:val=&quot;009D1A20&quot;/&gt;&lt;wsp:rsid wsp:val=&quot;009D3EED&quot;/&gt;&lt;wsp:rsid wsp:val=&quot;009F27A3&quot;/&gt;&lt;wsp:rsid wsp:val=&quot;009F4512&quot;/&gt;&lt;wsp:rsid wsp:val=&quot;00A018DD&quot;/&gt;&lt;wsp:rsid wsp:val=&quot;00A07315&quot;/&gt;&lt;wsp:rsid wsp:val=&quot;00A104E0&quot;/&gt;&lt;wsp:rsid wsp:val=&quot;00A15190&quot;/&gt;&lt;wsp:rsid wsp:val=&quot;00A154CD&quot;/&gt;&lt;wsp:rsid wsp:val=&quot;00A155A3&quot;/&gt;&lt;wsp:rsid wsp:val=&quot;00A21F2A&quot;/&gt;&lt;wsp:rsid wsp:val=&quot;00A27B1E&quot;/&gt;&lt;wsp:rsid wsp:val=&quot;00A31EB4&quot;/&gt;&lt;wsp:rsid wsp:val=&quot;00A34E92&quot;/&gt;&lt;wsp:rsid wsp:val=&quot;00A53AEE&quot;/&gt;&lt;wsp:rsid wsp:val=&quot;00A54B15&quot;/&gt;&lt;wsp:rsid wsp:val=&quot;00A55A2F&quot;/&gt;&lt;wsp:rsid wsp:val=&quot;00A55C5A&quot;/&gt;&lt;wsp:rsid wsp:val=&quot;00A833AD&quot;/&gt;&lt;wsp:rsid wsp:val=&quot;00A8447C&quot;/&gt;&lt;wsp:rsid wsp:val=&quot;00A84C4F&quot;/&gt;&lt;wsp:rsid wsp:val=&quot;00A86686&quot;/&gt;&lt;wsp:rsid wsp:val=&quot;00AA7898&quot;/&gt;&lt;wsp:rsid wsp:val=&quot;00AB0F59&quot;/&gt;&lt;wsp:rsid wsp:val=&quot;00AB3F4C&quot;/&gt;&lt;wsp:rsid wsp:val=&quot;00AC138D&quot;/&gt;&lt;wsp:rsid wsp:val=&quot;00AC2020&quot;/&gt;&lt;wsp:rsid wsp:val=&quot;00AC5191&quot;/&gt;&lt;wsp:rsid wsp:val=&quot;00AD2B1B&quot;/&gt;&lt;wsp:rsid wsp:val=&quot;00AE4880&quot;/&gt;&lt;wsp:rsid wsp:val=&quot;00B00ED8&quot;/&gt;&lt;wsp:rsid wsp:val=&quot;00B05679&quot;/&gt;&lt;wsp:rsid wsp:val=&quot;00B106BA&quot;/&gt;&lt;wsp:rsid wsp:val=&quot;00B179A1&quot;/&gt;&lt;wsp:rsid wsp:val=&quot;00B20119&quot;/&gt;&lt;wsp:rsid wsp:val=&quot;00B2098D&quot;/&gt;&lt;wsp:rsid wsp:val=&quot;00B70A90&quot;/&gt;&lt;wsp:rsid wsp:val=&quot;00B77798&quot;/&gt;&lt;wsp:rsid wsp:val=&quot;00B810C0&quot;/&gt;&lt;wsp:rsid wsp:val=&quot;00B851E5&quot;/&gt;&lt;wsp:rsid wsp:val=&quot;00B93E23&quot;/&gt;&lt;wsp:rsid wsp:val=&quot;00B95BE4&quot;/&gt;&lt;wsp:rsid wsp:val=&quot;00B9674A&quot;/&gt;&lt;wsp:rsid wsp:val=&quot;00BA073B&quot;/&gt;&lt;wsp:rsid wsp:val=&quot;00BA2A29&quot;/&gt;&lt;wsp:rsid wsp:val=&quot;00BB2863&quot;/&gt;&lt;wsp:rsid wsp:val=&quot;00BB4E77&quot;/&gt;&lt;wsp:rsid wsp:val=&quot;00BD3A32&quot;/&gt;&lt;wsp:rsid wsp:val=&quot;00BD4A75&quot;/&gt;&lt;wsp:rsid wsp:val=&quot;00BE0A9D&quot;/&gt;&lt;wsp:rsid wsp:val=&quot;00BE6C64&quot;/&gt;&lt;wsp:rsid wsp:val=&quot;00BF5001&quot;/&gt;&lt;wsp:rsid wsp:val=&quot;00C07B26&quot;/&gt;&lt;wsp:rsid wsp:val=&quot;00C11832&quot;/&gt;&lt;wsp:rsid wsp:val=&quot;00C124FE&quot;/&gt;&lt;wsp:rsid wsp:val=&quot;00C1555E&quot;/&gt;&lt;wsp:rsid wsp:val=&quot;00C25146&quot;/&gt;&lt;wsp:rsid wsp:val=&quot;00C25812&quot;/&gt;&lt;wsp:rsid wsp:val=&quot;00C310D8&quot;/&gt;&lt;wsp:rsid wsp:val=&quot;00C369E2&quot;/&gt;&lt;wsp:rsid wsp:val=&quot;00C417A5&quot;/&gt;&lt;wsp:rsid wsp:val=&quot;00C55E06&quot;/&gt;&lt;wsp:rsid wsp:val=&quot;00C86265&quot;/&gt;&lt;wsp:rsid wsp:val=&quot;00C9600E&quot;/&gt;&lt;wsp:rsid wsp:val=&quot;00C973D3&quot;/&gt;&lt;wsp:rsid wsp:val=&quot;00CB22E4&quot;/&gt;&lt;wsp:rsid wsp:val=&quot;00CB560E&quot;/&gt;&lt;wsp:rsid wsp:val=&quot;00CC384D&quot;/&gt;&lt;wsp:rsid wsp:val=&quot;00CC5E07&quot;/&gt;&lt;wsp:rsid wsp:val=&quot;00CC69D3&quot;/&gt;&lt;wsp:rsid wsp:val=&quot;00CD4DC5&quot;/&gt;&lt;wsp:rsid wsp:val=&quot;00CE1E8C&quot;/&gt;&lt;wsp:rsid wsp:val=&quot;00CE5135&quot;/&gt;&lt;wsp:rsid wsp:val=&quot;00CE6780&quot;/&gt;&lt;wsp:rsid wsp:val=&quot;00CF13B2&quot;/&gt;&lt;wsp:rsid wsp:val=&quot;00D04730&quot;/&gt;&lt;wsp:rsid wsp:val=&quot;00D073A6&quot;/&gt;&lt;wsp:rsid wsp:val=&quot;00D075A6&quot;/&gt;&lt;wsp:rsid wsp:val=&quot;00D07DB2&quot;/&gt;&lt;wsp:rsid wsp:val=&quot;00D15CEE&quot;/&gt;&lt;wsp:rsid wsp:val=&quot;00D17F4C&quot;/&gt;&lt;wsp:rsid wsp:val=&quot;00D232D1&quot;/&gt;&lt;wsp:rsid wsp:val=&quot;00D2363D&quot;/&gt;&lt;wsp:rsid wsp:val=&quot;00D25DB1&quot;/&gt;&lt;wsp:rsid wsp:val=&quot;00D27675&quot;/&gt;&lt;wsp:rsid wsp:val=&quot;00D3496E&quot;/&gt;&lt;wsp:rsid wsp:val=&quot;00D5129E&quot;/&gt;&lt;wsp:rsid wsp:val=&quot;00D52E73&quot;/&gt;&lt;wsp:rsid wsp:val=&quot;00D60EFA&quot;/&gt;&lt;wsp:rsid wsp:val=&quot;00D62749&quot;/&gt;&lt;wsp:rsid wsp:val=&quot;00D65C7B&quot;/&gt;&lt;wsp:rsid wsp:val=&quot;00D6678F&quot;/&gt;&lt;wsp:rsid wsp:val=&quot;00D70FB9&quot;/&gt;&lt;wsp:rsid wsp:val=&quot;00D722CA&quot;/&gt;&lt;wsp:rsid wsp:val=&quot;00D81368&quot;/&gt;&lt;wsp:rsid wsp:val=&quot;00DB34AB&quot;/&gt;&lt;wsp:rsid wsp:val=&quot;00DB38F6&quot;/&gt;&lt;wsp:rsid wsp:val=&quot;00DB40C4&quot;/&gt;&lt;wsp:rsid wsp:val=&quot;00DB6954&quot;/&gt;&lt;wsp:rsid wsp:val=&quot;00DC1B3A&quot;/&gt;&lt;wsp:rsid wsp:val=&quot;00DD26B0&quot;/&gt;&lt;wsp:rsid wsp:val=&quot;00DE02EB&quot;/&gt;&lt;wsp:rsid wsp:val=&quot;00DE1614&quot;/&gt;&lt;wsp:rsid wsp:val=&quot;00DF546D&quot;/&gt;&lt;wsp:rsid wsp:val=&quot;00E02DB0&quot;/&gt;&lt;wsp:rsid wsp:val=&quot;00E03F2C&quot;/&gt;&lt;wsp:rsid wsp:val=&quot;00E106A4&quot;/&gt;&lt;wsp:rsid wsp:val=&quot;00E156F1&quot;/&gt;&lt;wsp:rsid wsp:val=&quot;00E20F96&quot;/&gt;&lt;wsp:rsid wsp:val=&quot;00E23355&quot;/&gt;&lt;wsp:rsid wsp:val=&quot;00E336DC&quot;/&gt;&lt;wsp:rsid wsp:val=&quot;00E33F3D&quot;/&gt;&lt;wsp:rsid wsp:val=&quot;00E4427A&quot;/&gt;&lt;wsp:rsid wsp:val=&quot;00E5088E&quot;/&gt;&lt;wsp:rsid wsp:val=&quot;00E54969&quot;/&gt;&lt;wsp:rsid wsp:val=&quot;00E569D5&quot;/&gt;&lt;wsp:rsid wsp:val=&quot;00E647DA&quot;/&gt;&lt;wsp:rsid wsp:val=&quot;00E6770D&quot;/&gt;&lt;wsp:rsid wsp:val=&quot;00E717D0&quot;/&gt;&lt;wsp:rsid wsp:val=&quot;00E80D5F&quot;/&gt;&lt;wsp:rsid wsp:val=&quot;00E839AF&quot;/&gt;&lt;wsp:rsid wsp:val=&quot;00E9577D&quot;/&gt;&lt;wsp:rsid wsp:val=&quot;00E95A90&quot;/&gt;&lt;wsp:rsid wsp:val=&quot;00EA1604&quot;/&gt;&lt;wsp:rsid wsp:val=&quot;00EA6D59&quot;/&gt;&lt;wsp:rsid wsp:val=&quot;00EA7C59&quot;/&gt;&lt;wsp:rsid wsp:val=&quot;00EA7CD7&quot;/&gt;&lt;wsp:rsid wsp:val=&quot;00EB0772&quot;/&gt;&lt;wsp:rsid wsp:val=&quot;00EB1702&quot;/&gt;&lt;wsp:rsid wsp:val=&quot;00EB3DA2&quot;/&gt;&lt;wsp:rsid wsp:val=&quot;00EC6DA7&quot;/&gt;&lt;wsp:rsid wsp:val=&quot;00ED6B88&quot;/&gt;&lt;wsp:rsid wsp:val=&quot;00EE05FB&quot;/&gt;&lt;wsp:rsid wsp:val=&quot;00EE42E5&quot;/&gt;&lt;wsp:rsid wsp:val=&quot;00EE5EF0&quot;/&gt;&lt;wsp:rsid wsp:val=&quot;00F16C4C&quot;/&gt;&lt;wsp:rsid wsp:val=&quot;00F21449&quot;/&gt;&lt;wsp:rsid wsp:val=&quot;00F26EC2&quot;/&gt;&lt;wsp:rsid wsp:val=&quot;00F31EA1&quot;/&gt;&lt;wsp:rsid wsp:val=&quot;00F37641&quot;/&gt;&lt;wsp:rsid wsp:val=&quot;00F57265&quot;/&gt;&lt;wsp:rsid wsp:val=&quot;00F62207&quot;/&gt;&lt;wsp:rsid wsp:val=&quot;00F659E4&quot;/&gt;&lt;wsp:rsid wsp:val=&quot;00F80D67&quot;/&gt;&lt;wsp:rsid wsp:val=&quot;00F879D9&quot;/&gt;&lt;wsp:rsid wsp:val=&quot;00FA4C32&quot;/&gt;&lt;wsp:rsid wsp:val=&quot;00FA5DB0&quot;/&gt;&lt;wsp:rsid wsp:val=&quot;00FB245D&quot;/&gt;&lt;wsp:rsid wsp:val=&quot;00FB450C&quot;/&gt;&lt;wsp:rsid wsp:val=&quot;00FE1D92&quot;/&gt;&lt;wsp:rsid wsp:val=&quot;00FE3310&quot;/&gt;&lt;wsp:rsid wsp:val=&quot;00FE40C1&quot;/&gt;&lt;wsp:rsid wsp:val=&quot;00FF3E13&quot;/&gt;&lt;wsp:rsid wsp:val=&quot;00FF49C7&quot;/&gt;&lt;/wsp:rsids&gt;&lt;/w:docPr&gt;&lt;w:body&gt;&lt;w:p wsp:rsidR=&quot;00000000&quot; wsp:rsidRDefault=&quot;00947890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z1=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pPr&gt;&lt;m:e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f&gt;&lt;m:f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1+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p&gt;&lt;/m:sSup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p&gt;&lt;/m:sSup&gt;&lt;/m:den&gt;&lt;/m:f&gt;&lt;m:r&gt;&lt;w:rPr&gt;&lt;w:rFonts w:ascii=&quot;Cambria Math&quot; w:h-ansi=&quot;Cambria Math&quot;/&gt;&lt;wx:font wx:val=&quot;Cambria Math&quot;/&gt;&lt;w:i/&gt;&lt;w:sz w:val=&quot;28&quot;/&gt;&lt;w:sz-cs w:val=&quot;28&quot;/&gt;&lt;/w:rPr&gt;&lt;m:t&gt;+2-&lt;/m:t&gt;&lt;/m:r&gt;&lt;m:f&gt;&lt;m:f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1-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+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p&gt;&lt;/m:sSup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-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a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p&gt;&lt;/m:sSup&gt;&lt;/m:den&gt;&lt;/m:f&gt;&lt;m:ctrlP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/m:ctrlPr&gt;&lt;/m:e&gt;&lt;/m:d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-1&lt;/m:t&gt;&lt;/m:r&gt;&lt;/m:sup&gt;&lt;/m:sSup&gt;&lt;m:d&gt;&lt;m:d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5-2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a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p&gt;&lt;/m:sSup&gt;&lt;/m:e&gt;&lt;/m:d&gt;&lt;m:r&gt;&lt;w:rPr&gt;&lt;w:rFonts w:ascii=&quot;Cambria Math&quot; w:h-ansi=&quot;Cambria Math&quot;/&gt;&lt;wx:font wx:val=&quot;Cambria Math&quot;/&gt;&lt;w:i/&gt;&lt;w:sz w:val=&quot;28&quot;/&gt;&lt;w:sz-cs w:val=&quot;28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8" o:title="" chromakey="white"/>
          </v:shape>
        </w:pict>
      </w:r>
      <w:r w:rsidRPr="00872870">
        <w:rPr>
          <w:sz w:val="28"/>
          <w:szCs w:val="28"/>
        </w:rPr>
        <w:fldChar w:fldCharType="end"/>
      </w:r>
      <w:r w:rsidRPr="00722409">
        <w:rPr>
          <w:sz w:val="28"/>
          <w:szCs w:val="28"/>
        </w:rPr>
        <w:t xml:space="preserve">  </w:t>
      </w:r>
      <w:r w:rsidRPr="00872870">
        <w:rPr>
          <w:sz w:val="28"/>
          <w:szCs w:val="28"/>
        </w:rPr>
        <w:fldChar w:fldCharType="begin"/>
      </w:r>
      <w:r w:rsidRPr="00872870">
        <w:rPr>
          <w:sz w:val="28"/>
          <w:szCs w:val="28"/>
        </w:rPr>
        <w:instrText xml:space="preserve"> QUOTE </w:instrText>
      </w:r>
      <w:r w:rsidR="00C80343">
        <w:pict>
          <v:shape id="_x0000_i1027" type="#_x0000_t75" style="width:64.5pt;height:32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stylePaneFormatFilter w:val=&quot;3F01&quot;/&gt;&lt;w:defaultTabStop w:val=&quot;720&quot;/&gt;&lt;w:autoHyphenation/&gt;&lt;w:hyphenationZone w:val=&quot;357&quot;/&gt;&lt;w:drawingGridHorizontalSpacing w:val=&quot;6&quot;/&gt;&lt;w:drawingGridVerticalSpacing w:val=&quot;6&quot;/&gt;&lt;w:displayHorizontalDrawingGridEvery w:val=&quot;0&quot;/&gt;&lt;w:displayVerticalDrawingGridEvery w:val=&quot;0&quot;/&gt;&lt;w:useMarginsForDrawingGridOrigin/&gt;&lt;w:drawingGridVerticalOrigin w:val=&quot;1985&quot;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w:useFELayout/&gt;&lt;/w:compat&gt;&lt;wsp:rsids&gt;&lt;wsp:rsidRoot wsp:val=&quot;00E839AF&quot;/&gt;&lt;wsp:rsid wsp:val=&quot;000062AF&quot;/&gt;&lt;wsp:rsid wsp:val=&quot;00015CF2&quot;/&gt;&lt;wsp:rsid wsp:val=&quot;00024962&quot;/&gt;&lt;wsp:rsid wsp:val=&quot;00032773&quot;/&gt;&lt;wsp:rsid wsp:val=&quot;0003329B&quot;/&gt;&lt;wsp:rsid wsp:val=&quot;0004070D&quot;/&gt;&lt;wsp:rsid wsp:val=&quot;00040B68&quot;/&gt;&lt;wsp:rsid wsp:val=&quot;000420DB&quot;/&gt;&lt;wsp:rsid wsp:val=&quot;00043174&quot;/&gt;&lt;wsp:rsid wsp:val=&quot;00045818&quot;/&gt;&lt;wsp:rsid wsp:val=&quot;00056FA8&quot;/&gt;&lt;wsp:rsid wsp:val=&quot;00066D24&quot;/&gt;&lt;wsp:rsid wsp:val=&quot;00070AE3&quot;/&gt;&lt;wsp:rsid wsp:val=&quot;0007794B&quot;/&gt;&lt;wsp:rsid wsp:val=&quot;00085F00&quot;/&gt;&lt;wsp:rsid wsp:val=&quot;000A0F97&quot;/&gt;&lt;wsp:rsid wsp:val=&quot;000A29D9&quot;/&gt;&lt;wsp:rsid wsp:val=&quot;000A39D5&quot;/&gt;&lt;wsp:rsid wsp:val=&quot;000A44BA&quot;/&gt;&lt;wsp:rsid wsp:val=&quot;000B7B88&quot;/&gt;&lt;wsp:rsid wsp:val=&quot;000C2441&quot;/&gt;&lt;wsp:rsid wsp:val=&quot;000C7FD5&quot;/&gt;&lt;wsp:rsid wsp:val=&quot;000D246A&quot;/&gt;&lt;wsp:rsid wsp:val=&quot;00103F5B&quot;/&gt;&lt;wsp:rsid wsp:val=&quot;00110546&quot;/&gt;&lt;wsp:rsid wsp:val=&quot;00122DEC&quot;/&gt;&lt;wsp:rsid wsp:val=&quot;00130CA2&quot;/&gt;&lt;wsp:rsid wsp:val=&quot;0014041D&quot;/&gt;&lt;wsp:rsid wsp:val=&quot;001514A1&quot;/&gt;&lt;wsp:rsid wsp:val=&quot;00152C72&quot;/&gt;&lt;wsp:rsid wsp:val=&quot;00155FEB&quot;/&gt;&lt;wsp:rsid wsp:val=&quot;00157B22&quot;/&gt;&lt;wsp:rsid wsp:val=&quot;0016463F&quot;/&gt;&lt;wsp:rsid wsp:val=&quot;00173AE8&quot;/&gt;&lt;wsp:rsid wsp:val=&quot;00173D2F&quot;/&gt;&lt;wsp:rsid wsp:val=&quot;0018070C&quot;/&gt;&lt;wsp:rsid wsp:val=&quot;001817A5&quot;/&gt;&lt;wsp:rsid wsp:val=&quot;001850F5&quot;/&gt;&lt;wsp:rsid wsp:val=&quot;001865E1&quot;/&gt;&lt;wsp:rsid wsp:val=&quot;00187B6C&quot;/&gt;&lt;wsp:rsid wsp:val=&quot;001A3FBD&quot;/&gt;&lt;wsp:rsid wsp:val=&quot;001A59E0&quot;/&gt;&lt;wsp:rsid wsp:val=&quot;001B0591&quot;/&gt;&lt;wsp:rsid wsp:val=&quot;001B3BA3&quot;/&gt;&lt;wsp:rsid wsp:val=&quot;001B4565&quot;/&gt;&lt;wsp:rsid wsp:val=&quot;001B538B&quot;/&gt;&lt;wsp:rsid wsp:val=&quot;001C5E5C&quot;/&gt;&lt;wsp:rsid wsp:val=&quot;001D3C9E&quot;/&gt;&lt;wsp:rsid wsp:val=&quot;001D5FDD&quot;/&gt;&lt;wsp:rsid wsp:val=&quot;001F2656&quot;/&gt;&lt;wsp:rsid wsp:val=&quot;00205E54&quot;/&gt;&lt;wsp:rsid wsp:val=&quot;00207C17&quot;/&gt;&lt;wsp:rsid wsp:val=&quot;00216F54&quot;/&gt;&lt;wsp:rsid wsp:val=&quot;00217155&quot;/&gt;&lt;wsp:rsid wsp:val=&quot;002373C5&quot;/&gt;&lt;wsp:rsid wsp:val=&quot;0025362D&quot;/&gt;&lt;wsp:rsid wsp:val=&quot;0025455C&quot;/&gt;&lt;wsp:rsid wsp:val=&quot;00257A64&quot;/&gt;&lt;wsp:rsid wsp:val=&quot;002611E6&quot;/&gt;&lt;wsp:rsid wsp:val=&quot;00263962&quot;/&gt;&lt;wsp:rsid wsp:val=&quot;002760E6&quot;/&gt;&lt;wsp:rsid wsp:val=&quot;002842F2&quot;/&gt;&lt;wsp:rsid wsp:val=&quot;002B64E7&quot;/&gt;&lt;wsp:rsid wsp:val=&quot;002D095C&quot;/&gt;&lt;wsp:rsid wsp:val=&quot;002D1641&quot;/&gt;&lt;wsp:rsid wsp:val=&quot;002D5B9C&quot;/&gt;&lt;wsp:rsid wsp:val=&quot;002E3D25&quot;/&gt;&lt;wsp:rsid wsp:val=&quot;002F10E9&quot;/&gt;&lt;wsp:rsid wsp:val=&quot;00300A84&quot;/&gt;&lt;wsp:rsid wsp:val=&quot;00316578&quot;/&gt;&lt;wsp:rsid wsp:val=&quot;00330781&quot;/&gt;&lt;wsp:rsid wsp:val=&quot;00332FC1&quot;/&gt;&lt;wsp:rsid wsp:val=&quot;00344034&quot;/&gt;&lt;wsp:rsid wsp:val=&quot;0035623E&quot;/&gt;&lt;wsp:rsid wsp:val=&quot;0036042D&quot;/&gt;&lt;wsp:rsid wsp:val=&quot;00360C79&quot;/&gt;&lt;wsp:rsid wsp:val=&quot;00363C8A&quot;/&gt;&lt;wsp:rsid wsp:val=&quot;00370060&quot;/&gt;&lt;wsp:rsid wsp:val=&quot;0037127E&quot;/&gt;&lt;wsp:rsid wsp:val=&quot;00374261&quot;/&gt;&lt;wsp:rsid wsp:val=&quot;003762D6&quot;/&gt;&lt;wsp:rsid wsp:val=&quot;0038063E&quot;/&gt;&lt;wsp:rsid wsp:val=&quot;00390D91&quot;/&gt;&lt;wsp:rsid wsp:val=&quot;003A00ED&quot;/&gt;&lt;wsp:rsid wsp:val=&quot;003B6F1C&quot;/&gt;&lt;wsp:rsid wsp:val=&quot;003C09AF&quot;/&gt;&lt;wsp:rsid wsp:val=&quot;003C2DE4&quot;/&gt;&lt;wsp:rsid wsp:val=&quot;003C30CF&quot;/&gt;&lt;wsp:rsid wsp:val=&quot;003D1ACE&quot;/&gt;&lt;wsp:rsid wsp:val=&quot;003E28F0&quot;/&gt;&lt;wsp:rsid wsp:val=&quot;003E49A3&quot;/&gt;&lt;wsp:rsid wsp:val=&quot;00402183&quot;/&gt;&lt;wsp:rsid wsp:val=&quot;0040571E&quot;/&gt;&lt;wsp:rsid wsp:val=&quot;00451D06&quot;/&gt;&lt;wsp:rsid wsp:val=&quot;00462CF1&quot;/&gt;&lt;wsp:rsid wsp:val=&quot;00472E8E&quot;/&gt;&lt;wsp:rsid wsp:val=&quot;00473E3B&quot;/&gt;&lt;wsp:rsid wsp:val=&quot;00477B49&quot;/&gt;&lt;wsp:rsid wsp:val=&quot;00481E7F&quot;/&gt;&lt;wsp:rsid wsp:val=&quot;00482143&quot;/&gt;&lt;wsp:rsid wsp:val=&quot;004850CB&quot;/&gt;&lt;wsp:rsid wsp:val=&quot;004945E0&quot;/&gt;&lt;wsp:rsid wsp:val=&quot;004A3FB4&quot;/&gt;&lt;wsp:rsid wsp:val=&quot;004A45A6&quot;/&gt;&lt;wsp:rsid wsp:val=&quot;004B02B3&quot;/&gt;&lt;wsp:rsid wsp:val=&quot;004B4472&quot;/&gt;&lt;wsp:rsid wsp:val=&quot;004B7CC4&quot;/&gt;&lt;wsp:rsid wsp:val=&quot;004D0EBB&quot;/&gt;&lt;wsp:rsid wsp:val=&quot;004D28CC&quot;/&gt;&lt;wsp:rsid wsp:val=&quot;004D5B75&quot;/&gt;&lt;wsp:rsid wsp:val=&quot;004F178A&quot;/&gt;&lt;wsp:rsid wsp:val=&quot;004F57BE&quot;/&gt;&lt;wsp:rsid wsp:val=&quot;0051259B&quot;/&gt;&lt;wsp:rsid wsp:val=&quot;00530FCA&quot;/&gt;&lt;wsp:rsid wsp:val=&quot;00535157&quot;/&gt;&lt;wsp:rsid wsp:val=&quot;005471BD&quot;/&gt;&lt;wsp:rsid wsp:val=&quot;00557C8D&quot;/&gt;&lt;wsp:rsid wsp:val=&quot;005738E8&quot;/&gt;&lt;wsp:rsid wsp:val=&quot;005753E6&quot;/&gt;&lt;wsp:rsid wsp:val=&quot;005800E5&quot;/&gt;&lt;wsp:rsid wsp:val=&quot;0059564B&quot;/&gt;&lt;wsp:rsid wsp:val=&quot;00595719&quot;/&gt;&lt;wsp:rsid wsp:val=&quot;00595F97&quot;/&gt;&lt;wsp:rsid wsp:val=&quot;005A5643&quot;/&gt;&lt;wsp:rsid wsp:val=&quot;005B40F0&quot;/&gt;&lt;wsp:rsid wsp:val=&quot;005B6864&quot;/&gt;&lt;wsp:rsid wsp:val=&quot;005D60A9&quot;/&gt;&lt;wsp:rsid wsp:val=&quot;005E0815&quot;/&gt;&lt;wsp:rsid wsp:val=&quot;005E0E97&quot;/&gt;&lt;wsp:rsid wsp:val=&quot;005E25D7&quot;/&gt;&lt;wsp:rsid wsp:val=&quot;00604FE2&quot;/&gt;&lt;wsp:rsid wsp:val=&quot;00621174&quot;/&gt;&lt;wsp:rsid wsp:val=&quot;00634C5E&quot;/&gt;&lt;wsp:rsid wsp:val=&quot;00636316&quot;/&gt;&lt;wsp:rsid wsp:val=&quot;00637EA6&quot;/&gt;&lt;wsp:rsid wsp:val=&quot;00641103&quot;/&gt;&lt;wsp:rsid wsp:val=&quot;00643449&quot;/&gt;&lt;wsp:rsid wsp:val=&quot;0064378F&quot;/&gt;&lt;wsp:rsid wsp:val=&quot;00645DCD&quot;/&gt;&lt;wsp:rsid wsp:val=&quot;00647CCA&quot;/&gt;&lt;wsp:rsid wsp:val=&quot;006559AD&quot;/&gt;&lt;wsp:rsid wsp:val=&quot;00656514&quot;/&gt;&lt;wsp:rsid wsp:val=&quot;00666F31&quot;/&gt;&lt;wsp:rsid wsp:val=&quot;00670326&quot;/&gt;&lt;wsp:rsid wsp:val=&quot;00685846&quot;/&gt;&lt;wsp:rsid wsp:val=&quot;006A0007&quot;/&gt;&lt;wsp:rsid wsp:val=&quot;006A25D7&quot;/&gt;&lt;wsp:rsid wsp:val=&quot;006A2B89&quot;/&gt;&lt;wsp:rsid wsp:val=&quot;006A5CE6&quot;/&gt;&lt;wsp:rsid wsp:val=&quot;006B6004&quot;/&gt;&lt;wsp:rsid wsp:val=&quot;006C5AD0&quot;/&gt;&lt;wsp:rsid wsp:val=&quot;006E6DA6&quot;/&gt;&lt;wsp:rsid wsp:val=&quot;006F037F&quot;/&gt;&lt;wsp:rsid wsp:val=&quot;00701D02&quot;/&gt;&lt;wsp:rsid wsp:val=&quot;00710D99&quot;/&gt;&lt;wsp:rsid wsp:val=&quot;00711A6D&quot;/&gt;&lt;wsp:rsid wsp:val=&quot;00712492&quot;/&gt;&lt;wsp:rsid wsp:val=&quot;007156B6&quot;/&gt;&lt;wsp:rsid wsp:val=&quot;00722409&quot;/&gt;&lt;wsp:rsid wsp:val=&quot;00741C2B&quot;/&gt;&lt;wsp:rsid wsp:val=&quot;00743525&quot;/&gt;&lt;wsp:rsid wsp:val=&quot;00746FDA&quot;/&gt;&lt;wsp:rsid wsp:val=&quot;00750C19&quot;/&gt;&lt;wsp:rsid wsp:val=&quot;00752571&quot;/&gt;&lt;wsp:rsid wsp:val=&quot;00755F8A&quot;/&gt;&lt;wsp:rsid wsp:val=&quot;007566A4&quot;/&gt;&lt;wsp:rsid wsp:val=&quot;0078646D&quot;/&gt;&lt;wsp:rsid wsp:val=&quot;007949F4&quot;/&gt;&lt;wsp:rsid wsp:val=&quot;007955A6&quot;/&gt;&lt;wsp:rsid wsp:val=&quot;00797209&quot;/&gt;&lt;wsp:rsid wsp:val=&quot;007D1C75&quot;/&gt;&lt;wsp:rsid wsp:val=&quot;007D2078&quot;/&gt;&lt;wsp:rsid wsp:val=&quot;007D79C4&quot;/&gt;&lt;wsp:rsid wsp:val=&quot;007E6C35&quot;/&gt;&lt;wsp:rsid wsp:val=&quot;007F4972&quot;/&gt;&lt;wsp:rsid wsp:val=&quot;00835EC9&quot;/&gt;&lt;wsp:rsid wsp:val=&quot;008430DE&quot;/&gt;&lt;wsp:rsid wsp:val=&quot;008478EB&quot;/&gt;&lt;wsp:rsid wsp:val=&quot;00850336&quot;/&gt;&lt;wsp:rsid wsp:val=&quot;0085698F&quot;/&gt;&lt;wsp:rsid wsp:val=&quot;00872870&quot;/&gt;&lt;wsp:rsid wsp:val=&quot;00885838&quot;/&gt;&lt;wsp:rsid wsp:val=&quot;00891BCE&quot;/&gt;&lt;wsp:rsid wsp:val=&quot;008A025A&quot;/&gt;&lt;wsp:rsid wsp:val=&quot;008A0F80&quot;/&gt;&lt;wsp:rsid wsp:val=&quot;008A5A03&quot;/&gt;&lt;wsp:rsid wsp:val=&quot;008C39D1&quot;/&gt;&lt;wsp:rsid wsp:val=&quot;008D5C78&quot;/&gt;&lt;wsp:rsid wsp:val=&quot;008E502E&quot;/&gt;&lt;wsp:rsid wsp:val=&quot;008E79C2&quot;/&gt;&lt;wsp:rsid wsp:val=&quot;008F3D17&quot;/&gt;&lt;wsp:rsid wsp:val=&quot;00905B74&quot;/&gt;&lt;wsp:rsid wsp:val=&quot;00910B9D&quot;/&gt;&lt;wsp:rsid wsp:val=&quot;00911DC8&quot;/&gt;&lt;wsp:rsid wsp:val=&quot;00914160&quot;/&gt;&lt;wsp:rsid wsp:val=&quot;00920535&quot;/&gt;&lt;wsp:rsid wsp:val=&quot;00932551&quot;/&gt;&lt;wsp:rsid wsp:val=&quot;00933A54&quot;/&gt;&lt;wsp:rsid wsp:val=&quot;00944FF2&quot;/&gt;&lt;wsp:rsid wsp:val=&quot;00945126&quot;/&gt;&lt;wsp:rsid wsp:val=&quot;00951EC4&quot;/&gt;&lt;wsp:rsid wsp:val=&quot;009720BC&quot;/&gt;&lt;wsp:rsid wsp:val=&quot;0097409C&quot;/&gt;&lt;wsp:rsid wsp:val=&quot;00986366&quot;/&gt;&lt;wsp:rsid wsp:val=&quot;009952F0&quot;/&gt;&lt;wsp:rsid wsp:val=&quot;009A3352&quot;/&gt;&lt;wsp:rsid wsp:val=&quot;009A340E&quot;/&gt;&lt;wsp:rsid wsp:val=&quot;009C06E7&quot;/&gt;&lt;wsp:rsid wsp:val=&quot;009C1736&quot;/&gt;&lt;wsp:rsid wsp:val=&quot;009C18CF&quot;/&gt;&lt;wsp:rsid wsp:val=&quot;009C5D13&quot;/&gt;&lt;wsp:rsid wsp:val=&quot;009D0BC0&quot;/&gt;&lt;wsp:rsid wsp:val=&quot;009D1A20&quot;/&gt;&lt;wsp:rsid wsp:val=&quot;009D3EED&quot;/&gt;&lt;wsp:rsid wsp:val=&quot;009F27A3&quot;/&gt;&lt;wsp:rsid wsp:val=&quot;009F4512&quot;/&gt;&lt;wsp:rsid wsp:val=&quot;00A018DD&quot;/&gt;&lt;wsp:rsid wsp:val=&quot;00A07315&quot;/&gt;&lt;wsp:rsid wsp:val=&quot;00A104E0&quot;/&gt;&lt;wsp:rsid wsp:val=&quot;00A15190&quot;/&gt;&lt;wsp:rsid wsp:val=&quot;00A154CD&quot;/&gt;&lt;wsp:rsid wsp:val=&quot;00A155A3&quot;/&gt;&lt;wsp:rsid wsp:val=&quot;00A21F2A&quot;/&gt;&lt;wsp:rsid wsp:val=&quot;00A27B1E&quot;/&gt;&lt;wsp:rsid wsp:val=&quot;00A31EB4&quot;/&gt;&lt;wsp:rsid wsp:val=&quot;00A34E92&quot;/&gt;&lt;wsp:rsid wsp:val=&quot;00A53AEE&quot;/&gt;&lt;wsp:rsid wsp:val=&quot;00A54B15&quot;/&gt;&lt;wsp:rsid wsp:val=&quot;00A55A2F&quot;/&gt;&lt;wsp:rsid wsp:val=&quot;00A55C5A&quot;/&gt;&lt;wsp:rsid wsp:val=&quot;00A833AD&quot;/&gt;&lt;wsp:rsid wsp:val=&quot;00A8447C&quot;/&gt;&lt;wsp:rsid wsp:val=&quot;00A84C4F&quot;/&gt;&lt;wsp:rsid wsp:val=&quot;00A86686&quot;/&gt;&lt;wsp:rsid wsp:val=&quot;00AA7898&quot;/&gt;&lt;wsp:rsid wsp:val=&quot;00AB0F59&quot;/&gt;&lt;wsp:rsid wsp:val=&quot;00AB3F4C&quot;/&gt;&lt;wsp:rsid wsp:val=&quot;00AC138D&quot;/&gt;&lt;wsp:rsid wsp:val=&quot;00AC2020&quot;/&gt;&lt;wsp:rsid wsp:val=&quot;00AC5191&quot;/&gt;&lt;wsp:rsid wsp:val=&quot;00AD2B1B&quot;/&gt;&lt;wsp:rsid wsp:val=&quot;00AE4880&quot;/&gt;&lt;wsp:rsid wsp:val=&quot;00B00ED8&quot;/&gt;&lt;wsp:rsid wsp:val=&quot;00B05679&quot;/&gt;&lt;wsp:rsid wsp:val=&quot;00B106BA&quot;/&gt;&lt;wsp:rsid wsp:val=&quot;00B179A1&quot;/&gt;&lt;wsp:rsid wsp:val=&quot;00B20119&quot;/&gt;&lt;wsp:rsid wsp:val=&quot;00B2098D&quot;/&gt;&lt;wsp:rsid wsp:val=&quot;00B70A90&quot;/&gt;&lt;wsp:rsid wsp:val=&quot;00B77798&quot;/&gt;&lt;wsp:rsid wsp:val=&quot;00B810C0&quot;/&gt;&lt;wsp:rsid wsp:val=&quot;00B851E5&quot;/&gt;&lt;wsp:rsid wsp:val=&quot;00B93E23&quot;/&gt;&lt;wsp:rsid wsp:val=&quot;00B95BE4&quot;/&gt;&lt;wsp:rsid wsp:val=&quot;00B9674A&quot;/&gt;&lt;wsp:rsid wsp:val=&quot;00BA073B&quot;/&gt;&lt;wsp:rsid wsp:val=&quot;00BA2A29&quot;/&gt;&lt;wsp:rsid wsp:val=&quot;00BB2863&quot;/&gt;&lt;wsp:rsid wsp:val=&quot;00BB4E77&quot;/&gt;&lt;wsp:rsid wsp:val=&quot;00BD3A32&quot;/&gt;&lt;wsp:rsid wsp:val=&quot;00BD4A75&quot;/&gt;&lt;wsp:rsid wsp:val=&quot;00BE0A9D&quot;/&gt;&lt;wsp:rsid wsp:val=&quot;00BE6C64&quot;/&gt;&lt;wsp:rsid wsp:val=&quot;00BF5001&quot;/&gt;&lt;wsp:rsid wsp:val=&quot;00C07B26&quot;/&gt;&lt;wsp:rsid wsp:val=&quot;00C11832&quot;/&gt;&lt;wsp:rsid wsp:val=&quot;00C124FE&quot;/&gt;&lt;wsp:rsid wsp:val=&quot;00C1555E&quot;/&gt;&lt;wsp:rsid wsp:val=&quot;00C25146&quot;/&gt;&lt;wsp:rsid wsp:val=&quot;00C25812&quot;/&gt;&lt;wsp:rsid wsp:val=&quot;00C310D8&quot;/&gt;&lt;wsp:rsid wsp:val=&quot;00C369E2&quot;/&gt;&lt;wsp:rsid wsp:val=&quot;00C417A5&quot;/&gt;&lt;wsp:rsid wsp:val=&quot;00C55E06&quot;/&gt;&lt;wsp:rsid wsp:val=&quot;00C86265&quot;/&gt;&lt;wsp:rsid wsp:val=&quot;00C9600E&quot;/&gt;&lt;wsp:rsid wsp:val=&quot;00C973D3&quot;/&gt;&lt;wsp:rsid wsp:val=&quot;00CB22E4&quot;/&gt;&lt;wsp:rsid wsp:val=&quot;00CB560E&quot;/&gt;&lt;wsp:rsid wsp:val=&quot;00CC384D&quot;/&gt;&lt;wsp:rsid wsp:val=&quot;00CC5E07&quot;/&gt;&lt;wsp:rsid wsp:val=&quot;00CC69D3&quot;/&gt;&lt;wsp:rsid wsp:val=&quot;00CD4DC5&quot;/&gt;&lt;wsp:rsid wsp:val=&quot;00CE1E8C&quot;/&gt;&lt;wsp:rsid wsp:val=&quot;00CE5135&quot;/&gt;&lt;wsp:rsid wsp:val=&quot;00CE6780&quot;/&gt;&lt;wsp:rsid wsp:val=&quot;00CF13B2&quot;/&gt;&lt;wsp:rsid wsp:val=&quot;00D04730&quot;/&gt;&lt;wsp:rsid wsp:val=&quot;00D073A6&quot;/&gt;&lt;wsp:rsid wsp:val=&quot;00D075A6&quot;/&gt;&lt;wsp:rsid wsp:val=&quot;00D07DB2&quot;/&gt;&lt;wsp:rsid wsp:val=&quot;00D15CEE&quot;/&gt;&lt;wsp:rsid wsp:val=&quot;00D17F4C&quot;/&gt;&lt;wsp:rsid wsp:val=&quot;00D232D1&quot;/&gt;&lt;wsp:rsid wsp:val=&quot;00D2363D&quot;/&gt;&lt;wsp:rsid wsp:val=&quot;00D25DB1&quot;/&gt;&lt;wsp:rsid wsp:val=&quot;00D27675&quot;/&gt;&lt;wsp:rsid wsp:val=&quot;00D3496E&quot;/&gt;&lt;wsp:rsid wsp:val=&quot;00D5129E&quot;/&gt;&lt;wsp:rsid wsp:val=&quot;00D52E73&quot;/&gt;&lt;wsp:rsid wsp:val=&quot;00D60EFA&quot;/&gt;&lt;wsp:rsid wsp:val=&quot;00D62749&quot;/&gt;&lt;wsp:rsid wsp:val=&quot;00D65C7B&quot;/&gt;&lt;wsp:rsid wsp:val=&quot;00D6678F&quot;/&gt;&lt;wsp:rsid wsp:val=&quot;00D70FB9&quot;/&gt;&lt;wsp:rsid wsp:val=&quot;00D722CA&quot;/&gt;&lt;wsp:rsid wsp:val=&quot;00D81368&quot;/&gt;&lt;wsp:rsid wsp:val=&quot;00DB34AB&quot;/&gt;&lt;wsp:rsid wsp:val=&quot;00DB38F6&quot;/&gt;&lt;wsp:rsid wsp:val=&quot;00DB40C4&quot;/&gt;&lt;wsp:rsid wsp:val=&quot;00DB6954&quot;/&gt;&lt;wsp:rsid wsp:val=&quot;00DC1B3A&quot;/&gt;&lt;wsp:rsid wsp:val=&quot;00DC7208&quot;/&gt;&lt;wsp:rsid wsp:val=&quot;00DD26B0&quot;/&gt;&lt;wsp:rsid wsp:val=&quot;00DE02EB&quot;/&gt;&lt;wsp:rsid wsp:val=&quot;00DE1614&quot;/&gt;&lt;wsp:rsid wsp:val=&quot;00DF546D&quot;/&gt;&lt;wsp:rsid wsp:val=&quot;00E02DB0&quot;/&gt;&lt;wsp:rsid wsp:val=&quot;00E03F2C&quot;/&gt;&lt;wsp:rsid wsp:val=&quot;00E106A4&quot;/&gt;&lt;wsp:rsid wsp:val=&quot;00E156F1&quot;/&gt;&lt;wsp:rsid wsp:val=&quot;00E20F96&quot;/&gt;&lt;wsp:rsid wsp:val=&quot;00E23355&quot;/&gt;&lt;wsp:rsid wsp:val=&quot;00E336DC&quot;/&gt;&lt;wsp:rsid wsp:val=&quot;00E33F3D&quot;/&gt;&lt;wsp:rsid wsp:val=&quot;00E4427A&quot;/&gt;&lt;wsp:rsid wsp:val=&quot;00E5088E&quot;/&gt;&lt;wsp:rsid wsp:val=&quot;00E54969&quot;/&gt;&lt;wsp:rsid wsp:val=&quot;00E569D5&quot;/&gt;&lt;wsp:rsid wsp:val=&quot;00E647DA&quot;/&gt;&lt;wsp:rsid wsp:val=&quot;00E6770D&quot;/&gt;&lt;wsp:rsid wsp:val=&quot;00E717D0&quot;/&gt;&lt;wsp:rsid wsp:val=&quot;00E80D5F&quot;/&gt;&lt;wsp:rsid wsp:val=&quot;00E839AF&quot;/&gt;&lt;wsp:rsid wsp:val=&quot;00E9577D&quot;/&gt;&lt;wsp:rsid wsp:val=&quot;00E95A90&quot;/&gt;&lt;wsp:rsid wsp:val=&quot;00EA1604&quot;/&gt;&lt;wsp:rsid wsp:val=&quot;00EA6D59&quot;/&gt;&lt;wsp:rsid wsp:val=&quot;00EA7C59&quot;/&gt;&lt;wsp:rsid wsp:val=&quot;00EA7CD7&quot;/&gt;&lt;wsp:rsid wsp:val=&quot;00EB0772&quot;/&gt;&lt;wsp:rsid wsp:val=&quot;00EB1702&quot;/&gt;&lt;wsp:rsid wsp:val=&quot;00EB3DA2&quot;/&gt;&lt;wsp:rsid wsp:val=&quot;00EC6DA7&quot;/&gt;&lt;wsp:rsid wsp:val=&quot;00ED6B88&quot;/&gt;&lt;wsp:rsid wsp:val=&quot;00EE05FB&quot;/&gt;&lt;wsp:rsid wsp:val=&quot;00EE42E5&quot;/&gt;&lt;wsp:rsid wsp:val=&quot;00EE5EF0&quot;/&gt;&lt;wsp:rsid wsp:val=&quot;00F16C4C&quot;/&gt;&lt;wsp:rsid wsp:val=&quot;00F21449&quot;/&gt;&lt;wsp:rsid wsp:val=&quot;00F26EC2&quot;/&gt;&lt;wsp:rsid wsp:val=&quot;00F31EA1&quot;/&gt;&lt;wsp:rsid wsp:val=&quot;00F37641&quot;/&gt;&lt;wsp:rsid wsp:val=&quot;00F57265&quot;/&gt;&lt;wsp:rsid wsp:val=&quot;00F62207&quot;/&gt;&lt;wsp:rsid wsp:val=&quot;00F659E4&quot;/&gt;&lt;wsp:rsid wsp:val=&quot;00F80D67&quot;/&gt;&lt;wsp:rsid wsp:val=&quot;00F879D9&quot;/&gt;&lt;wsp:rsid wsp:val=&quot;00FA4C32&quot;/&gt;&lt;wsp:rsid wsp:val=&quot;00FA5DB0&quot;/&gt;&lt;wsp:rsid wsp:val=&quot;00FB245D&quot;/&gt;&lt;wsp:rsid wsp:val=&quot;00FB450C&quot;/&gt;&lt;wsp:rsid wsp:val=&quot;00FE1D92&quot;/&gt;&lt;wsp:rsid wsp:val=&quot;00FE3310&quot;/&gt;&lt;wsp:rsid wsp:val=&quot;00FE40C1&quot;/&gt;&lt;wsp:rsid wsp:val=&quot;00FF3E13&quot;/&gt;&lt;wsp:rsid wsp:val=&quot;00FF49C7&quot;/&gt;&lt;/wsp:rsids&gt;&lt;/w:docPr&gt;&lt;w:body&gt;&lt;w:p wsp:rsidR=&quot;00000000&quot; wsp:rsidRDefault=&quot;00DC7208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z2=&lt;/m:t&gt;&lt;/m:r&gt;&lt;m:f&gt;&lt;m:f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4-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a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p&gt;&lt;/m:sSup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9" o:title="" chromakey="white"/>
          </v:shape>
        </w:pict>
      </w:r>
      <w:r w:rsidRPr="00872870">
        <w:rPr>
          <w:sz w:val="28"/>
          <w:szCs w:val="28"/>
        </w:rPr>
        <w:instrText xml:space="preserve"> </w:instrText>
      </w:r>
      <w:r w:rsidRPr="00872870">
        <w:rPr>
          <w:sz w:val="28"/>
          <w:szCs w:val="28"/>
        </w:rPr>
        <w:fldChar w:fldCharType="separate"/>
      </w:r>
      <w:r w:rsidR="00C80343">
        <w:pict>
          <v:shape id="_x0000_i1028" type="#_x0000_t75" style="width:64.5pt;height:32.2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stylePaneFormatFilter w:val=&quot;3F01&quot;/&gt;&lt;w:defaultTabStop w:val=&quot;720&quot;/&gt;&lt;w:autoHyphenation/&gt;&lt;w:hyphenationZone w:val=&quot;357&quot;/&gt;&lt;w:drawingGridHorizontalSpacing w:val=&quot;6&quot;/&gt;&lt;w:drawingGridVerticalSpacing w:val=&quot;6&quot;/&gt;&lt;w:displayHorizontalDrawingGridEvery w:val=&quot;0&quot;/&gt;&lt;w:displayVerticalDrawingGridEvery w:val=&quot;0&quot;/&gt;&lt;w:useMarginsForDrawingGridOrigin/&gt;&lt;w:drawingGridVerticalOrigin w:val=&quot;1985&quot;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w:useFELayout/&gt;&lt;/w:compat&gt;&lt;wsp:rsids&gt;&lt;wsp:rsidRoot wsp:val=&quot;00E839AF&quot;/&gt;&lt;wsp:rsid wsp:val=&quot;000062AF&quot;/&gt;&lt;wsp:rsid wsp:val=&quot;00015CF2&quot;/&gt;&lt;wsp:rsid wsp:val=&quot;00024962&quot;/&gt;&lt;wsp:rsid wsp:val=&quot;00032773&quot;/&gt;&lt;wsp:rsid wsp:val=&quot;0003329B&quot;/&gt;&lt;wsp:rsid wsp:val=&quot;0004070D&quot;/&gt;&lt;wsp:rsid wsp:val=&quot;00040B68&quot;/&gt;&lt;wsp:rsid wsp:val=&quot;000420DB&quot;/&gt;&lt;wsp:rsid wsp:val=&quot;00043174&quot;/&gt;&lt;wsp:rsid wsp:val=&quot;00045818&quot;/&gt;&lt;wsp:rsid wsp:val=&quot;00056FA8&quot;/&gt;&lt;wsp:rsid wsp:val=&quot;00066D24&quot;/&gt;&lt;wsp:rsid wsp:val=&quot;00070AE3&quot;/&gt;&lt;wsp:rsid wsp:val=&quot;0007794B&quot;/&gt;&lt;wsp:rsid wsp:val=&quot;00085F00&quot;/&gt;&lt;wsp:rsid wsp:val=&quot;000A0F97&quot;/&gt;&lt;wsp:rsid wsp:val=&quot;000A29D9&quot;/&gt;&lt;wsp:rsid wsp:val=&quot;000A39D5&quot;/&gt;&lt;wsp:rsid wsp:val=&quot;000A44BA&quot;/&gt;&lt;wsp:rsid wsp:val=&quot;000B7B88&quot;/&gt;&lt;wsp:rsid wsp:val=&quot;000C2441&quot;/&gt;&lt;wsp:rsid wsp:val=&quot;000C7FD5&quot;/&gt;&lt;wsp:rsid wsp:val=&quot;000D246A&quot;/&gt;&lt;wsp:rsid wsp:val=&quot;00103F5B&quot;/&gt;&lt;wsp:rsid wsp:val=&quot;00110546&quot;/&gt;&lt;wsp:rsid wsp:val=&quot;00122DEC&quot;/&gt;&lt;wsp:rsid wsp:val=&quot;00130CA2&quot;/&gt;&lt;wsp:rsid wsp:val=&quot;0014041D&quot;/&gt;&lt;wsp:rsid wsp:val=&quot;001514A1&quot;/&gt;&lt;wsp:rsid wsp:val=&quot;00152C72&quot;/&gt;&lt;wsp:rsid wsp:val=&quot;00155FEB&quot;/&gt;&lt;wsp:rsid wsp:val=&quot;00157B22&quot;/&gt;&lt;wsp:rsid wsp:val=&quot;0016463F&quot;/&gt;&lt;wsp:rsid wsp:val=&quot;00173AE8&quot;/&gt;&lt;wsp:rsid wsp:val=&quot;00173D2F&quot;/&gt;&lt;wsp:rsid wsp:val=&quot;0018070C&quot;/&gt;&lt;wsp:rsid wsp:val=&quot;001817A5&quot;/&gt;&lt;wsp:rsid wsp:val=&quot;001850F5&quot;/&gt;&lt;wsp:rsid wsp:val=&quot;001865E1&quot;/&gt;&lt;wsp:rsid wsp:val=&quot;00187B6C&quot;/&gt;&lt;wsp:rsid wsp:val=&quot;001A3FBD&quot;/&gt;&lt;wsp:rsid wsp:val=&quot;001A59E0&quot;/&gt;&lt;wsp:rsid wsp:val=&quot;001B0591&quot;/&gt;&lt;wsp:rsid wsp:val=&quot;001B3BA3&quot;/&gt;&lt;wsp:rsid wsp:val=&quot;001B4565&quot;/&gt;&lt;wsp:rsid wsp:val=&quot;001B538B&quot;/&gt;&lt;wsp:rsid wsp:val=&quot;001C5E5C&quot;/&gt;&lt;wsp:rsid wsp:val=&quot;001D3C9E&quot;/&gt;&lt;wsp:rsid wsp:val=&quot;001D5FDD&quot;/&gt;&lt;wsp:rsid wsp:val=&quot;001F2656&quot;/&gt;&lt;wsp:rsid wsp:val=&quot;00205E54&quot;/&gt;&lt;wsp:rsid wsp:val=&quot;00207C17&quot;/&gt;&lt;wsp:rsid wsp:val=&quot;00216F54&quot;/&gt;&lt;wsp:rsid wsp:val=&quot;00217155&quot;/&gt;&lt;wsp:rsid wsp:val=&quot;002373C5&quot;/&gt;&lt;wsp:rsid wsp:val=&quot;0025362D&quot;/&gt;&lt;wsp:rsid wsp:val=&quot;0025455C&quot;/&gt;&lt;wsp:rsid wsp:val=&quot;00257A64&quot;/&gt;&lt;wsp:rsid wsp:val=&quot;002611E6&quot;/&gt;&lt;wsp:rsid wsp:val=&quot;00263962&quot;/&gt;&lt;wsp:rsid wsp:val=&quot;002760E6&quot;/&gt;&lt;wsp:rsid wsp:val=&quot;002842F2&quot;/&gt;&lt;wsp:rsid wsp:val=&quot;002B64E7&quot;/&gt;&lt;wsp:rsid wsp:val=&quot;002D095C&quot;/&gt;&lt;wsp:rsid wsp:val=&quot;002D1641&quot;/&gt;&lt;wsp:rsid wsp:val=&quot;002D5B9C&quot;/&gt;&lt;wsp:rsid wsp:val=&quot;002E3D25&quot;/&gt;&lt;wsp:rsid wsp:val=&quot;002F10E9&quot;/&gt;&lt;wsp:rsid wsp:val=&quot;00300A84&quot;/&gt;&lt;wsp:rsid wsp:val=&quot;00316578&quot;/&gt;&lt;wsp:rsid wsp:val=&quot;00330781&quot;/&gt;&lt;wsp:rsid wsp:val=&quot;00332FC1&quot;/&gt;&lt;wsp:rsid wsp:val=&quot;00344034&quot;/&gt;&lt;wsp:rsid wsp:val=&quot;0035623E&quot;/&gt;&lt;wsp:rsid wsp:val=&quot;0036042D&quot;/&gt;&lt;wsp:rsid wsp:val=&quot;00360C79&quot;/&gt;&lt;wsp:rsid wsp:val=&quot;00363C8A&quot;/&gt;&lt;wsp:rsid wsp:val=&quot;00370060&quot;/&gt;&lt;wsp:rsid wsp:val=&quot;0037127E&quot;/&gt;&lt;wsp:rsid wsp:val=&quot;00374261&quot;/&gt;&lt;wsp:rsid wsp:val=&quot;003762D6&quot;/&gt;&lt;wsp:rsid wsp:val=&quot;0038063E&quot;/&gt;&lt;wsp:rsid wsp:val=&quot;00390D91&quot;/&gt;&lt;wsp:rsid wsp:val=&quot;003A00ED&quot;/&gt;&lt;wsp:rsid wsp:val=&quot;003B6F1C&quot;/&gt;&lt;wsp:rsid wsp:val=&quot;003C09AF&quot;/&gt;&lt;wsp:rsid wsp:val=&quot;003C2DE4&quot;/&gt;&lt;wsp:rsid wsp:val=&quot;003C30CF&quot;/&gt;&lt;wsp:rsid wsp:val=&quot;003D1ACE&quot;/&gt;&lt;wsp:rsid wsp:val=&quot;003E28F0&quot;/&gt;&lt;wsp:rsid wsp:val=&quot;003E49A3&quot;/&gt;&lt;wsp:rsid wsp:val=&quot;00402183&quot;/&gt;&lt;wsp:rsid wsp:val=&quot;0040571E&quot;/&gt;&lt;wsp:rsid wsp:val=&quot;00451D06&quot;/&gt;&lt;wsp:rsid wsp:val=&quot;00462CF1&quot;/&gt;&lt;wsp:rsid wsp:val=&quot;00472E8E&quot;/&gt;&lt;wsp:rsid wsp:val=&quot;00473E3B&quot;/&gt;&lt;wsp:rsid wsp:val=&quot;00477B49&quot;/&gt;&lt;wsp:rsid wsp:val=&quot;00481E7F&quot;/&gt;&lt;wsp:rsid wsp:val=&quot;00482143&quot;/&gt;&lt;wsp:rsid wsp:val=&quot;004850CB&quot;/&gt;&lt;wsp:rsid wsp:val=&quot;004945E0&quot;/&gt;&lt;wsp:rsid wsp:val=&quot;004A3FB4&quot;/&gt;&lt;wsp:rsid wsp:val=&quot;004A45A6&quot;/&gt;&lt;wsp:rsid wsp:val=&quot;004B02B3&quot;/&gt;&lt;wsp:rsid wsp:val=&quot;004B4472&quot;/&gt;&lt;wsp:rsid wsp:val=&quot;004B7CC4&quot;/&gt;&lt;wsp:rsid wsp:val=&quot;004D0EBB&quot;/&gt;&lt;wsp:rsid wsp:val=&quot;004D28CC&quot;/&gt;&lt;wsp:rsid wsp:val=&quot;004D5B75&quot;/&gt;&lt;wsp:rsid wsp:val=&quot;004F178A&quot;/&gt;&lt;wsp:rsid wsp:val=&quot;004F57BE&quot;/&gt;&lt;wsp:rsid wsp:val=&quot;0051259B&quot;/&gt;&lt;wsp:rsid wsp:val=&quot;00530FCA&quot;/&gt;&lt;wsp:rsid wsp:val=&quot;00535157&quot;/&gt;&lt;wsp:rsid wsp:val=&quot;005471BD&quot;/&gt;&lt;wsp:rsid wsp:val=&quot;00557C8D&quot;/&gt;&lt;wsp:rsid wsp:val=&quot;005738E8&quot;/&gt;&lt;wsp:rsid wsp:val=&quot;005753E6&quot;/&gt;&lt;wsp:rsid wsp:val=&quot;005800E5&quot;/&gt;&lt;wsp:rsid wsp:val=&quot;0059564B&quot;/&gt;&lt;wsp:rsid wsp:val=&quot;00595719&quot;/&gt;&lt;wsp:rsid wsp:val=&quot;00595F97&quot;/&gt;&lt;wsp:rsid wsp:val=&quot;005A5643&quot;/&gt;&lt;wsp:rsid wsp:val=&quot;005B40F0&quot;/&gt;&lt;wsp:rsid wsp:val=&quot;005B6864&quot;/&gt;&lt;wsp:rsid wsp:val=&quot;005D60A9&quot;/&gt;&lt;wsp:rsid wsp:val=&quot;005E0815&quot;/&gt;&lt;wsp:rsid wsp:val=&quot;005E0E97&quot;/&gt;&lt;wsp:rsid wsp:val=&quot;005E25D7&quot;/&gt;&lt;wsp:rsid wsp:val=&quot;00604FE2&quot;/&gt;&lt;wsp:rsid wsp:val=&quot;00621174&quot;/&gt;&lt;wsp:rsid wsp:val=&quot;00634C5E&quot;/&gt;&lt;wsp:rsid wsp:val=&quot;00636316&quot;/&gt;&lt;wsp:rsid wsp:val=&quot;00637EA6&quot;/&gt;&lt;wsp:rsid wsp:val=&quot;00641103&quot;/&gt;&lt;wsp:rsid wsp:val=&quot;00643449&quot;/&gt;&lt;wsp:rsid wsp:val=&quot;0064378F&quot;/&gt;&lt;wsp:rsid wsp:val=&quot;00645DCD&quot;/&gt;&lt;wsp:rsid wsp:val=&quot;00647CCA&quot;/&gt;&lt;wsp:rsid wsp:val=&quot;006559AD&quot;/&gt;&lt;wsp:rsid wsp:val=&quot;00656514&quot;/&gt;&lt;wsp:rsid wsp:val=&quot;00666F31&quot;/&gt;&lt;wsp:rsid wsp:val=&quot;00670326&quot;/&gt;&lt;wsp:rsid wsp:val=&quot;00685846&quot;/&gt;&lt;wsp:rsid wsp:val=&quot;006A0007&quot;/&gt;&lt;wsp:rsid wsp:val=&quot;006A25D7&quot;/&gt;&lt;wsp:rsid wsp:val=&quot;006A2B89&quot;/&gt;&lt;wsp:rsid wsp:val=&quot;006A5CE6&quot;/&gt;&lt;wsp:rsid wsp:val=&quot;006B6004&quot;/&gt;&lt;wsp:rsid wsp:val=&quot;006C5AD0&quot;/&gt;&lt;wsp:rsid wsp:val=&quot;006E6DA6&quot;/&gt;&lt;wsp:rsid wsp:val=&quot;006F037F&quot;/&gt;&lt;wsp:rsid wsp:val=&quot;00701D02&quot;/&gt;&lt;wsp:rsid wsp:val=&quot;00710D99&quot;/&gt;&lt;wsp:rsid wsp:val=&quot;00711A6D&quot;/&gt;&lt;wsp:rsid wsp:val=&quot;00712492&quot;/&gt;&lt;wsp:rsid wsp:val=&quot;007156B6&quot;/&gt;&lt;wsp:rsid wsp:val=&quot;00722409&quot;/&gt;&lt;wsp:rsid wsp:val=&quot;00741C2B&quot;/&gt;&lt;wsp:rsid wsp:val=&quot;00743525&quot;/&gt;&lt;wsp:rsid wsp:val=&quot;00746FDA&quot;/&gt;&lt;wsp:rsid wsp:val=&quot;00750C19&quot;/&gt;&lt;wsp:rsid wsp:val=&quot;00752571&quot;/&gt;&lt;wsp:rsid wsp:val=&quot;00755F8A&quot;/&gt;&lt;wsp:rsid wsp:val=&quot;007566A4&quot;/&gt;&lt;wsp:rsid wsp:val=&quot;0078646D&quot;/&gt;&lt;wsp:rsid wsp:val=&quot;007949F4&quot;/&gt;&lt;wsp:rsid wsp:val=&quot;007955A6&quot;/&gt;&lt;wsp:rsid wsp:val=&quot;00797209&quot;/&gt;&lt;wsp:rsid wsp:val=&quot;007D1C75&quot;/&gt;&lt;wsp:rsid wsp:val=&quot;007D2078&quot;/&gt;&lt;wsp:rsid wsp:val=&quot;007D79C4&quot;/&gt;&lt;wsp:rsid wsp:val=&quot;007E6C35&quot;/&gt;&lt;wsp:rsid wsp:val=&quot;007F4972&quot;/&gt;&lt;wsp:rsid wsp:val=&quot;00835EC9&quot;/&gt;&lt;wsp:rsid wsp:val=&quot;008430DE&quot;/&gt;&lt;wsp:rsid wsp:val=&quot;008478EB&quot;/&gt;&lt;wsp:rsid wsp:val=&quot;00850336&quot;/&gt;&lt;wsp:rsid wsp:val=&quot;0085698F&quot;/&gt;&lt;wsp:rsid wsp:val=&quot;00872870&quot;/&gt;&lt;wsp:rsid wsp:val=&quot;00885838&quot;/&gt;&lt;wsp:rsid wsp:val=&quot;00891BCE&quot;/&gt;&lt;wsp:rsid wsp:val=&quot;008A025A&quot;/&gt;&lt;wsp:rsid wsp:val=&quot;008A0F80&quot;/&gt;&lt;wsp:rsid wsp:val=&quot;008A5A03&quot;/&gt;&lt;wsp:rsid wsp:val=&quot;008C39D1&quot;/&gt;&lt;wsp:rsid wsp:val=&quot;008D5C78&quot;/&gt;&lt;wsp:rsid wsp:val=&quot;008E502E&quot;/&gt;&lt;wsp:rsid wsp:val=&quot;008E79C2&quot;/&gt;&lt;wsp:rsid wsp:val=&quot;008F3D17&quot;/&gt;&lt;wsp:rsid wsp:val=&quot;00905B74&quot;/&gt;&lt;wsp:rsid wsp:val=&quot;00910B9D&quot;/&gt;&lt;wsp:rsid wsp:val=&quot;00911DC8&quot;/&gt;&lt;wsp:rsid wsp:val=&quot;00914160&quot;/&gt;&lt;wsp:rsid wsp:val=&quot;00920535&quot;/&gt;&lt;wsp:rsid wsp:val=&quot;00932551&quot;/&gt;&lt;wsp:rsid wsp:val=&quot;00933A54&quot;/&gt;&lt;wsp:rsid wsp:val=&quot;00944FF2&quot;/&gt;&lt;wsp:rsid wsp:val=&quot;00945126&quot;/&gt;&lt;wsp:rsid wsp:val=&quot;00951EC4&quot;/&gt;&lt;wsp:rsid wsp:val=&quot;009720BC&quot;/&gt;&lt;wsp:rsid wsp:val=&quot;0097409C&quot;/&gt;&lt;wsp:rsid wsp:val=&quot;00986366&quot;/&gt;&lt;wsp:rsid wsp:val=&quot;009952F0&quot;/&gt;&lt;wsp:rsid wsp:val=&quot;009A3352&quot;/&gt;&lt;wsp:rsid wsp:val=&quot;009A340E&quot;/&gt;&lt;wsp:rsid wsp:val=&quot;009C06E7&quot;/&gt;&lt;wsp:rsid wsp:val=&quot;009C1736&quot;/&gt;&lt;wsp:rsid wsp:val=&quot;009C18CF&quot;/&gt;&lt;wsp:rsid wsp:val=&quot;009C5D13&quot;/&gt;&lt;wsp:rsid wsp:val=&quot;009D0BC0&quot;/&gt;&lt;wsp:rsid wsp:val=&quot;009D1A20&quot;/&gt;&lt;wsp:rsid wsp:val=&quot;009D3EED&quot;/&gt;&lt;wsp:rsid wsp:val=&quot;009F27A3&quot;/&gt;&lt;wsp:rsid wsp:val=&quot;009F4512&quot;/&gt;&lt;wsp:rsid wsp:val=&quot;00A018DD&quot;/&gt;&lt;wsp:rsid wsp:val=&quot;00A07315&quot;/&gt;&lt;wsp:rsid wsp:val=&quot;00A104E0&quot;/&gt;&lt;wsp:rsid wsp:val=&quot;00A15190&quot;/&gt;&lt;wsp:rsid wsp:val=&quot;00A154CD&quot;/&gt;&lt;wsp:rsid wsp:val=&quot;00A155A3&quot;/&gt;&lt;wsp:rsid wsp:val=&quot;00A21F2A&quot;/&gt;&lt;wsp:rsid wsp:val=&quot;00A27B1E&quot;/&gt;&lt;wsp:rsid wsp:val=&quot;00A31EB4&quot;/&gt;&lt;wsp:rsid wsp:val=&quot;00A34E92&quot;/&gt;&lt;wsp:rsid wsp:val=&quot;00A53AEE&quot;/&gt;&lt;wsp:rsid wsp:val=&quot;00A54B15&quot;/&gt;&lt;wsp:rsid wsp:val=&quot;00A55A2F&quot;/&gt;&lt;wsp:rsid wsp:val=&quot;00A55C5A&quot;/&gt;&lt;wsp:rsid wsp:val=&quot;00A833AD&quot;/&gt;&lt;wsp:rsid wsp:val=&quot;00A8447C&quot;/&gt;&lt;wsp:rsid wsp:val=&quot;00A84C4F&quot;/&gt;&lt;wsp:rsid wsp:val=&quot;00A86686&quot;/&gt;&lt;wsp:rsid wsp:val=&quot;00AA7898&quot;/&gt;&lt;wsp:rsid wsp:val=&quot;00AB0F59&quot;/&gt;&lt;wsp:rsid wsp:val=&quot;00AB3F4C&quot;/&gt;&lt;wsp:rsid wsp:val=&quot;00AC138D&quot;/&gt;&lt;wsp:rsid wsp:val=&quot;00AC2020&quot;/&gt;&lt;wsp:rsid wsp:val=&quot;00AC5191&quot;/&gt;&lt;wsp:rsid wsp:val=&quot;00AD2B1B&quot;/&gt;&lt;wsp:rsid wsp:val=&quot;00AE4880&quot;/&gt;&lt;wsp:rsid wsp:val=&quot;00B00ED8&quot;/&gt;&lt;wsp:rsid wsp:val=&quot;00B05679&quot;/&gt;&lt;wsp:rsid wsp:val=&quot;00B106BA&quot;/&gt;&lt;wsp:rsid wsp:val=&quot;00B179A1&quot;/&gt;&lt;wsp:rsid wsp:val=&quot;00B20119&quot;/&gt;&lt;wsp:rsid wsp:val=&quot;00B2098D&quot;/&gt;&lt;wsp:rsid wsp:val=&quot;00B70A90&quot;/&gt;&lt;wsp:rsid wsp:val=&quot;00B77798&quot;/&gt;&lt;wsp:rsid wsp:val=&quot;00B810C0&quot;/&gt;&lt;wsp:rsid wsp:val=&quot;00B851E5&quot;/&gt;&lt;wsp:rsid wsp:val=&quot;00B93E23&quot;/&gt;&lt;wsp:rsid wsp:val=&quot;00B95BE4&quot;/&gt;&lt;wsp:rsid wsp:val=&quot;00B9674A&quot;/&gt;&lt;wsp:rsid wsp:val=&quot;00BA073B&quot;/&gt;&lt;wsp:rsid wsp:val=&quot;00BA2A29&quot;/&gt;&lt;wsp:rsid wsp:val=&quot;00BB2863&quot;/&gt;&lt;wsp:rsid wsp:val=&quot;00BB4E77&quot;/&gt;&lt;wsp:rsid wsp:val=&quot;00BD3A32&quot;/&gt;&lt;wsp:rsid wsp:val=&quot;00BD4A75&quot;/&gt;&lt;wsp:rsid wsp:val=&quot;00BE0A9D&quot;/&gt;&lt;wsp:rsid wsp:val=&quot;00BE6C64&quot;/&gt;&lt;wsp:rsid wsp:val=&quot;00BF5001&quot;/&gt;&lt;wsp:rsid wsp:val=&quot;00C07B26&quot;/&gt;&lt;wsp:rsid wsp:val=&quot;00C11832&quot;/&gt;&lt;wsp:rsid wsp:val=&quot;00C124FE&quot;/&gt;&lt;wsp:rsid wsp:val=&quot;00C1555E&quot;/&gt;&lt;wsp:rsid wsp:val=&quot;00C25146&quot;/&gt;&lt;wsp:rsid wsp:val=&quot;00C25812&quot;/&gt;&lt;wsp:rsid wsp:val=&quot;00C310D8&quot;/&gt;&lt;wsp:rsid wsp:val=&quot;00C369E2&quot;/&gt;&lt;wsp:rsid wsp:val=&quot;00C417A5&quot;/&gt;&lt;wsp:rsid wsp:val=&quot;00C55E06&quot;/&gt;&lt;wsp:rsid wsp:val=&quot;00C86265&quot;/&gt;&lt;wsp:rsid wsp:val=&quot;00C9600E&quot;/&gt;&lt;wsp:rsid wsp:val=&quot;00C973D3&quot;/&gt;&lt;wsp:rsid wsp:val=&quot;00CB22E4&quot;/&gt;&lt;wsp:rsid wsp:val=&quot;00CB560E&quot;/&gt;&lt;wsp:rsid wsp:val=&quot;00CC384D&quot;/&gt;&lt;wsp:rsid wsp:val=&quot;00CC5E07&quot;/&gt;&lt;wsp:rsid wsp:val=&quot;00CC69D3&quot;/&gt;&lt;wsp:rsid wsp:val=&quot;00CD4DC5&quot;/&gt;&lt;wsp:rsid wsp:val=&quot;00CE1E8C&quot;/&gt;&lt;wsp:rsid wsp:val=&quot;00CE5135&quot;/&gt;&lt;wsp:rsid wsp:val=&quot;00CE6780&quot;/&gt;&lt;wsp:rsid wsp:val=&quot;00CF13B2&quot;/&gt;&lt;wsp:rsid wsp:val=&quot;00D04730&quot;/&gt;&lt;wsp:rsid wsp:val=&quot;00D073A6&quot;/&gt;&lt;wsp:rsid wsp:val=&quot;00D075A6&quot;/&gt;&lt;wsp:rsid wsp:val=&quot;00D07DB2&quot;/&gt;&lt;wsp:rsid wsp:val=&quot;00D15CEE&quot;/&gt;&lt;wsp:rsid wsp:val=&quot;00D17F4C&quot;/&gt;&lt;wsp:rsid wsp:val=&quot;00D232D1&quot;/&gt;&lt;wsp:rsid wsp:val=&quot;00D2363D&quot;/&gt;&lt;wsp:rsid wsp:val=&quot;00D25DB1&quot;/&gt;&lt;wsp:rsid wsp:val=&quot;00D27675&quot;/&gt;&lt;wsp:rsid wsp:val=&quot;00D3496E&quot;/&gt;&lt;wsp:rsid wsp:val=&quot;00D5129E&quot;/&gt;&lt;wsp:rsid wsp:val=&quot;00D52E73&quot;/&gt;&lt;wsp:rsid wsp:val=&quot;00D60EFA&quot;/&gt;&lt;wsp:rsid wsp:val=&quot;00D62749&quot;/&gt;&lt;wsp:rsid wsp:val=&quot;00D65C7B&quot;/&gt;&lt;wsp:rsid wsp:val=&quot;00D6678F&quot;/&gt;&lt;wsp:rsid wsp:val=&quot;00D70FB9&quot;/&gt;&lt;wsp:rsid wsp:val=&quot;00D722CA&quot;/&gt;&lt;wsp:rsid wsp:val=&quot;00D81368&quot;/&gt;&lt;wsp:rsid wsp:val=&quot;00DB34AB&quot;/&gt;&lt;wsp:rsid wsp:val=&quot;00DB38F6&quot;/&gt;&lt;wsp:rsid wsp:val=&quot;00DB40C4&quot;/&gt;&lt;wsp:rsid wsp:val=&quot;00DB6954&quot;/&gt;&lt;wsp:rsid wsp:val=&quot;00DC1B3A&quot;/&gt;&lt;wsp:rsid wsp:val=&quot;00DC7208&quot;/&gt;&lt;wsp:rsid wsp:val=&quot;00DD26B0&quot;/&gt;&lt;wsp:rsid wsp:val=&quot;00DE02EB&quot;/&gt;&lt;wsp:rsid wsp:val=&quot;00DE1614&quot;/&gt;&lt;wsp:rsid wsp:val=&quot;00DF546D&quot;/&gt;&lt;wsp:rsid wsp:val=&quot;00E02DB0&quot;/&gt;&lt;wsp:rsid wsp:val=&quot;00E03F2C&quot;/&gt;&lt;wsp:rsid wsp:val=&quot;00E106A4&quot;/&gt;&lt;wsp:rsid wsp:val=&quot;00E156F1&quot;/&gt;&lt;wsp:rsid wsp:val=&quot;00E20F96&quot;/&gt;&lt;wsp:rsid wsp:val=&quot;00E23355&quot;/&gt;&lt;wsp:rsid wsp:val=&quot;00E336DC&quot;/&gt;&lt;wsp:rsid wsp:val=&quot;00E33F3D&quot;/&gt;&lt;wsp:rsid wsp:val=&quot;00E4427A&quot;/&gt;&lt;wsp:rsid wsp:val=&quot;00E5088E&quot;/&gt;&lt;wsp:rsid wsp:val=&quot;00E54969&quot;/&gt;&lt;wsp:rsid wsp:val=&quot;00E569D5&quot;/&gt;&lt;wsp:rsid wsp:val=&quot;00E647DA&quot;/&gt;&lt;wsp:rsid wsp:val=&quot;00E6770D&quot;/&gt;&lt;wsp:rsid wsp:val=&quot;00E717D0&quot;/&gt;&lt;wsp:rsid wsp:val=&quot;00E80D5F&quot;/&gt;&lt;wsp:rsid wsp:val=&quot;00E839AF&quot;/&gt;&lt;wsp:rsid wsp:val=&quot;00E9577D&quot;/&gt;&lt;wsp:rsid wsp:val=&quot;00E95A90&quot;/&gt;&lt;wsp:rsid wsp:val=&quot;00EA1604&quot;/&gt;&lt;wsp:rsid wsp:val=&quot;00EA6D59&quot;/&gt;&lt;wsp:rsid wsp:val=&quot;00EA7C59&quot;/&gt;&lt;wsp:rsid wsp:val=&quot;00EA7CD7&quot;/&gt;&lt;wsp:rsid wsp:val=&quot;00EB0772&quot;/&gt;&lt;wsp:rsid wsp:val=&quot;00EB1702&quot;/&gt;&lt;wsp:rsid wsp:val=&quot;00EB3DA2&quot;/&gt;&lt;wsp:rsid wsp:val=&quot;00EC6DA7&quot;/&gt;&lt;wsp:rsid wsp:val=&quot;00ED6B88&quot;/&gt;&lt;wsp:rsid wsp:val=&quot;00EE05FB&quot;/&gt;&lt;wsp:rsid wsp:val=&quot;00EE42E5&quot;/&gt;&lt;wsp:rsid wsp:val=&quot;00EE5EF0&quot;/&gt;&lt;wsp:rsid wsp:val=&quot;00F16C4C&quot;/&gt;&lt;wsp:rsid wsp:val=&quot;00F21449&quot;/&gt;&lt;wsp:rsid wsp:val=&quot;00F26EC2&quot;/&gt;&lt;wsp:rsid wsp:val=&quot;00F31EA1&quot;/&gt;&lt;wsp:rsid wsp:val=&quot;00F37641&quot;/&gt;&lt;wsp:rsid wsp:val=&quot;00F57265&quot;/&gt;&lt;wsp:rsid wsp:val=&quot;00F62207&quot;/&gt;&lt;wsp:rsid wsp:val=&quot;00F659E4&quot;/&gt;&lt;wsp:rsid wsp:val=&quot;00F80D67&quot;/&gt;&lt;wsp:rsid wsp:val=&quot;00F879D9&quot;/&gt;&lt;wsp:rsid wsp:val=&quot;00FA4C32&quot;/&gt;&lt;wsp:rsid wsp:val=&quot;00FA5DB0&quot;/&gt;&lt;wsp:rsid wsp:val=&quot;00FB245D&quot;/&gt;&lt;wsp:rsid wsp:val=&quot;00FB450C&quot;/&gt;&lt;wsp:rsid wsp:val=&quot;00FE1D92&quot;/&gt;&lt;wsp:rsid wsp:val=&quot;00FE3310&quot;/&gt;&lt;wsp:rsid wsp:val=&quot;00FE40C1&quot;/&gt;&lt;wsp:rsid wsp:val=&quot;00FF3E13&quot;/&gt;&lt;wsp:rsid wsp:val=&quot;00FF49C7&quot;/&gt;&lt;/wsp:rsids&gt;&lt;/w:docPr&gt;&lt;w:body&gt;&lt;w:p wsp:rsidR=&quot;00000000&quot; wsp:rsidRDefault=&quot;00DC7208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z2=&lt;/m:t&gt;&lt;/m:r&gt;&lt;m:f&gt;&lt;m:f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4-&lt;/m:t&gt;&lt;/m:r&gt;&lt;m:sSup&gt;&lt;m:sSupPr&gt;&lt;m:ctrlPr&gt;&lt;w:rPr&gt;&lt;w:rFonts w:ascii=&quot;Cambria Math&quot; w:h-ans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a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sup&gt;&lt;/m:sSup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2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9" o:title="" chromakey="white"/>
          </v:shape>
        </w:pict>
      </w:r>
      <w:r w:rsidRPr="00872870">
        <w:rPr>
          <w:sz w:val="28"/>
          <w:szCs w:val="28"/>
        </w:rPr>
        <w:fldChar w:fldCharType="end"/>
      </w:r>
      <w:r w:rsidRPr="00722409">
        <w:rPr>
          <w:sz w:val="28"/>
          <w:szCs w:val="28"/>
        </w:rPr>
        <w:t>.</w:t>
      </w:r>
    </w:p>
    <w:p w:rsidR="003040BC" w:rsidRDefault="003040BC" w:rsidP="00300A8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Краткая теория</w:t>
      </w:r>
    </w:p>
    <w:p w:rsidR="003040BC" w:rsidRDefault="003040BC" w:rsidP="00D62749">
      <w:pPr>
        <w:spacing w:line="360" w:lineRule="auto"/>
        <w:ind w:firstLine="709"/>
        <w:jc w:val="both"/>
        <w:rPr>
          <w:sz w:val="28"/>
          <w:szCs w:val="28"/>
        </w:rPr>
      </w:pPr>
      <w:r w:rsidRPr="00D62749">
        <w:rPr>
          <w:sz w:val="28"/>
          <w:szCs w:val="28"/>
        </w:rPr>
        <w:t xml:space="preserve">На языке </w:t>
      </w:r>
      <w:r w:rsidRPr="00D62749">
        <w:rPr>
          <w:sz w:val="28"/>
          <w:szCs w:val="28"/>
          <w:lang w:val="en-US"/>
        </w:rPr>
        <w:t>C</w:t>
      </w:r>
      <w:r w:rsidRPr="00D62749">
        <w:rPr>
          <w:sz w:val="28"/>
          <w:szCs w:val="28"/>
        </w:rPr>
        <w:t xml:space="preserve"># класс </w:t>
      </w:r>
      <w:proofErr w:type="spellStart"/>
      <w:r w:rsidRPr="00D62749">
        <w:rPr>
          <w:sz w:val="28"/>
          <w:szCs w:val="28"/>
        </w:rPr>
        <w:t>Math</w:t>
      </w:r>
      <w:proofErr w:type="spellEnd"/>
      <w:r w:rsidRPr="00D62749">
        <w:rPr>
          <w:sz w:val="28"/>
          <w:szCs w:val="28"/>
        </w:rPr>
        <w:t>, содержащий стандартные математические функции, без которых трудно обойтись при построении многих выражений. Этот класс с</w:t>
      </w:r>
      <w:r w:rsidRPr="00D62749">
        <w:rPr>
          <w:sz w:val="28"/>
          <w:szCs w:val="28"/>
        </w:rPr>
        <w:t>о</w:t>
      </w:r>
      <w:r w:rsidRPr="00D62749">
        <w:rPr>
          <w:sz w:val="28"/>
          <w:szCs w:val="28"/>
        </w:rPr>
        <w:t>держит два статических поля, задающих константы</w:t>
      </w:r>
      <w:r w:rsidRPr="00D62749">
        <w:rPr>
          <w:bCs/>
          <w:sz w:val="28"/>
          <w:szCs w:val="28"/>
        </w:rPr>
        <w:t> E</w:t>
      </w:r>
      <w:r w:rsidRPr="00D62749">
        <w:rPr>
          <w:sz w:val="28"/>
          <w:szCs w:val="28"/>
        </w:rPr>
        <w:t> (число</w:t>
      </w:r>
      <w:r w:rsidRPr="00D62749">
        <w:rPr>
          <w:bCs/>
          <w:sz w:val="28"/>
          <w:szCs w:val="28"/>
        </w:rPr>
        <w:t> е)</w:t>
      </w:r>
      <w:r w:rsidRPr="00D62749">
        <w:rPr>
          <w:sz w:val="28"/>
          <w:szCs w:val="28"/>
        </w:rPr>
        <w:t> и</w:t>
      </w:r>
      <w:r w:rsidRPr="00D62749">
        <w:rPr>
          <w:bCs/>
          <w:sz w:val="28"/>
          <w:szCs w:val="28"/>
        </w:rPr>
        <w:t> PI</w:t>
      </w:r>
      <w:r w:rsidRPr="00D62749">
        <w:rPr>
          <w:sz w:val="28"/>
          <w:szCs w:val="28"/>
        </w:rPr>
        <w:t xml:space="preserve"> (число пи), а также 23 статических метода. </w:t>
      </w:r>
    </w:p>
    <w:p w:rsidR="003040BC" w:rsidRPr="00D62749" w:rsidRDefault="003040BC" w:rsidP="00D62749">
      <w:pPr>
        <w:spacing w:line="360" w:lineRule="auto"/>
        <w:ind w:firstLine="709"/>
        <w:jc w:val="both"/>
        <w:rPr>
          <w:sz w:val="28"/>
          <w:szCs w:val="28"/>
        </w:rPr>
      </w:pPr>
      <w:r w:rsidRPr="00D62749">
        <w:rPr>
          <w:sz w:val="28"/>
          <w:szCs w:val="28"/>
        </w:rPr>
        <w:t>Методы задают:</w:t>
      </w:r>
    </w:p>
    <w:p w:rsidR="003040BC" w:rsidRPr="00D62749" w:rsidRDefault="003040BC" w:rsidP="00D62749">
      <w:pPr>
        <w:pStyle w:val="af9"/>
        <w:numPr>
          <w:ilvl w:val="0"/>
          <w:numId w:val="5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62749">
        <w:rPr>
          <w:sz w:val="28"/>
          <w:szCs w:val="28"/>
        </w:rPr>
        <w:t>тригонометрические функции -</w:t>
      </w:r>
      <w:r w:rsidRPr="00D62749">
        <w:rPr>
          <w:bCs/>
          <w:sz w:val="28"/>
          <w:szCs w:val="28"/>
        </w:rPr>
        <w:t> </w:t>
      </w:r>
      <w:proofErr w:type="spellStart"/>
      <w:r w:rsidRPr="00D62749">
        <w:rPr>
          <w:bCs/>
          <w:sz w:val="28"/>
          <w:szCs w:val="28"/>
        </w:rPr>
        <w:t>Sin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Cos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Tan</w:t>
      </w:r>
      <w:proofErr w:type="spellEnd"/>
      <w:r w:rsidRPr="00D62749">
        <w:rPr>
          <w:bCs/>
          <w:sz w:val="28"/>
          <w:szCs w:val="28"/>
        </w:rPr>
        <w:t>;</w:t>
      </w:r>
    </w:p>
    <w:p w:rsidR="003040BC" w:rsidRPr="00D62749" w:rsidRDefault="003040BC" w:rsidP="00D62749">
      <w:pPr>
        <w:pStyle w:val="af9"/>
        <w:numPr>
          <w:ilvl w:val="0"/>
          <w:numId w:val="5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62749">
        <w:rPr>
          <w:sz w:val="28"/>
          <w:szCs w:val="28"/>
        </w:rPr>
        <w:t>обрат</w:t>
      </w:r>
      <w:r>
        <w:rPr>
          <w:sz w:val="28"/>
          <w:szCs w:val="28"/>
        </w:rPr>
        <w:t>ные тригонометрические функции -</w:t>
      </w:r>
      <w:proofErr w:type="spellStart"/>
      <w:r w:rsidRPr="00D62749">
        <w:rPr>
          <w:bCs/>
          <w:sz w:val="28"/>
          <w:szCs w:val="28"/>
        </w:rPr>
        <w:t>ASin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ACos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ATan</w:t>
      </w:r>
      <w:proofErr w:type="spellEnd"/>
      <w:r w:rsidRPr="00D62749">
        <w:rPr>
          <w:bCs/>
          <w:sz w:val="28"/>
          <w:szCs w:val="28"/>
        </w:rPr>
        <w:t>, ATan2(</w:t>
      </w:r>
      <w:proofErr w:type="spellStart"/>
      <w:r w:rsidRPr="00D62749">
        <w:rPr>
          <w:bCs/>
          <w:sz w:val="28"/>
          <w:szCs w:val="28"/>
        </w:rPr>
        <w:t>sinx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cosx</w:t>
      </w:r>
      <w:proofErr w:type="spellEnd"/>
      <w:r w:rsidRPr="00D62749">
        <w:rPr>
          <w:bCs/>
          <w:sz w:val="28"/>
          <w:szCs w:val="28"/>
        </w:rPr>
        <w:t>);</w:t>
      </w:r>
    </w:p>
    <w:p w:rsidR="003040BC" w:rsidRPr="00D62749" w:rsidRDefault="003040BC" w:rsidP="00D62749">
      <w:pPr>
        <w:pStyle w:val="af9"/>
        <w:numPr>
          <w:ilvl w:val="0"/>
          <w:numId w:val="5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62749">
        <w:rPr>
          <w:sz w:val="28"/>
          <w:szCs w:val="28"/>
        </w:rPr>
        <w:t>гиперболические функции -</w:t>
      </w:r>
      <w:r w:rsidRPr="00D62749">
        <w:rPr>
          <w:bCs/>
          <w:sz w:val="28"/>
          <w:szCs w:val="28"/>
        </w:rPr>
        <w:t> </w:t>
      </w:r>
      <w:proofErr w:type="spellStart"/>
      <w:r w:rsidRPr="00D62749">
        <w:rPr>
          <w:bCs/>
          <w:sz w:val="28"/>
          <w:szCs w:val="28"/>
        </w:rPr>
        <w:t>Tanh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Sinh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Cosh</w:t>
      </w:r>
      <w:proofErr w:type="spellEnd"/>
      <w:r w:rsidRPr="00D62749">
        <w:rPr>
          <w:bCs/>
          <w:sz w:val="28"/>
          <w:szCs w:val="28"/>
        </w:rPr>
        <w:t>;</w:t>
      </w:r>
    </w:p>
    <w:p w:rsidR="003040BC" w:rsidRPr="00D62749" w:rsidRDefault="003040BC" w:rsidP="00D62749">
      <w:pPr>
        <w:pStyle w:val="af9"/>
        <w:numPr>
          <w:ilvl w:val="0"/>
          <w:numId w:val="5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62749">
        <w:rPr>
          <w:sz w:val="28"/>
          <w:szCs w:val="28"/>
        </w:rPr>
        <w:t>экспоненту и  логарифмические функции -</w:t>
      </w:r>
      <w:r w:rsidRPr="00D62749">
        <w:rPr>
          <w:bCs/>
          <w:sz w:val="28"/>
          <w:szCs w:val="28"/>
        </w:rPr>
        <w:t> </w:t>
      </w:r>
      <w:proofErr w:type="spellStart"/>
      <w:r w:rsidRPr="00D62749">
        <w:rPr>
          <w:bCs/>
          <w:sz w:val="28"/>
          <w:szCs w:val="28"/>
        </w:rPr>
        <w:t>Exp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Log</w:t>
      </w:r>
      <w:proofErr w:type="spellEnd"/>
      <w:r w:rsidRPr="00D62749">
        <w:rPr>
          <w:bCs/>
          <w:sz w:val="28"/>
          <w:szCs w:val="28"/>
        </w:rPr>
        <w:t>, Log10;</w:t>
      </w:r>
    </w:p>
    <w:p w:rsidR="003040BC" w:rsidRPr="00D62749" w:rsidRDefault="003040BC" w:rsidP="00D62749">
      <w:pPr>
        <w:pStyle w:val="af9"/>
        <w:numPr>
          <w:ilvl w:val="0"/>
          <w:numId w:val="5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62749">
        <w:rPr>
          <w:sz w:val="28"/>
          <w:szCs w:val="28"/>
        </w:rPr>
        <w:t>модуль, корень, знак -</w:t>
      </w:r>
      <w:r w:rsidRPr="00D62749">
        <w:rPr>
          <w:bCs/>
          <w:sz w:val="28"/>
          <w:szCs w:val="28"/>
        </w:rPr>
        <w:t> </w:t>
      </w:r>
      <w:proofErr w:type="spellStart"/>
      <w:r w:rsidRPr="00D62749">
        <w:rPr>
          <w:bCs/>
          <w:sz w:val="28"/>
          <w:szCs w:val="28"/>
        </w:rPr>
        <w:t>Abs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Sqrt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Sign</w:t>
      </w:r>
      <w:proofErr w:type="spellEnd"/>
      <w:r w:rsidRPr="00D62749">
        <w:rPr>
          <w:bCs/>
          <w:sz w:val="28"/>
          <w:szCs w:val="28"/>
        </w:rPr>
        <w:t>;</w:t>
      </w:r>
    </w:p>
    <w:p w:rsidR="003040BC" w:rsidRPr="00D62749" w:rsidRDefault="003040BC" w:rsidP="00D62749">
      <w:pPr>
        <w:pStyle w:val="af9"/>
        <w:numPr>
          <w:ilvl w:val="0"/>
          <w:numId w:val="5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62749">
        <w:rPr>
          <w:sz w:val="28"/>
          <w:szCs w:val="28"/>
        </w:rPr>
        <w:t>функции округления -</w:t>
      </w:r>
      <w:r w:rsidRPr="00D62749">
        <w:rPr>
          <w:bCs/>
          <w:sz w:val="28"/>
          <w:szCs w:val="28"/>
        </w:rPr>
        <w:t> </w:t>
      </w:r>
      <w:proofErr w:type="spellStart"/>
      <w:r w:rsidRPr="00D62749">
        <w:rPr>
          <w:bCs/>
          <w:sz w:val="28"/>
          <w:szCs w:val="28"/>
        </w:rPr>
        <w:t>Ceiling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Floor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Round</w:t>
      </w:r>
      <w:proofErr w:type="spellEnd"/>
      <w:r w:rsidRPr="00D62749">
        <w:rPr>
          <w:bCs/>
          <w:sz w:val="28"/>
          <w:szCs w:val="28"/>
        </w:rPr>
        <w:t>;</w:t>
      </w:r>
    </w:p>
    <w:p w:rsidR="003040BC" w:rsidRPr="00D62749" w:rsidRDefault="003040BC" w:rsidP="00D62749">
      <w:pPr>
        <w:pStyle w:val="af9"/>
        <w:numPr>
          <w:ilvl w:val="0"/>
          <w:numId w:val="5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62749">
        <w:rPr>
          <w:sz w:val="28"/>
          <w:szCs w:val="28"/>
        </w:rPr>
        <w:t>минимум, максимум, степень, остаток -</w:t>
      </w:r>
      <w:r w:rsidRPr="00D62749">
        <w:rPr>
          <w:bCs/>
          <w:sz w:val="28"/>
          <w:szCs w:val="28"/>
        </w:rPr>
        <w:t> </w:t>
      </w:r>
      <w:proofErr w:type="spellStart"/>
      <w:r w:rsidRPr="00D62749">
        <w:rPr>
          <w:bCs/>
          <w:sz w:val="28"/>
          <w:szCs w:val="28"/>
        </w:rPr>
        <w:t>Min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Max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Pow</w:t>
      </w:r>
      <w:proofErr w:type="spellEnd"/>
      <w:r w:rsidRPr="00D62749">
        <w:rPr>
          <w:bCs/>
          <w:sz w:val="28"/>
          <w:szCs w:val="28"/>
        </w:rPr>
        <w:t>, </w:t>
      </w:r>
      <w:proofErr w:type="spellStart"/>
      <w:r w:rsidRPr="00D62749">
        <w:rPr>
          <w:bCs/>
          <w:sz w:val="28"/>
          <w:szCs w:val="28"/>
        </w:rPr>
        <w:t>lEEEReminder</w:t>
      </w:r>
      <w:proofErr w:type="spellEnd"/>
      <w:r w:rsidRPr="00D62749">
        <w:rPr>
          <w:bCs/>
          <w:sz w:val="28"/>
          <w:szCs w:val="28"/>
        </w:rPr>
        <w:t>.</w:t>
      </w:r>
    </w:p>
    <w:p w:rsidR="003040BC" w:rsidRDefault="003040BC" w:rsidP="002373C5">
      <w:pPr>
        <w:spacing w:line="360" w:lineRule="auto"/>
        <w:jc w:val="center"/>
        <w:rPr>
          <w:b/>
          <w:sz w:val="28"/>
          <w:szCs w:val="28"/>
        </w:rPr>
      </w:pPr>
    </w:p>
    <w:p w:rsidR="003040BC" w:rsidRDefault="003040BC" w:rsidP="002373C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 часть</w:t>
      </w:r>
    </w:p>
    <w:p w:rsidR="003040BC" w:rsidRPr="00A27B1E" w:rsidRDefault="003040BC" w:rsidP="00A27B1E">
      <w:pPr>
        <w:spacing w:line="360" w:lineRule="auto"/>
        <w:rPr>
          <w:sz w:val="28"/>
        </w:rPr>
      </w:pPr>
      <w:r>
        <w:rPr>
          <w:sz w:val="28"/>
        </w:rPr>
        <w:t>Код</w:t>
      </w:r>
      <w:r w:rsidRPr="00A27B1E">
        <w:rPr>
          <w:sz w:val="28"/>
        </w:rPr>
        <w:t xml:space="preserve"> </w:t>
      </w:r>
      <w:r>
        <w:rPr>
          <w:sz w:val="28"/>
        </w:rPr>
        <w:t>программы</w:t>
      </w:r>
      <w:r w:rsidRPr="00A27B1E">
        <w:rPr>
          <w:sz w:val="28"/>
        </w:rPr>
        <w:t>:</w:t>
      </w:r>
    </w:p>
    <w:p w:rsidR="003040BC" w:rsidRPr="0015544D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A86686">
        <w:rPr>
          <w:rFonts w:ascii="Consolas" w:hAnsi="Consolas" w:cs="Consolas"/>
          <w:sz w:val="19"/>
          <w:szCs w:val="19"/>
          <w:lang w:val="en-US"/>
        </w:rPr>
        <w:t>using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86686">
        <w:rPr>
          <w:rFonts w:ascii="Consolas" w:hAnsi="Consolas" w:cs="Consolas"/>
          <w:sz w:val="19"/>
          <w:szCs w:val="19"/>
          <w:lang w:val="en-US"/>
        </w:rPr>
        <w:t>System</w:t>
      </w:r>
      <w:r w:rsidRPr="0015544D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A86686">
        <w:rPr>
          <w:rFonts w:ascii="Consolas" w:hAnsi="Consolas" w:cs="Consolas"/>
          <w:sz w:val="19"/>
          <w:szCs w:val="19"/>
          <w:lang w:val="en-US"/>
        </w:rPr>
        <w:t>using</w:t>
      </w:r>
      <w:proofErr w:type="gramEnd"/>
      <w:r w:rsidRPr="00A8668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A86686">
        <w:rPr>
          <w:rFonts w:ascii="Consolas" w:hAnsi="Consolas" w:cs="Consolas"/>
          <w:sz w:val="19"/>
          <w:szCs w:val="19"/>
          <w:lang w:val="en-US"/>
        </w:rPr>
        <w:t>using</w:t>
      </w:r>
      <w:proofErr w:type="gramEnd"/>
      <w:r w:rsidRPr="00A8668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System.Text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A86686">
        <w:rPr>
          <w:rFonts w:ascii="Consolas" w:hAnsi="Consolas" w:cs="Consolas"/>
          <w:sz w:val="19"/>
          <w:szCs w:val="19"/>
          <w:lang w:val="en-US"/>
        </w:rPr>
        <w:t>namespace</w:t>
      </w:r>
      <w:proofErr w:type="gramEnd"/>
      <w:r w:rsidRPr="00A86686">
        <w:rPr>
          <w:rFonts w:ascii="Consolas" w:hAnsi="Consolas" w:cs="Consolas"/>
          <w:sz w:val="19"/>
          <w:szCs w:val="19"/>
          <w:lang w:val="en-US"/>
        </w:rPr>
        <w:t xml:space="preserve"> TeorAlg_lab1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>{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A86686">
        <w:rPr>
          <w:rFonts w:ascii="Consolas" w:hAnsi="Consolas" w:cs="Consolas"/>
          <w:sz w:val="19"/>
          <w:szCs w:val="19"/>
          <w:lang w:val="en-US"/>
        </w:rPr>
        <w:t>class</w:t>
      </w:r>
      <w:proofErr w:type="gramEnd"/>
      <w:r w:rsidRPr="00A86686">
        <w:rPr>
          <w:rFonts w:ascii="Consolas" w:hAnsi="Consolas" w:cs="Consolas"/>
          <w:sz w:val="19"/>
          <w:szCs w:val="19"/>
          <w:lang w:val="en-US"/>
        </w:rPr>
        <w:t xml:space="preserve"> Program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A86686">
        <w:rPr>
          <w:rFonts w:ascii="Consolas" w:hAnsi="Consolas" w:cs="Consolas"/>
          <w:sz w:val="19"/>
          <w:szCs w:val="19"/>
          <w:lang w:val="en-US"/>
        </w:rPr>
        <w:t>static</w:t>
      </w:r>
      <w:proofErr w:type="gramEnd"/>
      <w:r w:rsidRPr="00A86686">
        <w:rPr>
          <w:rFonts w:ascii="Consolas" w:hAnsi="Consolas" w:cs="Consolas"/>
          <w:sz w:val="19"/>
          <w:szCs w:val="19"/>
          <w:lang w:val="en-US"/>
        </w:rPr>
        <w:t xml:space="preserve"> void </w:t>
      </w:r>
      <w:smartTag w:uri="urn:schemas-microsoft-com:office:smarttags" w:element="place">
        <w:r w:rsidRPr="00A86686">
          <w:rPr>
            <w:rFonts w:ascii="Consolas" w:hAnsi="Consolas" w:cs="Consolas"/>
            <w:sz w:val="19"/>
            <w:szCs w:val="19"/>
            <w:lang w:val="en-US"/>
          </w:rPr>
          <w:t>Main</w:t>
        </w:r>
      </w:smartTag>
      <w:r w:rsidRPr="00A86686">
        <w:rPr>
          <w:rFonts w:ascii="Consolas" w:hAnsi="Consolas" w:cs="Consolas"/>
          <w:sz w:val="19"/>
          <w:szCs w:val="19"/>
          <w:lang w:val="en-US"/>
        </w:rPr>
        <w:t xml:space="preserve">(string[]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args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>)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        double z1, z2, a;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Console.Write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>("</w:t>
      </w:r>
      <w:r w:rsidRPr="00A86686">
        <w:rPr>
          <w:rFonts w:ascii="Consolas" w:hAnsi="Consolas" w:cs="Consolas"/>
          <w:sz w:val="19"/>
          <w:szCs w:val="19"/>
        </w:rPr>
        <w:t>Введите</w:t>
      </w:r>
      <w:r w:rsidRPr="00A866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86686">
        <w:rPr>
          <w:rFonts w:ascii="Consolas" w:hAnsi="Consolas" w:cs="Consolas"/>
          <w:sz w:val="19"/>
          <w:szCs w:val="19"/>
        </w:rPr>
        <w:t>а</w:t>
      </w:r>
      <w:r w:rsidRPr="00A86686">
        <w:rPr>
          <w:rFonts w:ascii="Consolas" w:hAnsi="Consolas" w:cs="Consolas"/>
          <w:sz w:val="19"/>
          <w:szCs w:val="19"/>
          <w:lang w:val="en-US"/>
        </w:rPr>
        <w:t>=");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a =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Console.ReadLine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>());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        z1 = 5 - 2 *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>(a,2);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        z1 /= (1 + a +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 xml:space="preserve">(a, 2)) / (2 * a +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 xml:space="preserve">(a, 2)) + 2 - (1 - a +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 xml:space="preserve">(a, 2)) / (2 * a -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>(a, 2));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>("z1=" + z1);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        z2 = (4 -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>(a, 2)) / 2;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>("z2=" + z2);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        if (z1 == z2)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>("z1=z2");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A86686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>("</w:t>
      </w:r>
      <w:r w:rsidRPr="00A86686">
        <w:rPr>
          <w:rFonts w:ascii="Consolas" w:hAnsi="Consolas" w:cs="Consolas"/>
          <w:sz w:val="19"/>
          <w:szCs w:val="19"/>
        </w:rPr>
        <w:t>Для</w:t>
      </w:r>
      <w:r w:rsidRPr="00A866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86686">
        <w:rPr>
          <w:rFonts w:ascii="Consolas" w:hAnsi="Consolas" w:cs="Consolas"/>
          <w:sz w:val="19"/>
          <w:szCs w:val="19"/>
        </w:rPr>
        <w:t>выхода</w:t>
      </w:r>
      <w:r w:rsidRPr="00A866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86686">
        <w:rPr>
          <w:rFonts w:ascii="Consolas" w:hAnsi="Consolas" w:cs="Consolas"/>
          <w:sz w:val="19"/>
          <w:szCs w:val="19"/>
        </w:rPr>
        <w:t>нажми</w:t>
      </w:r>
      <w:r w:rsidRPr="00A866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86686">
        <w:rPr>
          <w:rFonts w:ascii="Consolas" w:hAnsi="Consolas" w:cs="Consolas"/>
          <w:sz w:val="19"/>
          <w:szCs w:val="19"/>
        </w:rPr>
        <w:t>что</w:t>
      </w:r>
      <w:r w:rsidRPr="00A86686">
        <w:rPr>
          <w:rFonts w:ascii="Consolas" w:hAnsi="Consolas" w:cs="Consolas"/>
          <w:sz w:val="19"/>
          <w:szCs w:val="19"/>
          <w:lang w:val="en-US"/>
        </w:rPr>
        <w:t>-</w:t>
      </w:r>
      <w:proofErr w:type="spellStart"/>
      <w:r w:rsidRPr="00A86686">
        <w:rPr>
          <w:rFonts w:ascii="Consolas" w:hAnsi="Consolas" w:cs="Consolas"/>
          <w:sz w:val="19"/>
          <w:szCs w:val="19"/>
        </w:rPr>
        <w:t>нибудь</w:t>
      </w:r>
      <w:proofErr w:type="spellEnd"/>
      <w:r w:rsidRPr="00A86686">
        <w:rPr>
          <w:rFonts w:ascii="Consolas" w:hAnsi="Consolas" w:cs="Consolas"/>
          <w:sz w:val="19"/>
          <w:szCs w:val="19"/>
          <w:lang w:val="en-US"/>
        </w:rPr>
        <w:t>");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A8668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A86686">
        <w:rPr>
          <w:rFonts w:ascii="Consolas" w:hAnsi="Consolas" w:cs="Consolas"/>
          <w:sz w:val="19"/>
          <w:szCs w:val="19"/>
        </w:rPr>
        <w:t>Console.ReadKey</w:t>
      </w:r>
      <w:proofErr w:type="spellEnd"/>
      <w:r w:rsidRPr="00A86686">
        <w:rPr>
          <w:rFonts w:ascii="Consolas" w:hAnsi="Consolas" w:cs="Consolas"/>
          <w:sz w:val="19"/>
          <w:szCs w:val="19"/>
        </w:rPr>
        <w:t>(</w:t>
      </w:r>
      <w:proofErr w:type="spellStart"/>
      <w:r w:rsidRPr="00A86686">
        <w:rPr>
          <w:rFonts w:ascii="Consolas" w:hAnsi="Consolas" w:cs="Consolas"/>
          <w:sz w:val="19"/>
          <w:szCs w:val="19"/>
        </w:rPr>
        <w:t>true</w:t>
      </w:r>
      <w:proofErr w:type="spellEnd"/>
      <w:r w:rsidRPr="00A86686">
        <w:rPr>
          <w:rFonts w:ascii="Consolas" w:hAnsi="Consolas" w:cs="Consolas"/>
          <w:sz w:val="19"/>
          <w:szCs w:val="19"/>
        </w:rPr>
        <w:t>);</w:t>
      </w:r>
      <w:r w:rsidRPr="006B6004">
        <w:rPr>
          <w:noProof/>
        </w:rPr>
        <w:t xml:space="preserve"> </w:t>
      </w:r>
    </w:p>
    <w:p w:rsidR="003040BC" w:rsidRPr="00A86686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A86686">
        <w:rPr>
          <w:rFonts w:ascii="Consolas" w:hAnsi="Consolas" w:cs="Consolas"/>
          <w:sz w:val="19"/>
          <w:szCs w:val="19"/>
        </w:rPr>
        <w:t xml:space="preserve">        }</w:t>
      </w:r>
    </w:p>
    <w:p w:rsidR="003040BC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A86686">
        <w:rPr>
          <w:rFonts w:ascii="Consolas" w:hAnsi="Consolas" w:cs="Consolas"/>
          <w:sz w:val="19"/>
          <w:szCs w:val="19"/>
        </w:rPr>
        <w:t xml:space="preserve">    }</w:t>
      </w:r>
    </w:p>
    <w:p w:rsidR="003040BC" w:rsidRPr="006B6004" w:rsidRDefault="003040BC" w:rsidP="00A27B1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>}</w:t>
      </w:r>
    </w:p>
    <w:p w:rsidR="003040BC" w:rsidRDefault="003040BC" w:rsidP="002373C5">
      <w:pPr>
        <w:spacing w:line="360" w:lineRule="auto"/>
        <w:jc w:val="center"/>
        <w:rPr>
          <w:b/>
          <w:sz w:val="28"/>
          <w:szCs w:val="28"/>
        </w:rPr>
      </w:pPr>
    </w:p>
    <w:p w:rsidR="003040BC" w:rsidRDefault="003040BC" w:rsidP="002373C5">
      <w:pPr>
        <w:spacing w:line="360" w:lineRule="auto"/>
        <w:jc w:val="center"/>
      </w:pPr>
      <w:r>
        <w:object w:dxaOrig="2394" w:dyaOrig="7800">
          <v:shape id="_x0000_i1029" type="#_x0000_t75" style="width:159pt;height:514.5pt" o:ole="">
            <v:imagedata r:id="rId10" o:title=""/>
          </v:shape>
          <o:OLEObject Type="Embed" ProgID="Visio.Drawing.11" ShapeID="_x0000_i1029" DrawAspect="Content" ObjectID="_1557129786" r:id="rId11"/>
        </w:object>
      </w:r>
    </w:p>
    <w:p w:rsidR="003040BC" w:rsidRDefault="003040BC" w:rsidP="00A27B1E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 – Блок-схема реализующая алгоритм выполнения вычислений</w:t>
      </w:r>
    </w:p>
    <w:p w:rsidR="003040BC" w:rsidRDefault="00C80343" w:rsidP="006B6004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pict>
          <v:shape id="Рисунок 71" o:spid="_x0000_i1030" type="#_x0000_t75" style="width:321.75pt;height:188.25pt;visibility:visible">
            <v:imagedata r:id="rId12" o:title=""/>
          </v:shape>
        </w:pict>
      </w:r>
    </w:p>
    <w:p w:rsidR="003040BC" w:rsidRDefault="003040BC" w:rsidP="006B600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 – Пример выполнения программы</w:t>
      </w:r>
    </w:p>
    <w:p w:rsidR="003040BC" w:rsidRDefault="003040BC" w:rsidP="00A55A2F">
      <w:pPr>
        <w:spacing w:line="360" w:lineRule="auto"/>
        <w:ind w:firstLine="709"/>
        <w:jc w:val="both"/>
        <w:rPr>
          <w:sz w:val="28"/>
        </w:rPr>
      </w:pPr>
    </w:p>
    <w:p w:rsidR="003040BC" w:rsidRDefault="003040BC" w:rsidP="00A55A2F">
      <w:pPr>
        <w:spacing w:line="360" w:lineRule="auto"/>
        <w:ind w:firstLine="709"/>
        <w:jc w:val="both"/>
        <w:rPr>
          <w:sz w:val="28"/>
        </w:rPr>
      </w:pPr>
      <w:r>
        <w:rPr>
          <w:b/>
          <w:sz w:val="28"/>
        </w:rPr>
        <w:t xml:space="preserve">Вывод: </w:t>
      </w:r>
      <w:r w:rsidRPr="006B6004">
        <w:rPr>
          <w:b/>
          <w:sz w:val="28"/>
        </w:rPr>
        <w:t xml:space="preserve"> </w:t>
      </w:r>
      <w:r>
        <w:rPr>
          <w:sz w:val="28"/>
        </w:rPr>
        <w:t xml:space="preserve">Получены навыки написания линейных программ на языке </w:t>
      </w:r>
      <w:r>
        <w:rPr>
          <w:sz w:val="28"/>
          <w:lang w:val="en-US"/>
        </w:rPr>
        <w:t>C</w:t>
      </w:r>
      <w:r w:rsidRPr="006B6004">
        <w:rPr>
          <w:sz w:val="28"/>
        </w:rPr>
        <w:t xml:space="preserve"># </w:t>
      </w:r>
      <w:r>
        <w:rPr>
          <w:sz w:val="28"/>
        </w:rPr>
        <w:t xml:space="preserve">в среде программирования </w:t>
      </w:r>
      <w:r>
        <w:rPr>
          <w:sz w:val="28"/>
          <w:lang w:val="en-US"/>
        </w:rPr>
        <w:t>Microsoft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>.</w:t>
      </w:r>
    </w:p>
    <w:p w:rsidR="003040BC" w:rsidRDefault="003040BC">
      <w:pPr>
        <w:rPr>
          <w:sz w:val="28"/>
        </w:rPr>
      </w:pPr>
      <w:r>
        <w:rPr>
          <w:sz w:val="28"/>
        </w:rPr>
        <w:br w:type="page"/>
      </w:r>
    </w:p>
    <w:p w:rsidR="003040BC" w:rsidRPr="005E0E97" w:rsidRDefault="003040BC" w:rsidP="003C30CF">
      <w:pPr>
        <w:suppressAutoHyphens/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№2</w:t>
      </w:r>
    </w:p>
    <w:p w:rsidR="003040BC" w:rsidRPr="005E0E97" w:rsidRDefault="003040BC" w:rsidP="003C30CF">
      <w:pPr>
        <w:spacing w:line="360" w:lineRule="auto"/>
        <w:ind w:left="374" w:right="204" w:firstLine="709"/>
        <w:jc w:val="center"/>
        <w:rPr>
          <w:b/>
          <w:sz w:val="28"/>
          <w:szCs w:val="28"/>
        </w:rPr>
      </w:pPr>
      <w:r w:rsidRPr="005E0E97">
        <w:rPr>
          <w:b/>
          <w:sz w:val="28"/>
          <w:szCs w:val="28"/>
        </w:rPr>
        <w:t>Тема: «</w:t>
      </w:r>
      <w:r>
        <w:rPr>
          <w:b/>
          <w:sz w:val="28"/>
          <w:szCs w:val="28"/>
        </w:rPr>
        <w:t xml:space="preserve">Разветвляющиеся вычислительные процессы </w:t>
      </w:r>
      <w:r w:rsidRPr="005E0E97">
        <w:rPr>
          <w:b/>
          <w:sz w:val="28"/>
          <w:szCs w:val="28"/>
        </w:rPr>
        <w:t>»</w:t>
      </w:r>
    </w:p>
    <w:p w:rsidR="003040BC" w:rsidRPr="005E0E97" w:rsidRDefault="003040BC" w:rsidP="003C30CF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E0E97">
        <w:rPr>
          <w:b/>
          <w:sz w:val="28"/>
          <w:szCs w:val="28"/>
        </w:rPr>
        <w:t>Цель работы: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Изучение операторов ветвления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</w:t>
      </w:r>
      <w:r w:rsidRPr="005E0E97">
        <w:rPr>
          <w:sz w:val="28"/>
          <w:szCs w:val="28"/>
        </w:rPr>
        <w:t>.</w:t>
      </w:r>
    </w:p>
    <w:p w:rsidR="003040BC" w:rsidRDefault="003040BC" w:rsidP="003C30CF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r w:rsidRPr="00A866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Часть 1. Написать программу, вычисляющую значение </w:t>
      </w:r>
      <w:proofErr w:type="spellStart"/>
      <w:r>
        <w:rPr>
          <w:sz w:val="28"/>
          <w:szCs w:val="28"/>
        </w:rPr>
        <w:t>кусочной</w:t>
      </w:r>
      <w:proofErr w:type="spellEnd"/>
      <w:r>
        <w:rPr>
          <w:sz w:val="28"/>
          <w:szCs w:val="28"/>
        </w:rPr>
        <w:t xml:space="preserve"> функции, заданной на графике (Рисунок 1).</w:t>
      </w:r>
    </w:p>
    <w:p w:rsidR="003040BC" w:rsidRDefault="00C80343" w:rsidP="002D5B9C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pict>
          <v:shape id="Рисунок 3" o:spid="_x0000_i1031" type="#_x0000_t75" style="width:240.75pt;height:87.75pt;visibility:visible">
            <v:imagedata r:id="rId13" o:title="" croptop="1556f" cropleft="1751f"/>
          </v:shape>
        </w:pict>
      </w:r>
      <w:r w:rsidR="003040BC">
        <w:rPr>
          <w:sz w:val="28"/>
          <w:szCs w:val="28"/>
        </w:rPr>
        <w:br/>
        <w:t xml:space="preserve">Рисунок 1 – График </w:t>
      </w:r>
      <w:proofErr w:type="spellStart"/>
      <w:r w:rsidR="003040BC">
        <w:rPr>
          <w:sz w:val="28"/>
          <w:szCs w:val="28"/>
        </w:rPr>
        <w:t>кусочной</w:t>
      </w:r>
      <w:proofErr w:type="spellEnd"/>
      <w:r w:rsidR="003040BC">
        <w:rPr>
          <w:sz w:val="28"/>
          <w:szCs w:val="28"/>
        </w:rPr>
        <w:t xml:space="preserve"> функции</w:t>
      </w:r>
    </w:p>
    <w:p w:rsidR="003040BC" w:rsidRDefault="003040BC" w:rsidP="002D5B9C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Часть 2. Написать программу, которая определяет, принадлежит ли пара (</w:t>
      </w:r>
      <w:proofErr w:type="spellStart"/>
      <w:r>
        <w:rPr>
          <w:sz w:val="28"/>
          <w:szCs w:val="28"/>
        </w:rPr>
        <w:t>х,у</w:t>
      </w:r>
      <w:proofErr w:type="spellEnd"/>
      <w:r>
        <w:rPr>
          <w:sz w:val="28"/>
          <w:szCs w:val="28"/>
        </w:rPr>
        <w:t>) закрашенной области (Рисунок 2).</w:t>
      </w:r>
    </w:p>
    <w:p w:rsidR="003040BC" w:rsidRDefault="00C80343" w:rsidP="002D5B9C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pict>
          <v:shape id="Рисунок 4" o:spid="_x0000_i1032" type="#_x0000_t75" style="width:148.5pt;height:135.75pt;visibility:visible">
            <v:imagedata r:id="rId14" o:title="" croptop="2599f" cropbottom="3261f"/>
          </v:shape>
        </w:pict>
      </w:r>
    </w:p>
    <w:p w:rsidR="003040BC" w:rsidRDefault="003040BC" w:rsidP="002D5B9C">
      <w:pPr>
        <w:suppressAutoHyphens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Изображение закрашенной области</w:t>
      </w:r>
    </w:p>
    <w:p w:rsidR="003040BC" w:rsidRDefault="003040BC" w:rsidP="003C30CF">
      <w:pPr>
        <w:spacing w:line="360" w:lineRule="auto"/>
        <w:jc w:val="center"/>
        <w:rPr>
          <w:b/>
          <w:sz w:val="28"/>
          <w:szCs w:val="28"/>
        </w:rPr>
      </w:pPr>
    </w:p>
    <w:p w:rsidR="003040BC" w:rsidRDefault="003040BC" w:rsidP="003C30C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Краткая теория</w:t>
      </w:r>
    </w:p>
    <w:p w:rsidR="003040BC" w:rsidRDefault="003040BC" w:rsidP="003C30CF">
      <w:pPr>
        <w:spacing w:line="360" w:lineRule="auto"/>
        <w:jc w:val="center"/>
        <w:rPr>
          <w:b/>
          <w:sz w:val="28"/>
          <w:szCs w:val="28"/>
        </w:rPr>
      </w:pPr>
    </w:p>
    <w:p w:rsidR="003040BC" w:rsidRPr="00187B6C" w:rsidRDefault="003040BC" w:rsidP="00187B6C">
      <w:pPr>
        <w:spacing w:line="360" w:lineRule="auto"/>
        <w:ind w:firstLine="709"/>
        <w:jc w:val="both"/>
        <w:rPr>
          <w:sz w:val="28"/>
        </w:rPr>
      </w:pPr>
      <w:r w:rsidRPr="00374261">
        <w:rPr>
          <w:sz w:val="28"/>
        </w:rPr>
        <w:t>Для организации условного ветвления язык C# унаследовал от С и С++ ко</w:t>
      </w:r>
      <w:r w:rsidRPr="00374261">
        <w:rPr>
          <w:sz w:val="28"/>
        </w:rPr>
        <w:t>н</w:t>
      </w:r>
      <w:r w:rsidRPr="00374261">
        <w:rPr>
          <w:sz w:val="28"/>
        </w:rPr>
        <w:t xml:space="preserve">струкцию </w:t>
      </w:r>
      <w:proofErr w:type="spellStart"/>
      <w:r w:rsidRPr="00374261">
        <w:rPr>
          <w:sz w:val="28"/>
        </w:rPr>
        <w:t>if</w:t>
      </w:r>
      <w:proofErr w:type="spellEnd"/>
      <w:r w:rsidRPr="00374261">
        <w:rPr>
          <w:sz w:val="28"/>
        </w:rPr>
        <w:t>...</w:t>
      </w:r>
      <w:proofErr w:type="spellStart"/>
      <w:r w:rsidRPr="00374261">
        <w:rPr>
          <w:sz w:val="28"/>
        </w:rPr>
        <w:t>else</w:t>
      </w:r>
      <w:proofErr w:type="spellEnd"/>
      <w:r w:rsidRPr="00374261">
        <w:rPr>
          <w:sz w:val="28"/>
        </w:rPr>
        <w:t xml:space="preserve">. </w:t>
      </w:r>
      <w:r>
        <w:rPr>
          <w:sz w:val="28"/>
        </w:rPr>
        <w:t>Синтаксис</w:t>
      </w:r>
      <w:r w:rsidRPr="00187B6C">
        <w:rPr>
          <w:sz w:val="28"/>
        </w:rPr>
        <w:t>:</w:t>
      </w:r>
    </w:p>
    <w:p w:rsidR="003040BC" w:rsidRPr="00374261" w:rsidRDefault="003040BC" w:rsidP="00374261">
      <w:pPr>
        <w:spacing w:line="360" w:lineRule="auto"/>
        <w:ind w:firstLine="709"/>
        <w:jc w:val="both"/>
        <w:rPr>
          <w:sz w:val="28"/>
        </w:rPr>
      </w:pPr>
      <w:proofErr w:type="spellStart"/>
      <w:r w:rsidRPr="00374261">
        <w:rPr>
          <w:sz w:val="28"/>
        </w:rPr>
        <w:t>if</w:t>
      </w:r>
      <w:proofErr w:type="spellEnd"/>
      <w:r w:rsidRPr="00374261">
        <w:rPr>
          <w:sz w:val="28"/>
        </w:rPr>
        <w:t xml:space="preserve"> (условие)</w:t>
      </w:r>
    </w:p>
    <w:p w:rsidR="003040BC" w:rsidRPr="00374261" w:rsidRDefault="003040BC" w:rsidP="00374261">
      <w:pPr>
        <w:spacing w:line="360" w:lineRule="auto"/>
        <w:ind w:firstLine="709"/>
        <w:jc w:val="both"/>
        <w:rPr>
          <w:sz w:val="28"/>
        </w:rPr>
      </w:pPr>
      <w:r w:rsidRPr="00374261">
        <w:rPr>
          <w:sz w:val="28"/>
        </w:rPr>
        <w:t xml:space="preserve">  оператор (операторы)</w:t>
      </w:r>
    </w:p>
    <w:p w:rsidR="003040BC" w:rsidRPr="00374261" w:rsidRDefault="003040BC" w:rsidP="00374261">
      <w:pPr>
        <w:spacing w:line="360" w:lineRule="auto"/>
        <w:ind w:firstLine="709"/>
        <w:jc w:val="both"/>
        <w:rPr>
          <w:sz w:val="28"/>
        </w:rPr>
      </w:pPr>
      <w:proofErr w:type="spellStart"/>
      <w:r w:rsidRPr="00374261">
        <w:rPr>
          <w:sz w:val="28"/>
        </w:rPr>
        <w:t>else</w:t>
      </w:r>
      <w:proofErr w:type="spellEnd"/>
    </w:p>
    <w:p w:rsidR="003040BC" w:rsidRPr="00374261" w:rsidRDefault="003040BC" w:rsidP="00374261">
      <w:pPr>
        <w:spacing w:line="360" w:lineRule="auto"/>
        <w:ind w:firstLine="709"/>
        <w:jc w:val="both"/>
        <w:rPr>
          <w:sz w:val="28"/>
        </w:rPr>
      </w:pPr>
      <w:r w:rsidRPr="00374261">
        <w:rPr>
          <w:sz w:val="28"/>
        </w:rPr>
        <w:t xml:space="preserve">  оператор (операторы)</w:t>
      </w:r>
    </w:p>
    <w:p w:rsidR="003040BC" w:rsidRPr="00374261" w:rsidRDefault="003040BC" w:rsidP="00374261">
      <w:pPr>
        <w:spacing w:line="360" w:lineRule="auto"/>
        <w:ind w:firstLine="709"/>
        <w:jc w:val="both"/>
        <w:rPr>
          <w:sz w:val="28"/>
        </w:rPr>
      </w:pPr>
      <w:r w:rsidRPr="00374261">
        <w:rPr>
          <w:sz w:val="28"/>
        </w:rPr>
        <w:lastRenderedPageBreak/>
        <w:t xml:space="preserve">Если по каждому из условий нужно выполнить более одного оператора, эти операторы должны быть объединены в блок с помощью фигурных скобок {...}. </w:t>
      </w:r>
    </w:p>
    <w:p w:rsidR="003040BC" w:rsidRPr="00374261" w:rsidRDefault="003040BC" w:rsidP="00374261">
      <w:pPr>
        <w:spacing w:line="360" w:lineRule="auto"/>
        <w:ind w:firstLine="709"/>
        <w:jc w:val="both"/>
        <w:rPr>
          <w:sz w:val="28"/>
        </w:rPr>
      </w:pPr>
      <w:r w:rsidRPr="00374261">
        <w:rPr>
          <w:sz w:val="28"/>
        </w:rPr>
        <w:t xml:space="preserve">Стоит обратить внимание, что в отличие от языков С и С++, в C# условный оператор </w:t>
      </w:r>
      <w:proofErr w:type="spellStart"/>
      <w:r w:rsidRPr="00374261">
        <w:rPr>
          <w:sz w:val="28"/>
        </w:rPr>
        <w:t>if</w:t>
      </w:r>
      <w:proofErr w:type="spellEnd"/>
      <w:r w:rsidRPr="00374261">
        <w:rPr>
          <w:sz w:val="28"/>
        </w:rPr>
        <w:t xml:space="preserve"> может работать только с булевскими выражениями, но не с произвол</w:t>
      </w:r>
      <w:r w:rsidRPr="00374261">
        <w:rPr>
          <w:sz w:val="28"/>
        </w:rPr>
        <w:t>ь</w:t>
      </w:r>
      <w:r w:rsidRPr="00374261">
        <w:rPr>
          <w:sz w:val="28"/>
        </w:rPr>
        <w:t xml:space="preserve">ными значениями вроде </w:t>
      </w:r>
      <w:r>
        <w:rPr>
          <w:sz w:val="28"/>
        </w:rPr>
        <w:t xml:space="preserve"> </w:t>
      </w:r>
      <w:r w:rsidRPr="00374261">
        <w:rPr>
          <w:sz w:val="28"/>
        </w:rPr>
        <w:t>-1 и 0.</w:t>
      </w:r>
    </w:p>
    <w:p w:rsidR="003040BC" w:rsidRDefault="003040BC" w:rsidP="00374261">
      <w:pPr>
        <w:spacing w:line="360" w:lineRule="auto"/>
        <w:ind w:firstLine="709"/>
        <w:jc w:val="both"/>
        <w:rPr>
          <w:sz w:val="28"/>
        </w:rPr>
      </w:pPr>
      <w:r w:rsidRPr="00374261">
        <w:rPr>
          <w:sz w:val="28"/>
        </w:rPr>
        <w:t xml:space="preserve">В операторе </w:t>
      </w:r>
      <w:proofErr w:type="spellStart"/>
      <w:r w:rsidRPr="00374261">
        <w:rPr>
          <w:sz w:val="28"/>
        </w:rPr>
        <w:t>if</w:t>
      </w:r>
      <w:proofErr w:type="spellEnd"/>
      <w:r w:rsidRPr="00374261">
        <w:rPr>
          <w:sz w:val="28"/>
        </w:rPr>
        <w:t xml:space="preserve"> могут применяться сложные выражения, и он может соде</w:t>
      </w:r>
      <w:r w:rsidRPr="00374261">
        <w:rPr>
          <w:sz w:val="28"/>
        </w:rPr>
        <w:t>р</w:t>
      </w:r>
      <w:r w:rsidRPr="00374261">
        <w:rPr>
          <w:sz w:val="28"/>
        </w:rPr>
        <w:t xml:space="preserve">жать операторы </w:t>
      </w:r>
      <w:proofErr w:type="spellStart"/>
      <w:r w:rsidRPr="00374261">
        <w:rPr>
          <w:sz w:val="28"/>
        </w:rPr>
        <w:t>else</w:t>
      </w:r>
      <w:proofErr w:type="spellEnd"/>
      <w:r w:rsidRPr="00374261">
        <w:rPr>
          <w:sz w:val="28"/>
        </w:rPr>
        <w:t xml:space="preserve">, обеспечивая выполнение более сложных проверок. Синтаксис похож на применяемый в аналогичных ситуациях в языках С (С++) и </w:t>
      </w:r>
      <w:proofErr w:type="spellStart"/>
      <w:r w:rsidRPr="00374261">
        <w:rPr>
          <w:sz w:val="28"/>
        </w:rPr>
        <w:t>Java</w:t>
      </w:r>
      <w:proofErr w:type="spellEnd"/>
      <w:r w:rsidRPr="00374261">
        <w:rPr>
          <w:sz w:val="28"/>
        </w:rPr>
        <w:t>. При п</w:t>
      </w:r>
      <w:r w:rsidRPr="00374261">
        <w:rPr>
          <w:sz w:val="28"/>
        </w:rPr>
        <w:t>о</w:t>
      </w:r>
      <w:r w:rsidRPr="00374261">
        <w:rPr>
          <w:sz w:val="28"/>
        </w:rPr>
        <w:t>строении сложных выражений в C# используется вполне ожидаемый набор лог</w:t>
      </w:r>
      <w:r w:rsidRPr="00374261">
        <w:rPr>
          <w:sz w:val="28"/>
        </w:rPr>
        <w:t>и</w:t>
      </w:r>
      <w:r w:rsidRPr="00374261">
        <w:rPr>
          <w:sz w:val="28"/>
        </w:rPr>
        <w:t>ческих операторов.</w:t>
      </w:r>
    </w:p>
    <w:p w:rsidR="003040BC" w:rsidRPr="000C7FD5" w:rsidRDefault="003040BC" w:rsidP="0037426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Примеры использования условного оператора </w:t>
      </w:r>
      <w:r>
        <w:rPr>
          <w:sz w:val="28"/>
          <w:lang w:val="en-US"/>
        </w:rPr>
        <w:t>if</w:t>
      </w:r>
      <w:r w:rsidRPr="000C7FD5">
        <w:rPr>
          <w:sz w:val="28"/>
        </w:rPr>
        <w:t>:</w:t>
      </w:r>
    </w:p>
    <w:p w:rsidR="003040BC" w:rsidRDefault="00C80343" w:rsidP="00BF5001">
      <w:pPr>
        <w:spacing w:line="360" w:lineRule="auto"/>
        <w:ind w:left="709"/>
        <w:jc w:val="both"/>
        <w:rPr>
          <w:sz w:val="28"/>
        </w:rPr>
      </w:pPr>
      <w:r>
        <w:rPr>
          <w:noProof/>
          <w:sz w:val="28"/>
        </w:rPr>
        <w:pict>
          <v:shape id="Рисунок 77" o:spid="_x0000_i1033" type="#_x0000_t75" style="width:421.5pt;height:84.75pt;visibility:visible">
            <v:imagedata r:id="rId15" o:title=""/>
          </v:shape>
        </w:pic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firstLine="709"/>
        <w:jc w:val="both"/>
        <w:rPr>
          <w:sz w:val="28"/>
        </w:rPr>
      </w:pPr>
      <w:r w:rsidRPr="00207C17">
        <w:rPr>
          <w:sz w:val="28"/>
        </w:rPr>
        <w:t xml:space="preserve">Вторым оператором выбора в C# является оператор </w:t>
      </w:r>
      <w:proofErr w:type="spellStart"/>
      <w:r w:rsidRPr="00207C17">
        <w:rPr>
          <w:sz w:val="28"/>
        </w:rPr>
        <w:t>switch</w:t>
      </w:r>
      <w:proofErr w:type="spellEnd"/>
      <w:r w:rsidRPr="00207C17">
        <w:rPr>
          <w:sz w:val="28"/>
        </w:rPr>
        <w:t>, который обесп</w:t>
      </w:r>
      <w:r w:rsidRPr="00207C17">
        <w:rPr>
          <w:sz w:val="28"/>
        </w:rPr>
        <w:t>е</w:t>
      </w:r>
      <w:r w:rsidRPr="00207C17">
        <w:rPr>
          <w:sz w:val="28"/>
        </w:rPr>
        <w:t xml:space="preserve">чивает </w:t>
      </w:r>
      <w:proofErr w:type="spellStart"/>
      <w:r w:rsidRPr="00207C17">
        <w:rPr>
          <w:sz w:val="28"/>
        </w:rPr>
        <w:t>многонаправленное</w:t>
      </w:r>
      <w:proofErr w:type="spellEnd"/>
      <w:r w:rsidRPr="00207C17">
        <w:rPr>
          <w:sz w:val="28"/>
        </w:rPr>
        <w:t xml:space="preserve"> ветвление программы. Следовательно, этот оператор позволяет сделать выбор среди нескольких альтернативных вариантов дальнейш</w:t>
      </w:r>
      <w:r w:rsidRPr="00207C17">
        <w:rPr>
          <w:sz w:val="28"/>
        </w:rPr>
        <w:t>е</w:t>
      </w:r>
      <w:r w:rsidRPr="00207C17">
        <w:rPr>
          <w:sz w:val="28"/>
        </w:rPr>
        <w:t>го выполнения программы. Несмотря на то</w:t>
      </w:r>
      <w:r>
        <w:rPr>
          <w:sz w:val="28"/>
        </w:rPr>
        <w:t>,</w:t>
      </w:r>
      <w:r w:rsidRPr="00207C17">
        <w:rPr>
          <w:sz w:val="28"/>
        </w:rPr>
        <w:t xml:space="preserve"> что </w:t>
      </w:r>
      <w:proofErr w:type="spellStart"/>
      <w:r w:rsidRPr="00207C17">
        <w:rPr>
          <w:sz w:val="28"/>
        </w:rPr>
        <w:t>многонаправленная</w:t>
      </w:r>
      <w:proofErr w:type="spellEnd"/>
      <w:r w:rsidRPr="00207C17">
        <w:rPr>
          <w:sz w:val="28"/>
        </w:rPr>
        <w:t xml:space="preserve"> проверка м</w:t>
      </w:r>
      <w:r w:rsidRPr="00207C17">
        <w:rPr>
          <w:sz w:val="28"/>
        </w:rPr>
        <w:t>о</w:t>
      </w:r>
      <w:r w:rsidRPr="00207C17">
        <w:rPr>
          <w:sz w:val="28"/>
        </w:rPr>
        <w:t xml:space="preserve">жет быть организована с помощью последовательного ряда вложенных операторов </w:t>
      </w:r>
      <w:proofErr w:type="spellStart"/>
      <w:r w:rsidRPr="00207C17">
        <w:rPr>
          <w:sz w:val="28"/>
        </w:rPr>
        <w:t>if</w:t>
      </w:r>
      <w:proofErr w:type="spellEnd"/>
      <w:r w:rsidRPr="00207C17">
        <w:rPr>
          <w:sz w:val="28"/>
        </w:rPr>
        <w:t xml:space="preserve">, во многих случаях более эффективным оказывается применение оператора </w:t>
      </w:r>
      <w:proofErr w:type="spellStart"/>
      <w:r w:rsidRPr="00207C17">
        <w:rPr>
          <w:sz w:val="28"/>
        </w:rPr>
        <w:t>switch</w:t>
      </w:r>
      <w:proofErr w:type="spellEnd"/>
      <w:r w:rsidRPr="00207C17">
        <w:rPr>
          <w:sz w:val="28"/>
        </w:rPr>
        <w:t>. Этот оператор действует следующим образом. Значение выражения посл</w:t>
      </w:r>
      <w:r w:rsidRPr="00207C17">
        <w:rPr>
          <w:sz w:val="28"/>
        </w:rPr>
        <w:t>е</w:t>
      </w:r>
      <w:r w:rsidRPr="00207C17">
        <w:rPr>
          <w:sz w:val="28"/>
        </w:rPr>
        <w:t>довательно сравнивается с константами выбора из заданного списка. Как только будет обнаружено совпадение с одним из условий выбора, выполняется последов</w:t>
      </w:r>
      <w:r w:rsidRPr="00207C17">
        <w:rPr>
          <w:sz w:val="28"/>
        </w:rPr>
        <w:t>а</w:t>
      </w:r>
      <w:r w:rsidRPr="00207C17">
        <w:rPr>
          <w:sz w:val="28"/>
        </w:rPr>
        <w:t xml:space="preserve">тельность операторов, связанных с этим условием. Ниже приведена общая форма оператора </w:t>
      </w:r>
      <w:proofErr w:type="spellStart"/>
      <w:r w:rsidRPr="00207C17">
        <w:rPr>
          <w:sz w:val="28"/>
        </w:rPr>
        <w:t>switch</w:t>
      </w:r>
      <w:proofErr w:type="spellEnd"/>
      <w:r w:rsidRPr="00207C17">
        <w:rPr>
          <w:sz w:val="28"/>
        </w:rPr>
        <w:t>:</w: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firstLine="709"/>
        <w:jc w:val="both"/>
        <w:rPr>
          <w:sz w:val="28"/>
        </w:rPr>
      </w:pPr>
      <w:proofErr w:type="spellStart"/>
      <w:r w:rsidRPr="00207C17">
        <w:rPr>
          <w:sz w:val="28"/>
        </w:rPr>
        <w:t>switch</w:t>
      </w:r>
      <w:proofErr w:type="spellEnd"/>
      <w:r w:rsidRPr="00207C17">
        <w:rPr>
          <w:sz w:val="28"/>
        </w:rPr>
        <w:t>(выражение) {</w: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firstLine="709"/>
        <w:jc w:val="both"/>
        <w:rPr>
          <w:sz w:val="28"/>
        </w:rPr>
      </w:pPr>
      <w:proofErr w:type="spellStart"/>
      <w:r w:rsidRPr="00207C17">
        <w:rPr>
          <w:sz w:val="28"/>
        </w:rPr>
        <w:t>case</w:t>
      </w:r>
      <w:proofErr w:type="spellEnd"/>
      <w:r w:rsidRPr="00207C17">
        <w:rPr>
          <w:sz w:val="28"/>
        </w:rPr>
        <w:t xml:space="preserve"> константа1:</w: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firstLine="709"/>
        <w:jc w:val="both"/>
        <w:rPr>
          <w:sz w:val="28"/>
        </w:rPr>
      </w:pPr>
      <w:r w:rsidRPr="00207C17">
        <w:rPr>
          <w:sz w:val="28"/>
        </w:rPr>
        <w:t>последовательность операторов</w: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firstLine="709"/>
        <w:jc w:val="both"/>
        <w:rPr>
          <w:sz w:val="28"/>
        </w:rPr>
      </w:pPr>
      <w:proofErr w:type="spellStart"/>
      <w:r w:rsidRPr="00207C17">
        <w:rPr>
          <w:sz w:val="28"/>
        </w:rPr>
        <w:t>break</w:t>
      </w:r>
      <w:proofErr w:type="spellEnd"/>
      <w:r w:rsidRPr="00207C17">
        <w:rPr>
          <w:sz w:val="28"/>
        </w:rPr>
        <w:t>;</w: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firstLine="709"/>
        <w:jc w:val="both"/>
        <w:rPr>
          <w:sz w:val="28"/>
        </w:rPr>
      </w:pPr>
      <w:proofErr w:type="spellStart"/>
      <w:r w:rsidRPr="00207C17">
        <w:rPr>
          <w:sz w:val="28"/>
        </w:rPr>
        <w:lastRenderedPageBreak/>
        <w:t>case</w:t>
      </w:r>
      <w:proofErr w:type="spellEnd"/>
      <w:r w:rsidRPr="00207C17">
        <w:rPr>
          <w:sz w:val="28"/>
        </w:rPr>
        <w:t xml:space="preserve"> константа2:</w: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firstLine="709"/>
        <w:jc w:val="both"/>
        <w:rPr>
          <w:sz w:val="28"/>
        </w:rPr>
      </w:pPr>
      <w:r w:rsidRPr="00207C17">
        <w:rPr>
          <w:sz w:val="28"/>
        </w:rPr>
        <w:t>последовательность операторов</w: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firstLine="709"/>
        <w:jc w:val="both"/>
        <w:rPr>
          <w:sz w:val="28"/>
        </w:rPr>
      </w:pPr>
      <w:proofErr w:type="spellStart"/>
      <w:r w:rsidRPr="00207C17">
        <w:rPr>
          <w:sz w:val="28"/>
        </w:rPr>
        <w:t>break</w:t>
      </w:r>
      <w:proofErr w:type="spellEnd"/>
      <w:r w:rsidRPr="00207C17">
        <w:rPr>
          <w:sz w:val="28"/>
        </w:rPr>
        <w:t>;</w: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firstLine="709"/>
        <w:jc w:val="both"/>
        <w:rPr>
          <w:sz w:val="28"/>
        </w:rPr>
      </w:pPr>
      <w:proofErr w:type="spellStart"/>
      <w:r w:rsidRPr="00207C17">
        <w:rPr>
          <w:sz w:val="28"/>
        </w:rPr>
        <w:t>case</w:t>
      </w:r>
      <w:proofErr w:type="spellEnd"/>
      <w:r w:rsidRPr="00207C17">
        <w:rPr>
          <w:sz w:val="28"/>
        </w:rPr>
        <w:t xml:space="preserve"> </w:t>
      </w:r>
      <w:proofErr w:type="spellStart"/>
      <w:r w:rsidRPr="00207C17">
        <w:rPr>
          <w:sz w:val="28"/>
        </w:rPr>
        <w:t>константаЗ</w:t>
      </w:r>
      <w:proofErr w:type="spellEnd"/>
      <w:r w:rsidRPr="00207C17">
        <w:rPr>
          <w:sz w:val="28"/>
        </w:rPr>
        <w:t>:</w: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firstLine="709"/>
        <w:jc w:val="both"/>
        <w:rPr>
          <w:sz w:val="28"/>
        </w:rPr>
      </w:pPr>
      <w:r w:rsidRPr="00207C17">
        <w:rPr>
          <w:sz w:val="28"/>
        </w:rPr>
        <w:t>последовательность операторов</w: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left="720"/>
        <w:jc w:val="both"/>
        <w:rPr>
          <w:sz w:val="28"/>
        </w:rPr>
      </w:pPr>
      <w:proofErr w:type="spellStart"/>
      <w:r w:rsidRPr="00207C17">
        <w:rPr>
          <w:sz w:val="28"/>
        </w:rPr>
        <w:t>break</w:t>
      </w:r>
      <w:proofErr w:type="spellEnd"/>
      <w:r w:rsidRPr="00207C17">
        <w:rPr>
          <w:sz w:val="28"/>
        </w:rPr>
        <w:t>;</w: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firstLine="709"/>
        <w:jc w:val="both"/>
        <w:rPr>
          <w:sz w:val="28"/>
        </w:rPr>
      </w:pPr>
      <w:proofErr w:type="spellStart"/>
      <w:r w:rsidRPr="00207C17">
        <w:rPr>
          <w:sz w:val="28"/>
        </w:rPr>
        <w:t>default</w:t>
      </w:r>
      <w:proofErr w:type="spellEnd"/>
      <w:r w:rsidRPr="00207C17">
        <w:rPr>
          <w:sz w:val="28"/>
        </w:rPr>
        <w:t>:</w:t>
      </w:r>
      <w:r>
        <w:rPr>
          <w:sz w:val="28"/>
        </w:rPr>
        <w:t xml:space="preserve"> //Введено что-то другое</w: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firstLine="709"/>
        <w:jc w:val="both"/>
        <w:rPr>
          <w:sz w:val="28"/>
        </w:rPr>
      </w:pPr>
      <w:r w:rsidRPr="00207C17">
        <w:rPr>
          <w:sz w:val="28"/>
        </w:rPr>
        <w:t>последовательность операторов</w: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firstLine="709"/>
        <w:jc w:val="both"/>
        <w:rPr>
          <w:sz w:val="28"/>
        </w:rPr>
      </w:pPr>
      <w:proofErr w:type="spellStart"/>
      <w:r w:rsidRPr="00207C17">
        <w:rPr>
          <w:sz w:val="28"/>
        </w:rPr>
        <w:t>break</w:t>
      </w:r>
      <w:proofErr w:type="spellEnd"/>
      <w:r w:rsidRPr="00207C17">
        <w:rPr>
          <w:sz w:val="28"/>
        </w:rPr>
        <w:t>;</w:t>
      </w:r>
    </w:p>
    <w:p w:rsidR="003040BC" w:rsidRPr="00207C17" w:rsidRDefault="003040BC" w:rsidP="00207C17">
      <w:pPr>
        <w:tabs>
          <w:tab w:val="left" w:pos="0"/>
        </w:tabs>
        <w:spacing w:line="360" w:lineRule="auto"/>
        <w:ind w:firstLine="709"/>
        <w:jc w:val="both"/>
        <w:rPr>
          <w:sz w:val="28"/>
        </w:rPr>
      </w:pPr>
      <w:r w:rsidRPr="00207C17">
        <w:rPr>
          <w:sz w:val="28"/>
        </w:rPr>
        <w:t>}</w:t>
      </w:r>
    </w:p>
    <w:p w:rsidR="003040BC" w:rsidRPr="00207C17" w:rsidRDefault="003040BC" w:rsidP="00207C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</w:t>
      </w:r>
      <w:r w:rsidRPr="00207C17">
        <w:rPr>
          <w:sz w:val="28"/>
        </w:rPr>
        <w:t xml:space="preserve">ператор </w:t>
      </w:r>
      <w:proofErr w:type="spellStart"/>
      <w:r w:rsidRPr="00207C17">
        <w:rPr>
          <w:sz w:val="28"/>
        </w:rPr>
        <w:t>switch</w:t>
      </w:r>
      <w:proofErr w:type="spellEnd"/>
      <w:r w:rsidRPr="00207C17">
        <w:rPr>
          <w:sz w:val="28"/>
        </w:rPr>
        <w:t>...</w:t>
      </w:r>
      <w:proofErr w:type="spellStart"/>
      <w:r w:rsidRPr="00207C17">
        <w:rPr>
          <w:sz w:val="28"/>
        </w:rPr>
        <w:t>case</w:t>
      </w:r>
      <w:proofErr w:type="spellEnd"/>
      <w:r w:rsidRPr="00207C17">
        <w:rPr>
          <w:sz w:val="28"/>
        </w:rPr>
        <w:t xml:space="preserve"> в C# он немного безопаснее, чем его эквивалент С++. В частности, он запрещает "сквозные" условия почти во всех случаях. Это значит, что если часть </w:t>
      </w:r>
      <w:proofErr w:type="spellStart"/>
      <w:r w:rsidRPr="00207C17">
        <w:rPr>
          <w:sz w:val="28"/>
        </w:rPr>
        <w:t>case</w:t>
      </w:r>
      <w:proofErr w:type="spellEnd"/>
      <w:r w:rsidRPr="00207C17">
        <w:rPr>
          <w:sz w:val="28"/>
        </w:rPr>
        <w:t xml:space="preserve"> вызывается в начале блока, то фрагменты кода за последу</w:t>
      </w:r>
      <w:r w:rsidRPr="00207C17">
        <w:rPr>
          <w:sz w:val="28"/>
        </w:rPr>
        <w:t>ю</w:t>
      </w:r>
      <w:r w:rsidRPr="00207C17">
        <w:rPr>
          <w:sz w:val="28"/>
        </w:rPr>
        <w:t xml:space="preserve">щими частями </w:t>
      </w:r>
      <w:proofErr w:type="spellStart"/>
      <w:r w:rsidRPr="00207C17">
        <w:rPr>
          <w:sz w:val="28"/>
        </w:rPr>
        <w:t>case</w:t>
      </w:r>
      <w:proofErr w:type="spellEnd"/>
      <w:r w:rsidRPr="00207C17">
        <w:rPr>
          <w:sz w:val="28"/>
        </w:rPr>
        <w:t xml:space="preserve"> не могут быть выполнены, если только не используется явно оператор </w:t>
      </w:r>
      <w:proofErr w:type="spellStart"/>
      <w:r w:rsidRPr="00207C17">
        <w:rPr>
          <w:sz w:val="28"/>
        </w:rPr>
        <w:t>goto</w:t>
      </w:r>
      <w:proofErr w:type="spellEnd"/>
      <w:r w:rsidRPr="00207C17">
        <w:rPr>
          <w:sz w:val="28"/>
        </w:rPr>
        <w:t xml:space="preserve"> для перехода к ним. Компилятор обеспечивает это ограничение за счет того, что требует, чтобы за каждой частью </w:t>
      </w:r>
      <w:proofErr w:type="spellStart"/>
      <w:r w:rsidRPr="00207C17">
        <w:rPr>
          <w:sz w:val="28"/>
        </w:rPr>
        <w:t>case</w:t>
      </w:r>
      <w:proofErr w:type="spellEnd"/>
      <w:r w:rsidRPr="00207C17">
        <w:rPr>
          <w:sz w:val="28"/>
        </w:rPr>
        <w:t xml:space="preserve"> следовал оператор </w:t>
      </w:r>
      <w:proofErr w:type="spellStart"/>
      <w:r w:rsidRPr="00207C17">
        <w:rPr>
          <w:sz w:val="28"/>
        </w:rPr>
        <w:t>break</w:t>
      </w:r>
      <w:proofErr w:type="spellEnd"/>
      <w:r w:rsidRPr="00207C17">
        <w:rPr>
          <w:sz w:val="28"/>
        </w:rPr>
        <w:t>, в противном случае он выдает ошибку.</w:t>
      </w:r>
    </w:p>
    <w:p w:rsidR="003040BC" w:rsidRDefault="003040BC" w:rsidP="00207C17">
      <w:pPr>
        <w:spacing w:line="360" w:lineRule="auto"/>
        <w:ind w:firstLine="709"/>
        <w:jc w:val="both"/>
        <w:rPr>
          <w:sz w:val="28"/>
        </w:rPr>
      </w:pPr>
      <w:r w:rsidRPr="00207C17">
        <w:rPr>
          <w:sz w:val="28"/>
        </w:rPr>
        <w:t xml:space="preserve">Важно отметить, что заданное выражение в операторе </w:t>
      </w:r>
      <w:proofErr w:type="spellStart"/>
      <w:r w:rsidRPr="00207C17">
        <w:rPr>
          <w:sz w:val="28"/>
        </w:rPr>
        <w:t>switch</w:t>
      </w:r>
      <w:proofErr w:type="spellEnd"/>
      <w:r w:rsidRPr="00207C17">
        <w:rPr>
          <w:sz w:val="28"/>
        </w:rPr>
        <w:t xml:space="preserve"> должно быть целочисленного типа (</w:t>
      </w:r>
      <w:proofErr w:type="spellStart"/>
      <w:r w:rsidRPr="00207C17">
        <w:rPr>
          <w:sz w:val="28"/>
        </w:rPr>
        <w:t>char</w:t>
      </w:r>
      <w:proofErr w:type="spellEnd"/>
      <w:r w:rsidRPr="00207C17">
        <w:rPr>
          <w:sz w:val="28"/>
        </w:rPr>
        <w:t xml:space="preserve">, </w:t>
      </w:r>
      <w:proofErr w:type="spellStart"/>
      <w:r w:rsidRPr="00207C17">
        <w:rPr>
          <w:sz w:val="28"/>
        </w:rPr>
        <w:t>byte</w:t>
      </w:r>
      <w:proofErr w:type="spellEnd"/>
      <w:r w:rsidRPr="00207C17">
        <w:rPr>
          <w:sz w:val="28"/>
        </w:rPr>
        <w:t xml:space="preserve">, </w:t>
      </w:r>
      <w:proofErr w:type="spellStart"/>
      <w:r w:rsidRPr="00207C17">
        <w:rPr>
          <w:sz w:val="28"/>
        </w:rPr>
        <w:t>short</w:t>
      </w:r>
      <w:proofErr w:type="spellEnd"/>
      <w:r w:rsidRPr="00207C17">
        <w:rPr>
          <w:sz w:val="28"/>
        </w:rPr>
        <w:t xml:space="preserve"> или </w:t>
      </w:r>
      <w:proofErr w:type="spellStart"/>
      <w:r w:rsidRPr="00207C17">
        <w:rPr>
          <w:sz w:val="28"/>
        </w:rPr>
        <w:t>int</w:t>
      </w:r>
      <w:proofErr w:type="spellEnd"/>
      <w:r w:rsidRPr="00207C17">
        <w:rPr>
          <w:sz w:val="28"/>
        </w:rPr>
        <w:t xml:space="preserve">), перечислимого или же строкового. А выражения других типов, например с плавающей точкой, в операторе </w:t>
      </w:r>
      <w:proofErr w:type="spellStart"/>
      <w:r w:rsidRPr="00207C17">
        <w:rPr>
          <w:sz w:val="28"/>
        </w:rPr>
        <w:t>switch</w:t>
      </w:r>
      <w:proofErr w:type="spellEnd"/>
      <w:r w:rsidRPr="00207C17">
        <w:rPr>
          <w:sz w:val="28"/>
        </w:rPr>
        <w:t xml:space="preserve"> не допускаются. Зачастую выражение, управляющее оператором </w:t>
      </w:r>
      <w:proofErr w:type="spellStart"/>
      <w:r w:rsidRPr="00207C17">
        <w:rPr>
          <w:sz w:val="28"/>
        </w:rPr>
        <w:t>switch</w:t>
      </w:r>
      <w:proofErr w:type="spellEnd"/>
      <w:r w:rsidRPr="00207C17">
        <w:rPr>
          <w:sz w:val="28"/>
        </w:rPr>
        <w:t>, просто св</w:t>
      </w:r>
      <w:r w:rsidRPr="00207C17">
        <w:rPr>
          <w:sz w:val="28"/>
        </w:rPr>
        <w:t>о</w:t>
      </w:r>
      <w:r w:rsidRPr="00207C17">
        <w:rPr>
          <w:sz w:val="28"/>
        </w:rPr>
        <w:t>дится к одной переменной. Кроме того, константы выбора должны иметь тип, со</w:t>
      </w:r>
      <w:r w:rsidRPr="00207C17">
        <w:rPr>
          <w:sz w:val="28"/>
        </w:rPr>
        <w:t>в</w:t>
      </w:r>
      <w:r w:rsidRPr="00207C17">
        <w:rPr>
          <w:sz w:val="28"/>
        </w:rPr>
        <w:t xml:space="preserve">местимый с типом выражения. В одном операторе </w:t>
      </w:r>
      <w:proofErr w:type="spellStart"/>
      <w:r w:rsidRPr="00207C17">
        <w:rPr>
          <w:sz w:val="28"/>
        </w:rPr>
        <w:t>switch</w:t>
      </w:r>
      <w:proofErr w:type="spellEnd"/>
      <w:r w:rsidRPr="00207C17">
        <w:rPr>
          <w:sz w:val="28"/>
        </w:rPr>
        <w:t xml:space="preserve"> не допускается наличие двух одинаковых по значению констант выбора.</w:t>
      </w:r>
    </w:p>
    <w:p w:rsidR="003040BC" w:rsidRDefault="003040BC" w:rsidP="00374261">
      <w:pPr>
        <w:spacing w:line="360" w:lineRule="auto"/>
        <w:ind w:firstLine="709"/>
        <w:jc w:val="center"/>
        <w:rPr>
          <w:b/>
          <w:sz w:val="28"/>
        </w:rPr>
      </w:pPr>
    </w:p>
    <w:p w:rsidR="003040BC" w:rsidRDefault="003040BC" w:rsidP="00374261">
      <w:pPr>
        <w:spacing w:line="360" w:lineRule="auto"/>
        <w:ind w:firstLine="709"/>
        <w:jc w:val="center"/>
        <w:rPr>
          <w:b/>
          <w:sz w:val="28"/>
        </w:rPr>
      </w:pPr>
      <w:r w:rsidRPr="00374261">
        <w:rPr>
          <w:b/>
          <w:sz w:val="28"/>
        </w:rPr>
        <w:t>Практическая часть</w:t>
      </w:r>
    </w:p>
    <w:p w:rsidR="003040BC" w:rsidRDefault="003040BC" w:rsidP="00374261">
      <w:pPr>
        <w:spacing w:line="360" w:lineRule="auto"/>
        <w:ind w:firstLine="709"/>
        <w:jc w:val="center"/>
        <w:rPr>
          <w:b/>
          <w:sz w:val="28"/>
        </w:rPr>
      </w:pPr>
    </w:p>
    <w:p w:rsidR="003040BC" w:rsidRDefault="003040BC" w:rsidP="0037426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Код программы</w:t>
      </w:r>
      <w:r w:rsidRPr="00F64ED0">
        <w:rPr>
          <w:sz w:val="28"/>
        </w:rPr>
        <w:t>:</w:t>
      </w:r>
    </w:p>
    <w:p w:rsidR="003040BC" w:rsidRPr="00F64ED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>using</w:t>
      </w:r>
      <w:r w:rsidRPr="00F64ED0">
        <w:rPr>
          <w:rFonts w:ascii="Consolas" w:hAnsi="Consolas" w:cs="Consolas"/>
          <w:sz w:val="19"/>
          <w:szCs w:val="19"/>
        </w:rPr>
        <w:t xml:space="preserve"> </w:t>
      </w:r>
      <w:r w:rsidRPr="009D0BC0">
        <w:rPr>
          <w:rFonts w:ascii="Consolas" w:hAnsi="Consolas" w:cs="Consolas"/>
          <w:sz w:val="19"/>
          <w:szCs w:val="19"/>
          <w:lang w:val="en-US"/>
        </w:rPr>
        <w:t>System</w:t>
      </w:r>
      <w:r w:rsidRPr="00F64ED0">
        <w:rPr>
          <w:rFonts w:ascii="Consolas" w:hAnsi="Consolas" w:cs="Consolas"/>
          <w:sz w:val="19"/>
          <w:szCs w:val="19"/>
        </w:rPr>
        <w:t>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System.Text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lastRenderedPageBreak/>
        <w:t xml:space="preserve">using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System.Threading.Tasks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>namespace TeorAlg_lab2_var19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>{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class Program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static void </w:t>
      </w:r>
      <w:smartTag w:uri="urn:schemas-microsoft-com:office:smarttags" w:element="place">
        <w:r w:rsidRPr="009D0BC0">
          <w:rPr>
            <w:rFonts w:ascii="Consolas" w:hAnsi="Consolas" w:cs="Consolas"/>
            <w:sz w:val="19"/>
            <w:szCs w:val="19"/>
            <w:lang w:val="en-US"/>
          </w:rPr>
          <w:t>Main</w:t>
        </w:r>
      </w:smartTag>
      <w:r w:rsidRPr="009D0BC0">
        <w:rPr>
          <w:rFonts w:ascii="Consolas" w:hAnsi="Consolas" w:cs="Consolas"/>
          <w:sz w:val="19"/>
          <w:szCs w:val="19"/>
          <w:lang w:val="en-US"/>
        </w:rPr>
        <w:t xml:space="preserve">(string[]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args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)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040BC" w:rsidRPr="00F64ED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double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0BC0">
        <w:rPr>
          <w:rFonts w:ascii="Consolas" w:hAnsi="Consolas" w:cs="Consolas"/>
          <w:sz w:val="19"/>
          <w:szCs w:val="19"/>
          <w:lang w:val="en-US"/>
        </w:rPr>
        <w:t>x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D0BC0">
        <w:rPr>
          <w:rFonts w:ascii="Consolas" w:hAnsi="Consolas" w:cs="Consolas"/>
          <w:sz w:val="19"/>
          <w:szCs w:val="19"/>
          <w:lang w:val="en-US"/>
        </w:rPr>
        <w:t>y</w:t>
      </w:r>
      <w:r w:rsidRPr="00F64ED0">
        <w:rPr>
          <w:rFonts w:ascii="Consolas" w:hAnsi="Consolas" w:cs="Consolas"/>
          <w:sz w:val="19"/>
          <w:szCs w:val="19"/>
          <w:lang w:val="en-US"/>
        </w:rPr>
        <w:t>=0,</w:t>
      </w:r>
      <w:r w:rsidRPr="009D0BC0">
        <w:rPr>
          <w:rFonts w:ascii="Consolas" w:hAnsi="Consolas" w:cs="Consolas"/>
          <w:sz w:val="19"/>
          <w:szCs w:val="19"/>
          <w:lang w:val="en-US"/>
        </w:rPr>
        <w:t>R</w:t>
      </w:r>
      <w:r w:rsidRPr="00F64ED0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F64ED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Console</w:t>
      </w:r>
      <w:r w:rsidRPr="00F64ED0">
        <w:rPr>
          <w:rFonts w:ascii="Consolas" w:hAnsi="Consolas" w:cs="Consolas"/>
          <w:sz w:val="19"/>
          <w:szCs w:val="19"/>
          <w:lang w:val="en-US"/>
        </w:rPr>
        <w:t>.</w:t>
      </w:r>
      <w:r w:rsidRPr="009D0BC0">
        <w:rPr>
          <w:rFonts w:ascii="Consolas" w:hAnsi="Consolas" w:cs="Consolas"/>
          <w:sz w:val="19"/>
          <w:szCs w:val="19"/>
          <w:lang w:val="en-US"/>
        </w:rPr>
        <w:t>WriteLine</w:t>
      </w:r>
      <w:proofErr w:type="spellEnd"/>
      <w:r w:rsidRPr="00F64ED0">
        <w:rPr>
          <w:rFonts w:ascii="Consolas" w:hAnsi="Consolas" w:cs="Consolas"/>
          <w:sz w:val="19"/>
          <w:szCs w:val="19"/>
          <w:lang w:val="en-US"/>
        </w:rPr>
        <w:t>("</w:t>
      </w:r>
      <w:r w:rsidRPr="009D0BC0">
        <w:rPr>
          <w:rFonts w:ascii="Consolas" w:hAnsi="Consolas" w:cs="Consolas"/>
          <w:sz w:val="19"/>
          <w:szCs w:val="19"/>
        </w:rPr>
        <w:t>Первая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0BC0">
        <w:rPr>
          <w:rFonts w:ascii="Consolas" w:hAnsi="Consolas" w:cs="Consolas"/>
          <w:sz w:val="19"/>
          <w:szCs w:val="19"/>
        </w:rPr>
        <w:t>часть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0BC0">
        <w:rPr>
          <w:rFonts w:ascii="Consolas" w:hAnsi="Consolas" w:cs="Consolas"/>
          <w:sz w:val="19"/>
          <w:szCs w:val="19"/>
        </w:rPr>
        <w:t>задания</w:t>
      </w:r>
      <w:r w:rsidRPr="00F64ED0">
        <w:rPr>
          <w:rFonts w:ascii="Consolas" w:hAnsi="Consolas" w:cs="Consolas"/>
          <w:sz w:val="19"/>
          <w:szCs w:val="19"/>
          <w:lang w:val="en-US"/>
        </w:rPr>
        <w:t>"); //</w:t>
      </w:r>
      <w:r>
        <w:rPr>
          <w:rFonts w:ascii="Consolas" w:hAnsi="Consolas" w:cs="Consolas"/>
          <w:sz w:val="19"/>
          <w:szCs w:val="19"/>
        </w:rPr>
        <w:t>Задание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sz w:val="19"/>
          <w:szCs w:val="19"/>
        </w:rPr>
        <w:t>Часть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1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D0BC0">
        <w:rPr>
          <w:rFonts w:ascii="Consolas" w:hAnsi="Consolas" w:cs="Consolas"/>
          <w:sz w:val="19"/>
          <w:szCs w:val="19"/>
          <w:lang w:val="en-US"/>
        </w:rPr>
        <w:t>do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Console.Write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("</w:t>
      </w:r>
      <w:r w:rsidRPr="009D0BC0">
        <w:rPr>
          <w:rFonts w:ascii="Consolas" w:hAnsi="Consolas" w:cs="Consolas"/>
          <w:sz w:val="19"/>
          <w:szCs w:val="19"/>
        </w:rPr>
        <w:t>Введите</w:t>
      </w:r>
      <w:r w:rsidRPr="009D0BC0">
        <w:rPr>
          <w:rFonts w:ascii="Consolas" w:hAnsi="Consolas" w:cs="Consolas"/>
          <w:sz w:val="19"/>
          <w:szCs w:val="19"/>
          <w:lang w:val="en-US"/>
        </w:rPr>
        <w:t xml:space="preserve"> x=");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x =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Console.ReadLine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());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if (x &lt; -1)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    y = -(x + 1);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else if (-1 &lt;= x &amp;&amp; x &lt;= 1)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    y = 0;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else if (1 &lt; x &amp;&amp; x &lt; 5)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    y =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Math.Sqrt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 xml:space="preserve">(4 -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((x - 3), 2));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else if (5 &lt;= x)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    y = -0.5 * x + 2.5;</w:t>
      </w:r>
    </w:p>
    <w:p w:rsidR="003040BC" w:rsidRPr="00F64ED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Console</w:t>
      </w:r>
      <w:r w:rsidRPr="00F64ED0">
        <w:rPr>
          <w:rFonts w:ascii="Consolas" w:hAnsi="Consolas" w:cs="Consolas"/>
          <w:sz w:val="19"/>
          <w:szCs w:val="19"/>
          <w:lang w:val="en-US"/>
        </w:rPr>
        <w:t>.</w:t>
      </w:r>
      <w:r w:rsidRPr="009D0BC0">
        <w:rPr>
          <w:rFonts w:ascii="Consolas" w:hAnsi="Consolas" w:cs="Consolas"/>
          <w:sz w:val="19"/>
          <w:szCs w:val="19"/>
          <w:lang w:val="en-US"/>
        </w:rPr>
        <w:t>WriteLine</w:t>
      </w:r>
      <w:proofErr w:type="spellEnd"/>
      <w:r w:rsidRPr="00F64ED0">
        <w:rPr>
          <w:rFonts w:ascii="Consolas" w:hAnsi="Consolas" w:cs="Consolas"/>
          <w:sz w:val="19"/>
          <w:szCs w:val="19"/>
          <w:lang w:val="en-US"/>
        </w:rPr>
        <w:t>("</w:t>
      </w:r>
      <w:r w:rsidRPr="009D0BC0">
        <w:rPr>
          <w:rFonts w:ascii="Consolas" w:hAnsi="Consolas" w:cs="Consolas"/>
          <w:sz w:val="19"/>
          <w:szCs w:val="19"/>
          <w:lang w:val="en-US"/>
        </w:rPr>
        <w:t>y</w:t>
      </w:r>
      <w:r w:rsidRPr="00F64ED0">
        <w:rPr>
          <w:rFonts w:ascii="Consolas" w:hAnsi="Consolas" w:cs="Consolas"/>
          <w:sz w:val="19"/>
          <w:szCs w:val="19"/>
          <w:lang w:val="en-US"/>
        </w:rPr>
        <w:t>=" +</w:t>
      </w:r>
      <w:r w:rsidRPr="009D0BC0">
        <w:rPr>
          <w:rFonts w:ascii="Consolas" w:hAnsi="Consolas" w:cs="Consolas"/>
          <w:sz w:val="19"/>
          <w:szCs w:val="19"/>
          <w:lang w:val="en-US"/>
        </w:rPr>
        <w:t>y</w:t>
      </w:r>
      <w:r w:rsidRPr="00F64ED0">
        <w:rPr>
          <w:rFonts w:ascii="Consolas" w:hAnsi="Consolas" w:cs="Consolas"/>
          <w:sz w:val="19"/>
          <w:szCs w:val="19"/>
          <w:lang w:val="en-US"/>
        </w:rPr>
        <w:t>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D0BC0">
        <w:rPr>
          <w:rFonts w:ascii="Consolas" w:hAnsi="Consolas" w:cs="Consolas"/>
          <w:sz w:val="19"/>
          <w:szCs w:val="19"/>
        </w:rPr>
        <w:t>Console.WriteLine</w:t>
      </w:r>
      <w:proofErr w:type="spellEnd"/>
      <w:r w:rsidRPr="009D0BC0">
        <w:rPr>
          <w:rFonts w:ascii="Consolas" w:hAnsi="Consolas" w:cs="Consolas"/>
          <w:sz w:val="19"/>
          <w:szCs w:val="19"/>
        </w:rPr>
        <w:t xml:space="preserve">("Приступить ко второй части задания? 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D0BC0">
        <w:rPr>
          <w:rFonts w:ascii="Consolas" w:hAnsi="Consolas" w:cs="Consolas"/>
          <w:sz w:val="19"/>
          <w:szCs w:val="19"/>
        </w:rPr>
        <w:t>(Да - любой символ, Нет - нет)");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D0BC0">
        <w:rPr>
          <w:rFonts w:ascii="Consolas" w:hAnsi="Consolas" w:cs="Consolas"/>
          <w:sz w:val="19"/>
          <w:szCs w:val="19"/>
        </w:rPr>
        <w:t xml:space="preserve">            }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D0BC0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9D0BC0">
        <w:rPr>
          <w:rFonts w:ascii="Consolas" w:hAnsi="Consolas" w:cs="Consolas"/>
          <w:sz w:val="19"/>
          <w:szCs w:val="19"/>
        </w:rPr>
        <w:t>while</w:t>
      </w:r>
      <w:proofErr w:type="spellEnd"/>
      <w:r w:rsidRPr="009D0BC0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9D0BC0">
        <w:rPr>
          <w:rFonts w:ascii="Consolas" w:hAnsi="Consolas" w:cs="Consolas"/>
          <w:sz w:val="19"/>
          <w:szCs w:val="19"/>
        </w:rPr>
        <w:t>Console.ReadLine</w:t>
      </w:r>
      <w:proofErr w:type="spellEnd"/>
      <w:r w:rsidRPr="009D0BC0">
        <w:rPr>
          <w:rFonts w:ascii="Consolas" w:hAnsi="Consolas" w:cs="Consolas"/>
          <w:sz w:val="19"/>
          <w:szCs w:val="19"/>
        </w:rPr>
        <w:t>() == "нет");</w:t>
      </w:r>
    </w:p>
    <w:p w:rsidR="003040BC" w:rsidRPr="00F64ED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9D0BC0">
        <w:rPr>
          <w:rFonts w:ascii="Consolas" w:hAnsi="Consolas" w:cs="Consolas"/>
          <w:sz w:val="19"/>
          <w:szCs w:val="19"/>
        </w:rPr>
        <w:t>Console.WriteLine</w:t>
      </w:r>
      <w:proofErr w:type="spellEnd"/>
      <w:r w:rsidRPr="009D0BC0">
        <w:rPr>
          <w:rFonts w:ascii="Consolas" w:hAnsi="Consolas" w:cs="Consolas"/>
          <w:sz w:val="19"/>
          <w:szCs w:val="19"/>
        </w:rPr>
        <w:t>("Вторая часть задания");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25362D">
        <w:rPr>
          <w:rFonts w:ascii="Consolas" w:hAnsi="Consolas" w:cs="Consolas"/>
          <w:sz w:val="19"/>
          <w:szCs w:val="19"/>
        </w:rPr>
        <w:t>//</w:t>
      </w:r>
      <w:r>
        <w:rPr>
          <w:rFonts w:ascii="Consolas" w:hAnsi="Consolas" w:cs="Consolas"/>
          <w:sz w:val="19"/>
          <w:szCs w:val="19"/>
        </w:rPr>
        <w:t>Задание. Часть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2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D0BC0">
        <w:rPr>
          <w:rFonts w:ascii="Consolas" w:hAnsi="Consolas" w:cs="Consolas"/>
          <w:sz w:val="19"/>
          <w:szCs w:val="19"/>
          <w:lang w:val="en-US"/>
        </w:rPr>
        <w:t>do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Console.Write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("</w:t>
      </w:r>
      <w:r w:rsidRPr="009D0BC0">
        <w:rPr>
          <w:rFonts w:ascii="Consolas" w:hAnsi="Consolas" w:cs="Consolas"/>
          <w:sz w:val="19"/>
          <w:szCs w:val="19"/>
        </w:rPr>
        <w:t>Введите</w:t>
      </w:r>
      <w:r w:rsidRPr="009D0BC0">
        <w:rPr>
          <w:rFonts w:ascii="Consolas" w:hAnsi="Consolas" w:cs="Consolas"/>
          <w:sz w:val="19"/>
          <w:szCs w:val="19"/>
          <w:lang w:val="en-US"/>
        </w:rPr>
        <w:t xml:space="preserve"> R=");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R =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Console.ReadLine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());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Console.Write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("</w:t>
      </w:r>
      <w:r w:rsidRPr="009D0BC0">
        <w:rPr>
          <w:rFonts w:ascii="Consolas" w:hAnsi="Consolas" w:cs="Consolas"/>
          <w:sz w:val="19"/>
          <w:szCs w:val="19"/>
        </w:rPr>
        <w:t>Введите</w:t>
      </w:r>
      <w:r w:rsidRPr="009D0BC0">
        <w:rPr>
          <w:rFonts w:ascii="Consolas" w:hAnsi="Consolas" w:cs="Consolas"/>
          <w:sz w:val="19"/>
          <w:szCs w:val="19"/>
          <w:lang w:val="en-US"/>
        </w:rPr>
        <w:t xml:space="preserve"> x=");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x =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Console.ReadLine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());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Console.Write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("</w:t>
      </w:r>
      <w:r w:rsidRPr="009D0BC0">
        <w:rPr>
          <w:rFonts w:ascii="Consolas" w:hAnsi="Consolas" w:cs="Consolas"/>
          <w:sz w:val="19"/>
          <w:szCs w:val="19"/>
        </w:rPr>
        <w:t>Введите</w:t>
      </w:r>
      <w:r w:rsidRPr="009D0B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0BC0">
        <w:rPr>
          <w:rFonts w:ascii="Consolas" w:hAnsi="Consolas" w:cs="Consolas"/>
          <w:sz w:val="19"/>
          <w:szCs w:val="19"/>
        </w:rPr>
        <w:t>у</w:t>
      </w:r>
      <w:r w:rsidRPr="009D0BC0">
        <w:rPr>
          <w:rFonts w:ascii="Consolas" w:hAnsi="Consolas" w:cs="Consolas"/>
          <w:sz w:val="19"/>
          <w:szCs w:val="19"/>
          <w:lang w:val="en-US"/>
        </w:rPr>
        <w:t>=");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y = 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Console.ReadLine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());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D0BC0">
        <w:rPr>
          <w:rFonts w:ascii="Consolas" w:hAnsi="Consolas" w:cs="Consolas"/>
          <w:sz w:val="19"/>
          <w:szCs w:val="19"/>
          <w:lang w:val="en-US"/>
        </w:rPr>
        <w:t xml:space="preserve">                if ((y&lt;=2*R&amp;&amp;x&lt;=2*R&amp;&amp;x&gt;=0&amp;&amp;!(y&lt;=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Math.Sqrt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((</w:t>
      </w:r>
      <w:proofErr w:type="spellStart"/>
      <w:r w:rsidRPr="009D0BC0">
        <w:rPr>
          <w:rFonts w:ascii="Consolas" w:hAnsi="Consolas" w:cs="Consolas"/>
          <w:sz w:val="19"/>
          <w:szCs w:val="19"/>
          <w:lang w:val="en-US"/>
        </w:rPr>
        <w:t>R+x</w:t>
      </w:r>
      <w:proofErr w:type="spellEnd"/>
      <w:r w:rsidRPr="009D0BC0">
        <w:rPr>
          <w:rFonts w:ascii="Consolas" w:hAnsi="Consolas" w:cs="Consolas"/>
          <w:sz w:val="19"/>
          <w:szCs w:val="19"/>
          <w:lang w:val="en-US"/>
        </w:rPr>
        <w:t>)*(R-x))))||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D0BC0">
        <w:rPr>
          <w:rFonts w:ascii="Consolas" w:hAnsi="Consolas" w:cs="Consolas"/>
          <w:sz w:val="19"/>
          <w:szCs w:val="19"/>
        </w:rPr>
        <w:t>(</w:t>
      </w:r>
      <w:r w:rsidRPr="009D0BC0">
        <w:rPr>
          <w:rFonts w:ascii="Consolas" w:hAnsi="Consolas" w:cs="Consolas"/>
          <w:sz w:val="19"/>
          <w:szCs w:val="19"/>
          <w:lang w:val="en-US"/>
        </w:rPr>
        <w:t>x</w:t>
      </w:r>
      <w:r w:rsidRPr="009D0BC0">
        <w:rPr>
          <w:rFonts w:ascii="Consolas" w:hAnsi="Consolas" w:cs="Consolas"/>
          <w:sz w:val="19"/>
          <w:szCs w:val="19"/>
        </w:rPr>
        <w:t>&lt;=0&amp;&amp;</w:t>
      </w:r>
      <w:r w:rsidRPr="009D0BC0">
        <w:rPr>
          <w:rFonts w:ascii="Consolas" w:hAnsi="Consolas" w:cs="Consolas"/>
          <w:sz w:val="19"/>
          <w:szCs w:val="19"/>
          <w:lang w:val="en-US"/>
        </w:rPr>
        <w:t>x</w:t>
      </w:r>
      <w:r w:rsidRPr="009D0BC0">
        <w:rPr>
          <w:rFonts w:ascii="Consolas" w:hAnsi="Consolas" w:cs="Consolas"/>
          <w:sz w:val="19"/>
          <w:szCs w:val="19"/>
        </w:rPr>
        <w:t>&gt;=-2*</w:t>
      </w:r>
      <w:r w:rsidRPr="009D0BC0">
        <w:rPr>
          <w:rFonts w:ascii="Consolas" w:hAnsi="Consolas" w:cs="Consolas"/>
          <w:sz w:val="19"/>
          <w:szCs w:val="19"/>
          <w:lang w:val="en-US"/>
        </w:rPr>
        <w:t>R</w:t>
      </w:r>
      <w:r w:rsidRPr="009D0BC0">
        <w:rPr>
          <w:rFonts w:ascii="Consolas" w:hAnsi="Consolas" w:cs="Consolas"/>
          <w:sz w:val="19"/>
          <w:szCs w:val="19"/>
        </w:rPr>
        <w:t>&amp;&amp;</w:t>
      </w:r>
      <w:r w:rsidRPr="009D0BC0">
        <w:rPr>
          <w:rFonts w:ascii="Consolas" w:hAnsi="Consolas" w:cs="Consolas"/>
          <w:sz w:val="19"/>
          <w:szCs w:val="19"/>
          <w:lang w:val="en-US"/>
        </w:rPr>
        <w:t>y</w:t>
      </w:r>
      <w:r w:rsidRPr="009D0BC0">
        <w:rPr>
          <w:rFonts w:ascii="Consolas" w:hAnsi="Consolas" w:cs="Consolas"/>
          <w:sz w:val="19"/>
          <w:szCs w:val="19"/>
        </w:rPr>
        <w:t>&lt;=0&amp;&amp;</w:t>
      </w:r>
      <w:r w:rsidRPr="009D0BC0">
        <w:rPr>
          <w:rFonts w:ascii="Consolas" w:hAnsi="Consolas" w:cs="Consolas"/>
          <w:sz w:val="19"/>
          <w:szCs w:val="19"/>
          <w:lang w:val="en-US"/>
        </w:rPr>
        <w:t>y</w:t>
      </w:r>
      <w:r w:rsidRPr="009D0BC0">
        <w:rPr>
          <w:rFonts w:ascii="Consolas" w:hAnsi="Consolas" w:cs="Consolas"/>
          <w:sz w:val="19"/>
          <w:szCs w:val="19"/>
        </w:rPr>
        <w:t>&lt;=2*</w:t>
      </w:r>
      <w:r w:rsidRPr="009D0BC0">
        <w:rPr>
          <w:rFonts w:ascii="Consolas" w:hAnsi="Consolas" w:cs="Consolas"/>
          <w:sz w:val="19"/>
          <w:szCs w:val="19"/>
          <w:lang w:val="en-US"/>
        </w:rPr>
        <w:t>R</w:t>
      </w:r>
      <w:r w:rsidRPr="009D0BC0">
        <w:rPr>
          <w:rFonts w:ascii="Consolas" w:hAnsi="Consolas" w:cs="Consolas"/>
          <w:sz w:val="19"/>
          <w:szCs w:val="19"/>
        </w:rPr>
        <w:t>-</w:t>
      </w:r>
      <w:r w:rsidRPr="009D0BC0">
        <w:rPr>
          <w:rFonts w:ascii="Consolas" w:hAnsi="Consolas" w:cs="Consolas"/>
          <w:sz w:val="19"/>
          <w:szCs w:val="19"/>
          <w:lang w:val="en-US"/>
        </w:rPr>
        <w:t>x</w:t>
      </w:r>
      <w:r w:rsidRPr="009D0BC0">
        <w:rPr>
          <w:rFonts w:ascii="Consolas" w:hAnsi="Consolas" w:cs="Consolas"/>
          <w:sz w:val="19"/>
          <w:szCs w:val="19"/>
        </w:rPr>
        <w:t>))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D0BC0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 w:rsidRPr="009D0BC0">
        <w:rPr>
          <w:rFonts w:ascii="Consolas" w:hAnsi="Consolas" w:cs="Consolas"/>
          <w:sz w:val="19"/>
          <w:szCs w:val="19"/>
        </w:rPr>
        <w:t>Console.WriteLine</w:t>
      </w:r>
      <w:proofErr w:type="spellEnd"/>
      <w:r w:rsidRPr="009D0BC0">
        <w:rPr>
          <w:rFonts w:ascii="Consolas" w:hAnsi="Consolas" w:cs="Consolas"/>
          <w:sz w:val="19"/>
          <w:szCs w:val="19"/>
        </w:rPr>
        <w:t>("Пара (</w:t>
      </w:r>
      <w:proofErr w:type="spellStart"/>
      <w:r w:rsidRPr="009D0BC0">
        <w:rPr>
          <w:rFonts w:ascii="Consolas" w:hAnsi="Consolas" w:cs="Consolas"/>
          <w:sz w:val="19"/>
          <w:szCs w:val="19"/>
        </w:rPr>
        <w:t>х;у</w:t>
      </w:r>
      <w:proofErr w:type="spellEnd"/>
      <w:r w:rsidRPr="009D0BC0">
        <w:rPr>
          <w:rFonts w:ascii="Consolas" w:hAnsi="Consolas" w:cs="Consolas"/>
          <w:sz w:val="19"/>
          <w:szCs w:val="19"/>
        </w:rPr>
        <w:t>) принадлежит области");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D0BC0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9D0BC0">
        <w:rPr>
          <w:rFonts w:ascii="Consolas" w:hAnsi="Consolas" w:cs="Consolas"/>
          <w:sz w:val="19"/>
          <w:szCs w:val="19"/>
        </w:rPr>
        <w:t>else</w:t>
      </w:r>
      <w:proofErr w:type="spellEnd"/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D0BC0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 w:rsidRPr="009D0BC0">
        <w:rPr>
          <w:rFonts w:ascii="Consolas" w:hAnsi="Consolas" w:cs="Consolas"/>
          <w:sz w:val="19"/>
          <w:szCs w:val="19"/>
        </w:rPr>
        <w:t>Console.WriteLine</w:t>
      </w:r>
      <w:proofErr w:type="spellEnd"/>
      <w:r w:rsidRPr="009D0BC0">
        <w:rPr>
          <w:rFonts w:ascii="Consolas" w:hAnsi="Consolas" w:cs="Consolas"/>
          <w:sz w:val="19"/>
          <w:szCs w:val="19"/>
        </w:rPr>
        <w:t>("Пара (</w:t>
      </w:r>
      <w:proofErr w:type="spellStart"/>
      <w:r w:rsidRPr="009D0BC0">
        <w:rPr>
          <w:rFonts w:ascii="Consolas" w:hAnsi="Consolas" w:cs="Consolas"/>
          <w:sz w:val="19"/>
          <w:szCs w:val="19"/>
        </w:rPr>
        <w:t>х;у</w:t>
      </w:r>
      <w:proofErr w:type="spellEnd"/>
      <w:r w:rsidRPr="009D0BC0">
        <w:rPr>
          <w:rFonts w:ascii="Consolas" w:hAnsi="Consolas" w:cs="Consolas"/>
          <w:sz w:val="19"/>
          <w:szCs w:val="19"/>
        </w:rPr>
        <w:t>) не принадлежит области");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D0BC0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9D0BC0">
        <w:rPr>
          <w:rFonts w:ascii="Consolas" w:hAnsi="Consolas" w:cs="Consolas"/>
          <w:sz w:val="19"/>
          <w:szCs w:val="19"/>
        </w:rPr>
        <w:t>Console.WriteLine</w:t>
      </w:r>
      <w:proofErr w:type="spellEnd"/>
      <w:r w:rsidRPr="009D0BC0">
        <w:rPr>
          <w:rFonts w:ascii="Consolas" w:hAnsi="Consolas" w:cs="Consolas"/>
          <w:sz w:val="19"/>
          <w:szCs w:val="19"/>
        </w:rPr>
        <w:t>("Завершить задание? (Да - любой символ, Нет - нет)");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D0BC0">
        <w:rPr>
          <w:rFonts w:ascii="Consolas" w:hAnsi="Consolas" w:cs="Consolas"/>
          <w:sz w:val="19"/>
          <w:szCs w:val="19"/>
        </w:rPr>
        <w:t xml:space="preserve">            }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D0BC0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9D0BC0">
        <w:rPr>
          <w:rFonts w:ascii="Consolas" w:hAnsi="Consolas" w:cs="Consolas"/>
          <w:sz w:val="19"/>
          <w:szCs w:val="19"/>
        </w:rPr>
        <w:t>while</w:t>
      </w:r>
      <w:proofErr w:type="spellEnd"/>
      <w:r w:rsidRPr="009D0BC0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9D0BC0">
        <w:rPr>
          <w:rFonts w:ascii="Consolas" w:hAnsi="Consolas" w:cs="Consolas"/>
          <w:sz w:val="19"/>
          <w:szCs w:val="19"/>
        </w:rPr>
        <w:t>Console.ReadLine</w:t>
      </w:r>
      <w:proofErr w:type="spellEnd"/>
      <w:r w:rsidRPr="009D0BC0">
        <w:rPr>
          <w:rFonts w:ascii="Consolas" w:hAnsi="Consolas" w:cs="Consolas"/>
          <w:sz w:val="19"/>
          <w:szCs w:val="19"/>
        </w:rPr>
        <w:t>() == "нет");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D0BC0">
        <w:rPr>
          <w:rFonts w:ascii="Consolas" w:hAnsi="Consolas" w:cs="Consolas"/>
          <w:sz w:val="19"/>
          <w:szCs w:val="19"/>
        </w:rPr>
        <w:t xml:space="preserve">        }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D0BC0">
        <w:rPr>
          <w:rFonts w:ascii="Consolas" w:hAnsi="Consolas" w:cs="Consolas"/>
          <w:sz w:val="19"/>
          <w:szCs w:val="19"/>
        </w:rPr>
        <w:t xml:space="preserve">    }</w:t>
      </w:r>
    </w:p>
    <w:p w:rsidR="003040BC" w:rsidRPr="009D0BC0" w:rsidRDefault="003040BC" w:rsidP="003742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D0BC0">
        <w:rPr>
          <w:rFonts w:ascii="Consolas" w:hAnsi="Consolas" w:cs="Consolas"/>
          <w:sz w:val="19"/>
          <w:szCs w:val="19"/>
        </w:rPr>
        <w:t>}</w:t>
      </w:r>
    </w:p>
    <w:p w:rsidR="003040BC" w:rsidRDefault="003040BC" w:rsidP="003742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0BC" w:rsidRDefault="003040BC" w:rsidP="003742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0BC" w:rsidRPr="00374261" w:rsidRDefault="003040BC" w:rsidP="0025362D">
      <w:pPr>
        <w:spacing w:line="360" w:lineRule="auto"/>
        <w:ind w:left="-142"/>
        <w:jc w:val="both"/>
        <w:rPr>
          <w:sz w:val="28"/>
        </w:rPr>
      </w:pPr>
      <w:r w:rsidRPr="00472E8E">
        <w:object w:dxaOrig="12445" w:dyaOrig="10837">
          <v:shape id="_x0000_i1034" type="#_x0000_t75" style="width:510pt;height:444pt" o:ole="">
            <v:imagedata r:id="rId16" o:title=""/>
          </v:shape>
          <o:OLEObject Type="Embed" ProgID="Visio.Drawing.11" ShapeID="_x0000_i1034" DrawAspect="Content" ObjectID="_1557129787" r:id="rId17"/>
        </w:object>
      </w:r>
    </w:p>
    <w:p w:rsidR="003040BC" w:rsidRDefault="003040BC" w:rsidP="003C30CF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 – Блок-схема реализации программы</w:t>
      </w:r>
    </w:p>
    <w:p w:rsidR="003040BC" w:rsidRDefault="003040BC">
      <w:pPr>
        <w:rPr>
          <w:sz w:val="28"/>
        </w:rPr>
      </w:pPr>
      <w:r>
        <w:rPr>
          <w:sz w:val="28"/>
        </w:rPr>
        <w:br w:type="page"/>
      </w:r>
    </w:p>
    <w:p w:rsidR="003040BC" w:rsidRDefault="00C80343" w:rsidP="003C30CF">
      <w:pPr>
        <w:spacing w:line="360" w:lineRule="auto"/>
        <w:jc w:val="center"/>
        <w:rPr>
          <w:sz w:val="28"/>
        </w:rPr>
      </w:pPr>
      <w:r>
        <w:rPr>
          <w:noProof/>
        </w:rPr>
        <w:pict>
          <v:shape id="Рисунок 6" o:spid="_x0000_i1035" type="#_x0000_t75" style="width:348pt;height:389.25pt;visibility:visible">
            <v:imagedata r:id="rId18" o:title=""/>
          </v:shape>
        </w:pict>
      </w:r>
    </w:p>
    <w:p w:rsidR="003040BC" w:rsidRDefault="003040BC" w:rsidP="003C30CF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Пример выполнения программы</w:t>
      </w:r>
    </w:p>
    <w:p w:rsidR="003040BC" w:rsidRDefault="003040BC" w:rsidP="003C30CF">
      <w:pPr>
        <w:spacing w:line="360" w:lineRule="auto"/>
        <w:ind w:firstLine="709"/>
        <w:jc w:val="both"/>
        <w:rPr>
          <w:sz w:val="28"/>
        </w:rPr>
      </w:pPr>
    </w:p>
    <w:p w:rsidR="003040BC" w:rsidRDefault="003040BC" w:rsidP="003C30CF">
      <w:pPr>
        <w:spacing w:line="360" w:lineRule="auto"/>
        <w:ind w:firstLine="709"/>
        <w:jc w:val="both"/>
        <w:rPr>
          <w:sz w:val="28"/>
        </w:rPr>
      </w:pPr>
      <w:r>
        <w:rPr>
          <w:b/>
          <w:sz w:val="28"/>
        </w:rPr>
        <w:t xml:space="preserve">Вывод: </w:t>
      </w:r>
      <w:r w:rsidRPr="006B6004">
        <w:rPr>
          <w:b/>
          <w:sz w:val="28"/>
        </w:rPr>
        <w:t xml:space="preserve"> </w:t>
      </w:r>
      <w:r>
        <w:rPr>
          <w:sz w:val="28"/>
        </w:rPr>
        <w:t xml:space="preserve">Получены навыки написания программ с ветвлениями на языке </w:t>
      </w:r>
      <w:r>
        <w:rPr>
          <w:sz w:val="28"/>
          <w:lang w:val="en-US"/>
        </w:rPr>
        <w:t>C</w:t>
      </w:r>
      <w:r w:rsidRPr="006B6004">
        <w:rPr>
          <w:sz w:val="28"/>
        </w:rPr>
        <w:t xml:space="preserve"># </w:t>
      </w:r>
      <w:r>
        <w:rPr>
          <w:sz w:val="28"/>
        </w:rPr>
        <w:t xml:space="preserve">в среде программирования </w:t>
      </w:r>
      <w:r>
        <w:rPr>
          <w:sz w:val="28"/>
          <w:lang w:val="en-US"/>
        </w:rPr>
        <w:t>Microsoft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>.</w:t>
      </w:r>
    </w:p>
    <w:p w:rsidR="003040BC" w:rsidRDefault="003040BC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:rsidR="003040BC" w:rsidRPr="005E0E97" w:rsidRDefault="003040BC" w:rsidP="00E54969">
      <w:pPr>
        <w:suppressAutoHyphens/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№3</w:t>
      </w:r>
    </w:p>
    <w:p w:rsidR="003040BC" w:rsidRPr="005E0E97" w:rsidRDefault="003040BC" w:rsidP="00E54969">
      <w:pPr>
        <w:spacing w:line="360" w:lineRule="auto"/>
        <w:ind w:left="374" w:right="204" w:firstLine="709"/>
        <w:jc w:val="center"/>
        <w:rPr>
          <w:b/>
          <w:sz w:val="28"/>
          <w:szCs w:val="28"/>
        </w:rPr>
      </w:pPr>
      <w:r w:rsidRPr="005E0E97">
        <w:rPr>
          <w:b/>
          <w:sz w:val="28"/>
          <w:szCs w:val="28"/>
        </w:rPr>
        <w:t>Тема: «</w:t>
      </w:r>
      <w:r>
        <w:rPr>
          <w:b/>
          <w:sz w:val="28"/>
          <w:szCs w:val="28"/>
        </w:rPr>
        <w:t>Организация циклов</w:t>
      </w:r>
      <w:r w:rsidRPr="005E0E97">
        <w:rPr>
          <w:b/>
          <w:sz w:val="28"/>
          <w:szCs w:val="28"/>
        </w:rPr>
        <w:t>»</w:t>
      </w:r>
    </w:p>
    <w:p w:rsidR="003040BC" w:rsidRPr="005E0E97" w:rsidRDefault="003040BC" w:rsidP="00E54969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E0E97">
        <w:rPr>
          <w:b/>
          <w:sz w:val="28"/>
          <w:szCs w:val="28"/>
        </w:rPr>
        <w:t>Цель работы: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Ознакомиться с конструкциями циклов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</w:t>
      </w:r>
      <w:r w:rsidRPr="005E0E97">
        <w:rPr>
          <w:sz w:val="28"/>
          <w:szCs w:val="28"/>
        </w:rPr>
        <w:t>.</w:t>
      </w:r>
    </w:p>
    <w:p w:rsidR="003040BC" w:rsidRDefault="003040BC" w:rsidP="00E54969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r w:rsidRPr="00A86686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 19.</w:t>
      </w:r>
    </w:p>
    <w:p w:rsidR="003040BC" w:rsidRDefault="003040BC" w:rsidP="00E54969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Часть 1. Написать программу, выводящую значения на некотором интервале с заданным шагом, </w:t>
      </w:r>
      <w:proofErr w:type="spellStart"/>
      <w:r>
        <w:rPr>
          <w:sz w:val="28"/>
          <w:szCs w:val="28"/>
        </w:rPr>
        <w:t>кусочной</w:t>
      </w:r>
      <w:proofErr w:type="spellEnd"/>
      <w:r>
        <w:rPr>
          <w:sz w:val="28"/>
          <w:szCs w:val="28"/>
        </w:rPr>
        <w:t xml:space="preserve"> функции, посчитанной в предыдущей работе.</w:t>
      </w:r>
    </w:p>
    <w:p w:rsidR="003040BC" w:rsidRDefault="003040BC" w:rsidP="007E6C35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Часть 2. Организовать цикл для второй части задания предыдущего задания для десяти итераций программы.</w:t>
      </w:r>
    </w:p>
    <w:p w:rsidR="003040BC" w:rsidRDefault="003040BC" w:rsidP="007E6C35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Часть 3. Вычислить и вывести на экран в виде таблицы значения функции заданной с помощью ряда Тейлора, на некотором интервале с заданной точностью.</w:t>
      </w:r>
    </w:p>
    <w:p w:rsidR="003040BC" w:rsidRDefault="003040BC" w:rsidP="007E6C35">
      <w:pPr>
        <w:spacing w:line="360" w:lineRule="auto"/>
        <w:rPr>
          <w:b/>
          <w:sz w:val="28"/>
          <w:szCs w:val="28"/>
        </w:rPr>
      </w:pPr>
    </w:p>
    <w:p w:rsidR="003040BC" w:rsidRDefault="003040BC" w:rsidP="00E5496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Краткая теория</w:t>
      </w:r>
    </w:p>
    <w:p w:rsidR="003040BC" w:rsidRDefault="003040BC" w:rsidP="00E54969">
      <w:pPr>
        <w:spacing w:line="360" w:lineRule="auto"/>
        <w:jc w:val="center"/>
        <w:rPr>
          <w:b/>
          <w:sz w:val="28"/>
          <w:szCs w:val="28"/>
        </w:rPr>
      </w:pPr>
    </w:p>
    <w:p w:rsidR="003040BC" w:rsidRPr="00B106BA" w:rsidRDefault="003040BC" w:rsidP="007E6C35">
      <w:pPr>
        <w:spacing w:line="360" w:lineRule="auto"/>
        <w:ind w:firstLine="709"/>
        <w:jc w:val="both"/>
        <w:rPr>
          <w:sz w:val="28"/>
        </w:rPr>
      </w:pPr>
      <w:r w:rsidRPr="007E6C35">
        <w:rPr>
          <w:sz w:val="28"/>
        </w:rPr>
        <w:t>В C# имеются четыре различных вида циклов (</w:t>
      </w:r>
      <w:proofErr w:type="spellStart"/>
      <w:r w:rsidRPr="007E6C35">
        <w:rPr>
          <w:sz w:val="28"/>
        </w:rPr>
        <w:t>for</w:t>
      </w:r>
      <w:proofErr w:type="spellEnd"/>
      <w:r w:rsidRPr="007E6C35">
        <w:rPr>
          <w:sz w:val="28"/>
        </w:rPr>
        <w:t xml:space="preserve">, </w:t>
      </w:r>
      <w:proofErr w:type="spellStart"/>
      <w:r w:rsidRPr="007E6C35">
        <w:rPr>
          <w:sz w:val="28"/>
        </w:rPr>
        <w:t>while</w:t>
      </w:r>
      <w:proofErr w:type="spellEnd"/>
      <w:r w:rsidRPr="007E6C35">
        <w:rPr>
          <w:sz w:val="28"/>
        </w:rPr>
        <w:t xml:space="preserve">, </w:t>
      </w:r>
      <w:proofErr w:type="spellStart"/>
      <w:r w:rsidRPr="007E6C35">
        <w:rPr>
          <w:sz w:val="28"/>
        </w:rPr>
        <w:t>do</w:t>
      </w:r>
      <w:proofErr w:type="spellEnd"/>
      <w:r w:rsidRPr="007E6C35">
        <w:rPr>
          <w:sz w:val="28"/>
        </w:rPr>
        <w:t>...</w:t>
      </w:r>
      <w:proofErr w:type="spellStart"/>
      <w:r w:rsidRPr="007E6C35">
        <w:rPr>
          <w:sz w:val="28"/>
        </w:rPr>
        <w:t>while</w:t>
      </w:r>
      <w:proofErr w:type="spellEnd"/>
      <w:r w:rsidRPr="007E6C35">
        <w:rPr>
          <w:sz w:val="28"/>
        </w:rPr>
        <w:t xml:space="preserve"> и </w:t>
      </w:r>
      <w:proofErr w:type="spellStart"/>
      <w:r w:rsidRPr="007E6C35">
        <w:rPr>
          <w:sz w:val="28"/>
        </w:rPr>
        <w:t>foreach</w:t>
      </w:r>
      <w:proofErr w:type="spellEnd"/>
      <w:r w:rsidRPr="007E6C35">
        <w:rPr>
          <w:sz w:val="28"/>
        </w:rPr>
        <w:t xml:space="preserve">), позволяющие выполнять блок кода повторно до тех пор, пока удовлетворяется определенное условие. </w:t>
      </w:r>
    </w:p>
    <w:p w:rsidR="003040BC" w:rsidRPr="007E6C35" w:rsidRDefault="003040BC" w:rsidP="007E6C35">
      <w:pPr>
        <w:spacing w:line="360" w:lineRule="auto"/>
        <w:ind w:firstLine="709"/>
        <w:jc w:val="both"/>
        <w:rPr>
          <w:bCs/>
          <w:sz w:val="28"/>
        </w:rPr>
      </w:pPr>
      <w:r w:rsidRPr="007E6C35">
        <w:rPr>
          <w:bCs/>
          <w:sz w:val="28"/>
        </w:rPr>
        <w:t xml:space="preserve">Цикл </w:t>
      </w:r>
      <w:proofErr w:type="spellStart"/>
      <w:r w:rsidRPr="007E6C35">
        <w:rPr>
          <w:bCs/>
          <w:sz w:val="28"/>
        </w:rPr>
        <w:t>for</w:t>
      </w:r>
      <w:proofErr w:type="spellEnd"/>
    </w:p>
    <w:p w:rsidR="003040BC" w:rsidRPr="007E6C35" w:rsidRDefault="003040BC" w:rsidP="007E6C35">
      <w:pPr>
        <w:spacing w:line="360" w:lineRule="auto"/>
        <w:ind w:firstLine="709"/>
        <w:jc w:val="both"/>
        <w:rPr>
          <w:sz w:val="28"/>
        </w:rPr>
      </w:pPr>
      <w:r w:rsidRPr="007E6C35">
        <w:rPr>
          <w:sz w:val="28"/>
        </w:rPr>
        <w:t xml:space="preserve">Цикл </w:t>
      </w:r>
      <w:proofErr w:type="spellStart"/>
      <w:r w:rsidRPr="007E6C35">
        <w:rPr>
          <w:sz w:val="28"/>
        </w:rPr>
        <w:t>for</w:t>
      </w:r>
      <w:proofErr w:type="spellEnd"/>
      <w:r w:rsidRPr="007E6C35">
        <w:rPr>
          <w:sz w:val="28"/>
        </w:rPr>
        <w:t xml:space="preserve"> в C# предоставляет механизм итерации, в котором определенное условие проверяется перед выполнением каждой итерации. Синтаксис этого оп</w:t>
      </w:r>
      <w:r w:rsidRPr="007E6C35">
        <w:rPr>
          <w:sz w:val="28"/>
        </w:rPr>
        <w:t>е</w:t>
      </w:r>
      <w:r w:rsidRPr="007E6C35">
        <w:rPr>
          <w:sz w:val="28"/>
        </w:rPr>
        <w:t>ратора показан ниже:</w:t>
      </w:r>
    </w:p>
    <w:p w:rsidR="003040BC" w:rsidRPr="007E6C35" w:rsidRDefault="003040BC" w:rsidP="007E6C35">
      <w:pPr>
        <w:spacing w:line="360" w:lineRule="auto"/>
        <w:ind w:firstLine="709"/>
        <w:jc w:val="both"/>
        <w:rPr>
          <w:iCs/>
          <w:sz w:val="28"/>
        </w:rPr>
      </w:pPr>
      <w:proofErr w:type="spellStart"/>
      <w:r w:rsidRPr="007E6C35">
        <w:rPr>
          <w:iCs/>
          <w:sz w:val="28"/>
        </w:rPr>
        <w:t>for</w:t>
      </w:r>
      <w:proofErr w:type="spellEnd"/>
      <w:r w:rsidRPr="007E6C35">
        <w:rPr>
          <w:iCs/>
          <w:sz w:val="28"/>
        </w:rPr>
        <w:t xml:space="preserve"> (инициализатор; условие; итератор)</w:t>
      </w:r>
    </w:p>
    <w:p w:rsidR="003040BC" w:rsidRPr="00B106BA" w:rsidRDefault="003040BC" w:rsidP="007E6C35">
      <w:pPr>
        <w:spacing w:line="360" w:lineRule="auto"/>
        <w:ind w:firstLine="709"/>
        <w:jc w:val="both"/>
        <w:rPr>
          <w:sz w:val="28"/>
        </w:rPr>
      </w:pPr>
      <w:r w:rsidRPr="007E6C35">
        <w:rPr>
          <w:iCs/>
          <w:sz w:val="28"/>
        </w:rPr>
        <w:t>  </w:t>
      </w:r>
      <w:r w:rsidRPr="00B106BA">
        <w:rPr>
          <w:iCs/>
          <w:sz w:val="28"/>
        </w:rPr>
        <w:t xml:space="preserve">{ </w:t>
      </w:r>
      <w:r w:rsidRPr="007E6C35">
        <w:rPr>
          <w:iCs/>
          <w:sz w:val="28"/>
        </w:rPr>
        <w:t>оператор (операторы)</w:t>
      </w:r>
      <w:r w:rsidRPr="00B106BA">
        <w:rPr>
          <w:iCs/>
          <w:sz w:val="28"/>
        </w:rPr>
        <w:t>; }</w:t>
      </w:r>
    </w:p>
    <w:p w:rsidR="003040BC" w:rsidRPr="007E6C35" w:rsidRDefault="003040BC" w:rsidP="007E6C35">
      <w:pPr>
        <w:spacing w:line="360" w:lineRule="auto"/>
        <w:ind w:firstLine="709"/>
        <w:jc w:val="both"/>
        <w:rPr>
          <w:sz w:val="28"/>
        </w:rPr>
      </w:pPr>
      <w:r w:rsidRPr="007E6C35">
        <w:rPr>
          <w:sz w:val="28"/>
        </w:rPr>
        <w:t>Здесь:</w:t>
      </w:r>
    </w:p>
    <w:p w:rsidR="003040BC" w:rsidRPr="007E6C35" w:rsidRDefault="003040BC" w:rsidP="007E6C35">
      <w:pPr>
        <w:spacing w:line="360" w:lineRule="auto"/>
        <w:ind w:firstLine="709"/>
        <w:jc w:val="both"/>
        <w:rPr>
          <w:bCs/>
          <w:iCs/>
          <w:sz w:val="28"/>
        </w:rPr>
      </w:pPr>
      <w:r>
        <w:rPr>
          <w:bCs/>
          <w:iCs/>
          <w:sz w:val="28"/>
        </w:rPr>
        <w:t>И</w:t>
      </w:r>
      <w:r w:rsidRPr="007E6C35">
        <w:rPr>
          <w:bCs/>
          <w:iCs/>
          <w:sz w:val="28"/>
        </w:rPr>
        <w:t>нициализатор</w:t>
      </w:r>
      <w:r>
        <w:rPr>
          <w:bCs/>
          <w:iCs/>
          <w:sz w:val="28"/>
        </w:rPr>
        <w:t xml:space="preserve"> – </w:t>
      </w:r>
      <w:r w:rsidRPr="007E6C35">
        <w:rPr>
          <w:sz w:val="28"/>
        </w:rPr>
        <w:t>это выражение, вычисляемое перед первым выполнением тела цикла (обычно инициализация локальной переменной в качестве счетчика цикла). Инициализация, как правило, представлена оператором присваивания, з</w:t>
      </w:r>
      <w:r w:rsidRPr="007E6C35">
        <w:rPr>
          <w:sz w:val="28"/>
        </w:rPr>
        <w:t>а</w:t>
      </w:r>
      <w:r w:rsidRPr="007E6C35">
        <w:rPr>
          <w:sz w:val="28"/>
        </w:rPr>
        <w:t>дающим первоначальное значение переменной, которая выполняет роль счетчика и управляет циклом;</w:t>
      </w:r>
    </w:p>
    <w:p w:rsidR="003040BC" w:rsidRPr="007E6C35" w:rsidRDefault="003040BC" w:rsidP="007E6C35">
      <w:pPr>
        <w:spacing w:line="360" w:lineRule="auto"/>
        <w:ind w:firstLine="709"/>
        <w:jc w:val="both"/>
        <w:rPr>
          <w:sz w:val="28"/>
        </w:rPr>
      </w:pPr>
      <w:r>
        <w:rPr>
          <w:bCs/>
          <w:iCs/>
          <w:sz w:val="28"/>
        </w:rPr>
        <w:lastRenderedPageBreak/>
        <w:t>У</w:t>
      </w:r>
      <w:r w:rsidRPr="007E6C35">
        <w:rPr>
          <w:bCs/>
          <w:iCs/>
          <w:sz w:val="28"/>
        </w:rPr>
        <w:t>словие</w:t>
      </w:r>
      <w:r>
        <w:rPr>
          <w:bCs/>
          <w:iCs/>
          <w:sz w:val="28"/>
        </w:rPr>
        <w:t xml:space="preserve"> – </w:t>
      </w:r>
      <w:r w:rsidRPr="007E6C35">
        <w:rPr>
          <w:sz w:val="28"/>
        </w:rPr>
        <w:t xml:space="preserve">это выражение, проверяемое перед каждой новой итерацией цикла (должно возвращать </w:t>
      </w:r>
      <w:proofErr w:type="spellStart"/>
      <w:r w:rsidRPr="007E6C35">
        <w:rPr>
          <w:sz w:val="28"/>
        </w:rPr>
        <w:t>true</w:t>
      </w:r>
      <w:proofErr w:type="spellEnd"/>
      <w:r w:rsidRPr="007E6C35">
        <w:rPr>
          <w:sz w:val="28"/>
        </w:rPr>
        <w:t>, чтобы была выполнена следующая итерация);</w:t>
      </w:r>
    </w:p>
    <w:p w:rsidR="003040BC" w:rsidRPr="007E6C35" w:rsidRDefault="003040BC" w:rsidP="007E6C35">
      <w:pPr>
        <w:spacing w:line="360" w:lineRule="auto"/>
        <w:ind w:firstLine="709"/>
        <w:jc w:val="both"/>
        <w:rPr>
          <w:bCs/>
          <w:iCs/>
          <w:sz w:val="28"/>
        </w:rPr>
      </w:pPr>
      <w:r>
        <w:rPr>
          <w:bCs/>
          <w:iCs/>
          <w:sz w:val="28"/>
        </w:rPr>
        <w:t>И</w:t>
      </w:r>
      <w:r w:rsidRPr="007E6C35">
        <w:rPr>
          <w:bCs/>
          <w:iCs/>
          <w:sz w:val="28"/>
        </w:rPr>
        <w:t>тератор</w:t>
      </w:r>
      <w:r>
        <w:rPr>
          <w:bCs/>
          <w:iCs/>
          <w:sz w:val="28"/>
        </w:rPr>
        <w:t xml:space="preserve"> – </w:t>
      </w:r>
      <w:r w:rsidRPr="007E6C35">
        <w:rPr>
          <w:sz w:val="28"/>
        </w:rPr>
        <w:t>выражение, вычисляемое после каждой итерации (обычно пр</w:t>
      </w:r>
      <w:r w:rsidRPr="007E6C35">
        <w:rPr>
          <w:sz w:val="28"/>
        </w:rPr>
        <w:t>и</w:t>
      </w:r>
      <w:r w:rsidRPr="007E6C35">
        <w:rPr>
          <w:sz w:val="28"/>
        </w:rPr>
        <w:t>ращение значения счетчика цикла).</w:t>
      </w:r>
    </w:p>
    <w:p w:rsidR="003040BC" w:rsidRDefault="003040BC" w:rsidP="007E6C3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Эт</w:t>
      </w:r>
      <w:r w:rsidRPr="007E6C35">
        <w:rPr>
          <w:sz w:val="28"/>
        </w:rPr>
        <w:t xml:space="preserve">и три основные части оператора цикла </w:t>
      </w:r>
      <w:proofErr w:type="spellStart"/>
      <w:r w:rsidRPr="007E6C35">
        <w:rPr>
          <w:sz w:val="28"/>
        </w:rPr>
        <w:t>for</w:t>
      </w:r>
      <w:proofErr w:type="spellEnd"/>
      <w:r w:rsidRPr="007E6C35">
        <w:rPr>
          <w:sz w:val="28"/>
        </w:rPr>
        <w:t xml:space="preserve"> должны быть разделены точкой с запятой. Выполнение цикла </w:t>
      </w:r>
      <w:proofErr w:type="spellStart"/>
      <w:r w:rsidRPr="007E6C35">
        <w:rPr>
          <w:sz w:val="28"/>
        </w:rPr>
        <w:t>for</w:t>
      </w:r>
      <w:proofErr w:type="spellEnd"/>
      <w:r w:rsidRPr="007E6C35">
        <w:rPr>
          <w:sz w:val="28"/>
        </w:rPr>
        <w:t xml:space="preserve"> будет продолжаться до тех пор, пока проверка условия дает истинный результат. Как только эта проверка даст ложный результат, цикл завершится, а выполнение программы будет продолжено с оператора, след</w:t>
      </w:r>
      <w:r w:rsidRPr="007E6C35">
        <w:rPr>
          <w:sz w:val="28"/>
        </w:rPr>
        <w:t>у</w:t>
      </w:r>
      <w:r w:rsidRPr="007E6C35">
        <w:rPr>
          <w:sz w:val="28"/>
        </w:rPr>
        <w:t xml:space="preserve">ющего после цикла </w:t>
      </w:r>
      <w:proofErr w:type="spellStart"/>
      <w:r w:rsidRPr="007E6C35">
        <w:rPr>
          <w:sz w:val="28"/>
        </w:rPr>
        <w:t>for</w:t>
      </w:r>
      <w:proofErr w:type="spellEnd"/>
      <w:r w:rsidRPr="007E6C35">
        <w:rPr>
          <w:sz w:val="28"/>
        </w:rPr>
        <w:t>.</w:t>
      </w:r>
    </w:p>
    <w:p w:rsidR="003040BC" w:rsidRPr="007D2078" w:rsidRDefault="003040BC" w:rsidP="007D2078">
      <w:pPr>
        <w:spacing w:line="360" w:lineRule="auto"/>
        <w:ind w:firstLine="709"/>
        <w:jc w:val="both"/>
        <w:rPr>
          <w:bCs/>
          <w:sz w:val="28"/>
        </w:rPr>
      </w:pPr>
      <w:r w:rsidRPr="007D2078">
        <w:rPr>
          <w:bCs/>
          <w:sz w:val="28"/>
        </w:rPr>
        <w:t xml:space="preserve">Цикл </w:t>
      </w:r>
      <w:proofErr w:type="spellStart"/>
      <w:r w:rsidRPr="007D2078">
        <w:rPr>
          <w:bCs/>
          <w:sz w:val="28"/>
        </w:rPr>
        <w:t>while</w:t>
      </w:r>
      <w:proofErr w:type="spellEnd"/>
    </w:p>
    <w:p w:rsidR="003040BC" w:rsidRPr="007D2078" w:rsidRDefault="003040BC" w:rsidP="007D2078">
      <w:pPr>
        <w:spacing w:line="360" w:lineRule="auto"/>
        <w:ind w:firstLine="709"/>
        <w:jc w:val="both"/>
        <w:rPr>
          <w:sz w:val="28"/>
        </w:rPr>
      </w:pPr>
      <w:r w:rsidRPr="007D2078">
        <w:rPr>
          <w:sz w:val="28"/>
        </w:rPr>
        <w:t xml:space="preserve">Подобно </w:t>
      </w:r>
      <w:proofErr w:type="spellStart"/>
      <w:r w:rsidRPr="007D2078">
        <w:rPr>
          <w:sz w:val="28"/>
        </w:rPr>
        <w:t>for</w:t>
      </w:r>
      <w:proofErr w:type="spellEnd"/>
      <w:r w:rsidRPr="007D2078">
        <w:rPr>
          <w:sz w:val="28"/>
        </w:rPr>
        <w:t>, </w:t>
      </w:r>
      <w:proofErr w:type="spellStart"/>
      <w:r w:rsidRPr="007D2078">
        <w:rPr>
          <w:bCs/>
          <w:sz w:val="28"/>
        </w:rPr>
        <w:t>while</w:t>
      </w:r>
      <w:proofErr w:type="spellEnd"/>
      <w:r w:rsidRPr="007D2078">
        <w:rPr>
          <w:sz w:val="28"/>
        </w:rPr>
        <w:t xml:space="preserve"> также является циклом с предварительной проверкой. Синтаксис его аналогичен, но циклы </w:t>
      </w:r>
      <w:proofErr w:type="spellStart"/>
      <w:r w:rsidRPr="007D2078">
        <w:rPr>
          <w:sz w:val="28"/>
        </w:rPr>
        <w:t>while</w:t>
      </w:r>
      <w:proofErr w:type="spellEnd"/>
      <w:r w:rsidRPr="007D2078">
        <w:rPr>
          <w:sz w:val="28"/>
        </w:rPr>
        <w:t xml:space="preserve"> включают только одно выражение:</w:t>
      </w:r>
    </w:p>
    <w:p w:rsidR="003040BC" w:rsidRPr="007D2078" w:rsidRDefault="003040BC" w:rsidP="007D2078">
      <w:pPr>
        <w:spacing w:line="360" w:lineRule="auto"/>
        <w:ind w:firstLine="709"/>
        <w:jc w:val="both"/>
        <w:rPr>
          <w:iCs/>
          <w:sz w:val="28"/>
        </w:rPr>
      </w:pPr>
      <w:r>
        <w:rPr>
          <w:iCs/>
          <w:sz w:val="28"/>
          <w:lang w:val="en-US"/>
        </w:rPr>
        <w:t>w</w:t>
      </w:r>
      <w:proofErr w:type="spellStart"/>
      <w:r w:rsidRPr="007D2078">
        <w:rPr>
          <w:iCs/>
          <w:sz w:val="28"/>
        </w:rPr>
        <w:t>hile</w:t>
      </w:r>
      <w:proofErr w:type="spellEnd"/>
      <w:r>
        <w:rPr>
          <w:iCs/>
          <w:sz w:val="28"/>
        </w:rPr>
        <w:t xml:space="preserve"> </w:t>
      </w:r>
      <w:r w:rsidRPr="007D2078">
        <w:rPr>
          <w:iCs/>
          <w:sz w:val="28"/>
        </w:rPr>
        <w:t>(условие)</w:t>
      </w:r>
    </w:p>
    <w:p w:rsidR="003040BC" w:rsidRPr="00B106BA" w:rsidRDefault="003040BC" w:rsidP="007D2078">
      <w:pPr>
        <w:spacing w:line="360" w:lineRule="auto"/>
        <w:ind w:firstLine="709"/>
        <w:jc w:val="both"/>
        <w:rPr>
          <w:sz w:val="28"/>
        </w:rPr>
      </w:pPr>
      <w:r w:rsidRPr="00B106BA">
        <w:rPr>
          <w:iCs/>
          <w:sz w:val="28"/>
        </w:rPr>
        <w:t xml:space="preserve">{ </w:t>
      </w:r>
      <w:r w:rsidRPr="007D2078">
        <w:rPr>
          <w:iCs/>
          <w:sz w:val="28"/>
        </w:rPr>
        <w:t>оператор (операторы);</w:t>
      </w:r>
      <w:r w:rsidRPr="00B106BA">
        <w:rPr>
          <w:iCs/>
          <w:sz w:val="28"/>
        </w:rPr>
        <w:t xml:space="preserve"> }</w:t>
      </w:r>
    </w:p>
    <w:p w:rsidR="003040BC" w:rsidRPr="007D2078" w:rsidRDefault="003040BC" w:rsidP="007D2078">
      <w:pPr>
        <w:spacing w:line="360" w:lineRule="auto"/>
        <w:ind w:firstLine="709"/>
        <w:jc w:val="both"/>
        <w:rPr>
          <w:sz w:val="28"/>
        </w:rPr>
      </w:pPr>
      <w:r w:rsidRPr="007D2078">
        <w:rPr>
          <w:sz w:val="28"/>
        </w:rPr>
        <w:t>где </w:t>
      </w:r>
      <w:r w:rsidRPr="007D2078">
        <w:rPr>
          <w:iCs/>
          <w:sz w:val="28"/>
        </w:rPr>
        <w:t>оператор</w:t>
      </w:r>
      <w:r w:rsidRPr="007D2078">
        <w:rPr>
          <w:sz w:val="28"/>
        </w:rPr>
        <w:t> — это единственный оператор или же блок операторов, а </w:t>
      </w:r>
      <w:r w:rsidRPr="007D2078">
        <w:rPr>
          <w:iCs/>
          <w:sz w:val="28"/>
        </w:rPr>
        <w:t>условие</w:t>
      </w:r>
      <w:r w:rsidRPr="007D2078">
        <w:rPr>
          <w:sz w:val="28"/>
        </w:rPr>
        <w:t> означает конкретное условие управления циклом и может быть любым логическим выражением. В этом цикле оператор выполняется до тех пор, пока условие истинно. Как только условие становится ложным, управление программой передается строке кода, следующей непосредственно после цикла.</w:t>
      </w:r>
    </w:p>
    <w:p w:rsidR="003040BC" w:rsidRPr="00B106BA" w:rsidRDefault="003040BC" w:rsidP="007D2078">
      <w:pPr>
        <w:spacing w:line="360" w:lineRule="auto"/>
        <w:ind w:firstLine="709"/>
        <w:jc w:val="both"/>
        <w:rPr>
          <w:sz w:val="28"/>
        </w:rPr>
      </w:pPr>
      <w:r w:rsidRPr="007D2078">
        <w:rPr>
          <w:sz w:val="28"/>
        </w:rPr>
        <w:t xml:space="preserve">Как и в цикле </w:t>
      </w:r>
      <w:proofErr w:type="spellStart"/>
      <w:r w:rsidRPr="007D2078">
        <w:rPr>
          <w:sz w:val="28"/>
        </w:rPr>
        <w:t>for</w:t>
      </w:r>
      <w:proofErr w:type="spellEnd"/>
      <w:r w:rsidRPr="007D2078">
        <w:rPr>
          <w:sz w:val="28"/>
        </w:rPr>
        <w:t xml:space="preserve">, в цикле </w:t>
      </w:r>
      <w:proofErr w:type="spellStart"/>
      <w:r w:rsidRPr="007D2078">
        <w:rPr>
          <w:sz w:val="28"/>
        </w:rPr>
        <w:t>while</w:t>
      </w:r>
      <w:proofErr w:type="spellEnd"/>
      <w:r w:rsidRPr="007D2078">
        <w:rPr>
          <w:sz w:val="28"/>
        </w:rPr>
        <w:t xml:space="preserve"> проверяется условное выражение, указыва</w:t>
      </w:r>
      <w:r w:rsidRPr="007D2078">
        <w:rPr>
          <w:sz w:val="28"/>
        </w:rPr>
        <w:t>е</w:t>
      </w:r>
      <w:r w:rsidRPr="007D2078">
        <w:rPr>
          <w:sz w:val="28"/>
        </w:rPr>
        <w:t>мое в самом начале цикла. Это означает, что код в теле цикла может вообще не выполняться, а также избавляет от необходимости выполнять отдельную проверку перед самим циклом.</w:t>
      </w:r>
    </w:p>
    <w:p w:rsidR="003040BC" w:rsidRPr="007D2078" w:rsidRDefault="003040BC" w:rsidP="007D2078">
      <w:pPr>
        <w:spacing w:line="360" w:lineRule="auto"/>
        <w:ind w:firstLine="709"/>
        <w:jc w:val="both"/>
        <w:rPr>
          <w:bCs/>
          <w:sz w:val="28"/>
        </w:rPr>
      </w:pPr>
      <w:r w:rsidRPr="007D2078">
        <w:rPr>
          <w:bCs/>
          <w:sz w:val="28"/>
        </w:rPr>
        <w:t xml:space="preserve">Цикл </w:t>
      </w:r>
      <w:proofErr w:type="spellStart"/>
      <w:r w:rsidRPr="007D2078">
        <w:rPr>
          <w:bCs/>
          <w:sz w:val="28"/>
        </w:rPr>
        <w:t>do</w:t>
      </w:r>
      <w:proofErr w:type="spellEnd"/>
      <w:r w:rsidRPr="007D2078">
        <w:rPr>
          <w:bCs/>
          <w:sz w:val="28"/>
        </w:rPr>
        <w:t xml:space="preserve">. . . </w:t>
      </w:r>
      <w:proofErr w:type="spellStart"/>
      <w:r w:rsidRPr="007D2078">
        <w:rPr>
          <w:bCs/>
          <w:sz w:val="28"/>
        </w:rPr>
        <w:t>while</w:t>
      </w:r>
      <w:proofErr w:type="spellEnd"/>
    </w:p>
    <w:p w:rsidR="003040BC" w:rsidRPr="007D2078" w:rsidRDefault="003040BC" w:rsidP="007D2078">
      <w:pPr>
        <w:spacing w:line="360" w:lineRule="auto"/>
        <w:ind w:firstLine="709"/>
        <w:jc w:val="both"/>
        <w:rPr>
          <w:sz w:val="28"/>
        </w:rPr>
      </w:pPr>
      <w:r w:rsidRPr="007D2078">
        <w:rPr>
          <w:bCs/>
          <w:sz w:val="28"/>
        </w:rPr>
        <w:t xml:space="preserve">Цикл </w:t>
      </w:r>
      <w:proofErr w:type="spellStart"/>
      <w:r w:rsidRPr="007D2078">
        <w:rPr>
          <w:bCs/>
          <w:sz w:val="28"/>
        </w:rPr>
        <w:t>do</w:t>
      </w:r>
      <w:proofErr w:type="spellEnd"/>
      <w:r w:rsidRPr="007D2078">
        <w:rPr>
          <w:bCs/>
          <w:sz w:val="28"/>
        </w:rPr>
        <w:t>...</w:t>
      </w:r>
      <w:proofErr w:type="spellStart"/>
      <w:r w:rsidRPr="007D2078">
        <w:rPr>
          <w:bCs/>
          <w:sz w:val="28"/>
        </w:rPr>
        <w:t>while</w:t>
      </w:r>
      <w:proofErr w:type="spellEnd"/>
      <w:r w:rsidRPr="007D2078">
        <w:rPr>
          <w:sz w:val="28"/>
        </w:rPr>
        <w:t xml:space="preserve"> в C# — это версия </w:t>
      </w:r>
      <w:proofErr w:type="spellStart"/>
      <w:r w:rsidRPr="007D2078">
        <w:rPr>
          <w:sz w:val="28"/>
        </w:rPr>
        <w:t>while</w:t>
      </w:r>
      <w:proofErr w:type="spellEnd"/>
      <w:r w:rsidRPr="007D2078">
        <w:rPr>
          <w:sz w:val="28"/>
        </w:rPr>
        <w:t xml:space="preserve"> с </w:t>
      </w:r>
      <w:proofErr w:type="spellStart"/>
      <w:r w:rsidRPr="007D2078">
        <w:rPr>
          <w:sz w:val="28"/>
        </w:rPr>
        <w:t>постпроверкой</w:t>
      </w:r>
      <w:proofErr w:type="spellEnd"/>
      <w:r w:rsidRPr="007D2078">
        <w:rPr>
          <w:sz w:val="28"/>
        </w:rPr>
        <w:t xml:space="preserve"> условия. Это зн</w:t>
      </w:r>
      <w:r w:rsidRPr="007D2078">
        <w:rPr>
          <w:sz w:val="28"/>
        </w:rPr>
        <w:t>а</w:t>
      </w:r>
      <w:r w:rsidRPr="007D2078">
        <w:rPr>
          <w:sz w:val="28"/>
        </w:rPr>
        <w:t xml:space="preserve">чит, что условие цикла проверяется после выполнения тела цикла. Следовательно, циклы </w:t>
      </w:r>
      <w:proofErr w:type="spellStart"/>
      <w:r w:rsidRPr="007D2078">
        <w:rPr>
          <w:sz w:val="28"/>
        </w:rPr>
        <w:t>do</w:t>
      </w:r>
      <w:proofErr w:type="spellEnd"/>
      <w:r w:rsidRPr="007D2078">
        <w:rPr>
          <w:sz w:val="28"/>
        </w:rPr>
        <w:t>...</w:t>
      </w:r>
      <w:proofErr w:type="spellStart"/>
      <w:r w:rsidRPr="007D2078">
        <w:rPr>
          <w:sz w:val="28"/>
        </w:rPr>
        <w:t>while</w:t>
      </w:r>
      <w:proofErr w:type="spellEnd"/>
      <w:r w:rsidRPr="007D2078">
        <w:rPr>
          <w:sz w:val="28"/>
        </w:rPr>
        <w:t xml:space="preserve"> удобны в тех ситуациях, когда блок операторов должен быть в</w:t>
      </w:r>
      <w:r w:rsidRPr="007D2078">
        <w:rPr>
          <w:sz w:val="28"/>
        </w:rPr>
        <w:t>ы</w:t>
      </w:r>
      <w:r w:rsidRPr="007D2078">
        <w:rPr>
          <w:sz w:val="28"/>
        </w:rPr>
        <w:t xml:space="preserve">полнен как минимум однажды. Ниже приведена общая форма оператора цикла </w:t>
      </w:r>
      <w:proofErr w:type="spellStart"/>
      <w:r w:rsidRPr="007D2078">
        <w:rPr>
          <w:sz w:val="28"/>
        </w:rPr>
        <w:t>do-while</w:t>
      </w:r>
      <w:proofErr w:type="spellEnd"/>
      <w:r w:rsidRPr="007D2078">
        <w:rPr>
          <w:sz w:val="28"/>
        </w:rPr>
        <w:t>:</w:t>
      </w:r>
    </w:p>
    <w:p w:rsidR="003040BC" w:rsidRPr="007D2078" w:rsidRDefault="003040BC" w:rsidP="007D2078">
      <w:pPr>
        <w:spacing w:line="360" w:lineRule="auto"/>
        <w:ind w:firstLine="709"/>
        <w:jc w:val="both"/>
        <w:rPr>
          <w:iCs/>
          <w:sz w:val="28"/>
        </w:rPr>
      </w:pPr>
      <w:proofErr w:type="spellStart"/>
      <w:r w:rsidRPr="007D2078">
        <w:rPr>
          <w:iCs/>
          <w:sz w:val="28"/>
        </w:rPr>
        <w:t>do</w:t>
      </w:r>
      <w:proofErr w:type="spellEnd"/>
      <w:r w:rsidRPr="007D2078">
        <w:rPr>
          <w:iCs/>
          <w:sz w:val="28"/>
        </w:rPr>
        <w:t xml:space="preserve"> {</w:t>
      </w:r>
    </w:p>
    <w:p w:rsidR="003040BC" w:rsidRPr="007D2078" w:rsidRDefault="003040BC" w:rsidP="007D2078">
      <w:pPr>
        <w:spacing w:line="360" w:lineRule="auto"/>
        <w:ind w:firstLine="709"/>
        <w:jc w:val="both"/>
        <w:rPr>
          <w:iCs/>
          <w:sz w:val="28"/>
        </w:rPr>
      </w:pPr>
      <w:r w:rsidRPr="007D2078">
        <w:rPr>
          <w:iCs/>
          <w:sz w:val="28"/>
        </w:rPr>
        <w:lastRenderedPageBreak/>
        <w:t>операторы;</w:t>
      </w:r>
    </w:p>
    <w:p w:rsidR="003040BC" w:rsidRPr="007D2078" w:rsidRDefault="003040BC" w:rsidP="007D2078">
      <w:pPr>
        <w:spacing w:line="360" w:lineRule="auto"/>
        <w:ind w:firstLine="709"/>
        <w:jc w:val="both"/>
        <w:rPr>
          <w:sz w:val="28"/>
        </w:rPr>
      </w:pPr>
      <w:r w:rsidRPr="007D2078">
        <w:rPr>
          <w:iCs/>
          <w:sz w:val="28"/>
        </w:rPr>
        <w:t xml:space="preserve">} </w:t>
      </w:r>
      <w:proofErr w:type="spellStart"/>
      <w:r w:rsidRPr="007D2078">
        <w:rPr>
          <w:iCs/>
          <w:sz w:val="28"/>
        </w:rPr>
        <w:t>while</w:t>
      </w:r>
      <w:proofErr w:type="spellEnd"/>
      <w:r w:rsidRPr="007D2078">
        <w:rPr>
          <w:iCs/>
          <w:sz w:val="28"/>
        </w:rPr>
        <w:t xml:space="preserve"> (условие);</w:t>
      </w:r>
    </w:p>
    <w:p w:rsidR="003040BC" w:rsidRPr="007D2078" w:rsidRDefault="003040BC" w:rsidP="007D2078">
      <w:pPr>
        <w:spacing w:line="360" w:lineRule="auto"/>
        <w:ind w:firstLine="709"/>
        <w:jc w:val="both"/>
        <w:rPr>
          <w:sz w:val="28"/>
        </w:rPr>
      </w:pPr>
      <w:r w:rsidRPr="007D2078">
        <w:rPr>
          <w:sz w:val="28"/>
        </w:rPr>
        <w:t>При наличии лишь одного оператора фигурные скобки в данной форме зап</w:t>
      </w:r>
      <w:r w:rsidRPr="007D2078">
        <w:rPr>
          <w:sz w:val="28"/>
        </w:rPr>
        <w:t>и</w:t>
      </w:r>
      <w:r w:rsidRPr="007D2078">
        <w:rPr>
          <w:sz w:val="28"/>
        </w:rPr>
        <w:t>си необязательны. Тем не менее они зачастую используются для того, чтобы сд</w:t>
      </w:r>
      <w:r w:rsidRPr="007D2078">
        <w:rPr>
          <w:sz w:val="28"/>
        </w:rPr>
        <w:t>е</w:t>
      </w:r>
      <w:r w:rsidRPr="007D2078">
        <w:rPr>
          <w:sz w:val="28"/>
        </w:rPr>
        <w:t xml:space="preserve">лать конструкцию </w:t>
      </w:r>
      <w:proofErr w:type="spellStart"/>
      <w:r w:rsidRPr="007D2078">
        <w:rPr>
          <w:sz w:val="28"/>
        </w:rPr>
        <w:t>do-while</w:t>
      </w:r>
      <w:proofErr w:type="spellEnd"/>
      <w:r w:rsidRPr="007D2078">
        <w:rPr>
          <w:sz w:val="28"/>
        </w:rPr>
        <w:t xml:space="preserve"> более удобочитаемой и не путать ее с конструкцией цикла </w:t>
      </w:r>
      <w:proofErr w:type="spellStart"/>
      <w:r w:rsidRPr="007D2078">
        <w:rPr>
          <w:sz w:val="28"/>
        </w:rPr>
        <w:t>while</w:t>
      </w:r>
      <w:proofErr w:type="spellEnd"/>
      <w:r w:rsidRPr="007D2078">
        <w:rPr>
          <w:sz w:val="28"/>
        </w:rPr>
        <w:t xml:space="preserve">. Цикл </w:t>
      </w:r>
      <w:proofErr w:type="spellStart"/>
      <w:r w:rsidRPr="007D2078">
        <w:rPr>
          <w:sz w:val="28"/>
        </w:rPr>
        <w:t>do-while</w:t>
      </w:r>
      <w:proofErr w:type="spellEnd"/>
      <w:r w:rsidRPr="007D2078">
        <w:rPr>
          <w:sz w:val="28"/>
        </w:rPr>
        <w:t xml:space="preserve"> выполняется до тех пор, пока условное выражение и</w:t>
      </w:r>
      <w:r w:rsidRPr="007D2078">
        <w:rPr>
          <w:sz w:val="28"/>
        </w:rPr>
        <w:t>с</w:t>
      </w:r>
      <w:r w:rsidRPr="007D2078">
        <w:rPr>
          <w:sz w:val="28"/>
        </w:rPr>
        <w:t>тинно. </w:t>
      </w:r>
    </w:p>
    <w:p w:rsidR="003040BC" w:rsidRDefault="003040BC" w:rsidP="00E54969">
      <w:pPr>
        <w:spacing w:line="360" w:lineRule="auto"/>
        <w:ind w:firstLine="709"/>
        <w:jc w:val="center"/>
        <w:rPr>
          <w:b/>
          <w:sz w:val="28"/>
        </w:rPr>
      </w:pPr>
    </w:p>
    <w:p w:rsidR="003040BC" w:rsidRDefault="003040BC" w:rsidP="00E54969">
      <w:pPr>
        <w:spacing w:line="360" w:lineRule="auto"/>
        <w:ind w:firstLine="709"/>
        <w:jc w:val="center"/>
        <w:rPr>
          <w:b/>
          <w:sz w:val="28"/>
        </w:rPr>
      </w:pPr>
      <w:r w:rsidRPr="00374261">
        <w:rPr>
          <w:b/>
          <w:sz w:val="28"/>
        </w:rPr>
        <w:t>Практическая часть</w:t>
      </w:r>
    </w:p>
    <w:p w:rsidR="003040BC" w:rsidRDefault="003040BC" w:rsidP="00E54969">
      <w:pPr>
        <w:spacing w:line="360" w:lineRule="auto"/>
        <w:ind w:firstLine="709"/>
        <w:jc w:val="center"/>
        <w:rPr>
          <w:b/>
          <w:sz w:val="28"/>
        </w:rPr>
      </w:pPr>
    </w:p>
    <w:p w:rsidR="003040BC" w:rsidRDefault="003040BC" w:rsidP="00E5496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Код программы</w:t>
      </w:r>
      <w:r w:rsidRPr="00E54969">
        <w:rPr>
          <w:sz w:val="28"/>
        </w:rPr>
        <w:t>:</w:t>
      </w:r>
    </w:p>
    <w:p w:rsidR="003040BC" w:rsidRPr="00F64ED0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>using</w:t>
      </w:r>
      <w:r w:rsidRPr="00F64ED0">
        <w:rPr>
          <w:rFonts w:ascii="Consolas" w:hAnsi="Consolas" w:cs="Consolas"/>
          <w:sz w:val="19"/>
          <w:szCs w:val="19"/>
        </w:rPr>
        <w:t xml:space="preserve"> </w:t>
      </w:r>
      <w:r w:rsidRPr="00040B68">
        <w:rPr>
          <w:rFonts w:ascii="Consolas" w:hAnsi="Consolas" w:cs="Consolas"/>
          <w:sz w:val="19"/>
          <w:szCs w:val="19"/>
          <w:lang w:val="en-US"/>
        </w:rPr>
        <w:t>System</w:t>
      </w:r>
      <w:r w:rsidRPr="00F64ED0">
        <w:rPr>
          <w:rFonts w:ascii="Consolas" w:hAnsi="Consolas" w:cs="Consolas"/>
          <w:sz w:val="19"/>
          <w:szCs w:val="19"/>
        </w:rPr>
        <w:t>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System.Text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>namespace TA_lab3_var19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>{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class Program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static void Main(string[]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args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)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</w:t>
      </w:r>
      <w:r w:rsidRPr="00040B68">
        <w:rPr>
          <w:rFonts w:ascii="Consolas" w:hAnsi="Consolas" w:cs="Consolas"/>
          <w:sz w:val="19"/>
          <w:szCs w:val="19"/>
        </w:rPr>
        <w:t>Выборка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заданий</w:t>
      </w:r>
      <w:r w:rsidRPr="00040B68">
        <w:rPr>
          <w:rFonts w:ascii="Consolas" w:hAnsi="Consolas" w:cs="Consolas"/>
          <w:sz w:val="19"/>
          <w:szCs w:val="19"/>
          <w:lang w:val="en-US"/>
        </w:rPr>
        <w:t>: \n\t</w:t>
      </w:r>
      <w:r w:rsidRPr="00040B68">
        <w:rPr>
          <w:rFonts w:ascii="Consolas" w:hAnsi="Consolas" w:cs="Consolas"/>
          <w:sz w:val="19"/>
          <w:szCs w:val="19"/>
        </w:rPr>
        <w:t>Часть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1 - 1 \n\t</w:t>
      </w:r>
      <w:r w:rsidRPr="00040B68">
        <w:rPr>
          <w:rFonts w:ascii="Consolas" w:hAnsi="Consolas" w:cs="Consolas"/>
          <w:sz w:val="19"/>
          <w:szCs w:val="19"/>
        </w:rPr>
        <w:t>Часть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2 - 2 \n\t</w:t>
      </w:r>
      <w:r w:rsidRPr="00040B68">
        <w:rPr>
          <w:rFonts w:ascii="Consolas" w:hAnsi="Consolas" w:cs="Consolas"/>
          <w:sz w:val="19"/>
          <w:szCs w:val="19"/>
        </w:rPr>
        <w:t>Часть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3 - 3\n</w:t>
      </w:r>
      <w:r w:rsidRPr="00040B68">
        <w:rPr>
          <w:rFonts w:ascii="Consolas" w:hAnsi="Consolas" w:cs="Consolas"/>
          <w:sz w:val="19"/>
          <w:szCs w:val="19"/>
        </w:rPr>
        <w:t>Выберете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задание</w:t>
      </w:r>
      <w:r w:rsidRPr="00040B68">
        <w:rPr>
          <w:rFonts w:ascii="Consolas" w:hAnsi="Consolas" w:cs="Consolas"/>
          <w:sz w:val="19"/>
          <w:szCs w:val="19"/>
          <w:lang w:val="en-US"/>
        </w:rPr>
        <w:t>: 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switch (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Console.ReadLine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()) {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case "1":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("\n</w:t>
      </w:r>
      <w:r w:rsidRPr="00040B68">
        <w:rPr>
          <w:rFonts w:ascii="Consolas" w:hAnsi="Consolas" w:cs="Consolas"/>
          <w:sz w:val="19"/>
          <w:szCs w:val="19"/>
        </w:rPr>
        <w:t>Часть</w:t>
      </w:r>
      <w:r w:rsidRPr="00040B68">
        <w:rPr>
          <w:rFonts w:ascii="Consolas" w:hAnsi="Consolas" w:cs="Consolas"/>
          <w:sz w:val="19"/>
          <w:szCs w:val="19"/>
          <w:lang w:val="en-US"/>
        </w:rPr>
        <w:t>-1");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double x = -4, y = 0, dx;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</w:t>
      </w:r>
      <w:r w:rsidRPr="00040B68">
        <w:rPr>
          <w:rFonts w:ascii="Consolas" w:hAnsi="Consolas" w:cs="Consolas"/>
          <w:sz w:val="19"/>
          <w:szCs w:val="19"/>
        </w:rPr>
        <w:t>Таблица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значений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B68">
        <w:rPr>
          <w:rFonts w:ascii="Consolas" w:hAnsi="Consolas" w:cs="Consolas"/>
          <w:sz w:val="19"/>
          <w:szCs w:val="19"/>
        </w:rPr>
        <w:t>кусочной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функции</w:t>
      </w:r>
      <w:r w:rsidRPr="00040B68">
        <w:rPr>
          <w:rFonts w:ascii="Consolas" w:hAnsi="Consolas" w:cs="Consolas"/>
          <w:sz w:val="19"/>
          <w:szCs w:val="19"/>
          <w:lang w:val="en-US"/>
        </w:rPr>
        <w:t>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     ____________");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     |  x |   y |");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     |____|_____|");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for (dx = 1; x &lt; 9; x = x + dx)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if (x &lt; -1)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y = -(x + 1);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else if (-1 &lt;= x &amp;&amp; x &lt;= 1)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y = 0;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else if (1 &lt; x &amp;&amp; x &lt; 5)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y =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Math.Sqrt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(4 -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((x - 3), 2));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else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y = -0.5 * x + 2.5;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("     |" +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String.Format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("{0,4:0.#}", x) + "|" +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String.Format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("{0,5:0.##}", y) + "|");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     |____|_____|");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break;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case "2":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("\n</w:t>
      </w:r>
      <w:r w:rsidRPr="00040B68">
        <w:rPr>
          <w:rFonts w:ascii="Consolas" w:hAnsi="Consolas" w:cs="Consolas"/>
          <w:sz w:val="19"/>
          <w:szCs w:val="19"/>
        </w:rPr>
        <w:t>Часть</w:t>
      </w:r>
      <w:r w:rsidRPr="00040B68">
        <w:rPr>
          <w:rFonts w:ascii="Consolas" w:hAnsi="Consolas" w:cs="Consolas"/>
          <w:sz w:val="19"/>
          <w:szCs w:val="19"/>
          <w:lang w:val="en-US"/>
        </w:rPr>
        <w:t>-2");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Double R;</w:t>
      </w:r>
    </w:p>
    <w:p w:rsidR="003040BC" w:rsidRPr="00F64ED0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</w:t>
      </w:r>
      <w:r w:rsidRPr="00F64ED0">
        <w:rPr>
          <w:rFonts w:ascii="Consolas" w:hAnsi="Consolas" w:cs="Consolas"/>
          <w:sz w:val="19"/>
          <w:szCs w:val="19"/>
          <w:lang w:val="en-US"/>
        </w:rPr>
        <w:t>.</w:t>
      </w:r>
      <w:r w:rsidRPr="00040B68">
        <w:rPr>
          <w:rFonts w:ascii="Consolas" w:hAnsi="Consolas" w:cs="Consolas"/>
          <w:sz w:val="19"/>
          <w:szCs w:val="19"/>
          <w:lang w:val="en-US"/>
        </w:rPr>
        <w:t>WriteLine</w:t>
      </w:r>
      <w:proofErr w:type="spellEnd"/>
      <w:r w:rsidRPr="00F64ED0">
        <w:rPr>
          <w:rFonts w:ascii="Consolas" w:hAnsi="Consolas" w:cs="Consolas"/>
          <w:sz w:val="19"/>
          <w:szCs w:val="19"/>
          <w:lang w:val="en-US"/>
        </w:rPr>
        <w:t>("</w:t>
      </w:r>
      <w:r w:rsidRPr="00040B68">
        <w:rPr>
          <w:rFonts w:ascii="Consolas" w:hAnsi="Consolas" w:cs="Consolas"/>
          <w:sz w:val="19"/>
          <w:szCs w:val="19"/>
        </w:rPr>
        <w:t>Попадания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в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мишень</w:t>
      </w:r>
      <w:r w:rsidRPr="00F64ED0">
        <w:rPr>
          <w:rFonts w:ascii="Consolas" w:hAnsi="Consolas" w:cs="Consolas"/>
          <w:sz w:val="19"/>
          <w:szCs w:val="19"/>
          <w:lang w:val="en-US"/>
        </w:rPr>
        <w:t>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040B68">
        <w:rPr>
          <w:rFonts w:ascii="Consolas" w:hAnsi="Consolas" w:cs="Consolas"/>
          <w:sz w:val="19"/>
          <w:szCs w:val="19"/>
          <w:lang w:val="en-US"/>
        </w:rPr>
        <w:t>for (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&lt; 10;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++)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while (true)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try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</w:t>
      </w:r>
      <w:r w:rsidRPr="00040B68">
        <w:rPr>
          <w:rFonts w:ascii="Consolas" w:hAnsi="Consolas" w:cs="Consolas"/>
          <w:sz w:val="19"/>
          <w:szCs w:val="19"/>
        </w:rPr>
        <w:t>Введите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R=");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R =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Console.ReadLine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());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</w:t>
      </w:r>
      <w:r w:rsidRPr="00040B68">
        <w:rPr>
          <w:rFonts w:ascii="Consolas" w:hAnsi="Consolas" w:cs="Consolas"/>
          <w:sz w:val="19"/>
          <w:szCs w:val="19"/>
        </w:rPr>
        <w:t>Введите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x=");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x =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Console.ReadLine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());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</w:t>
      </w:r>
      <w:r w:rsidRPr="00040B68">
        <w:rPr>
          <w:rFonts w:ascii="Consolas" w:hAnsi="Consolas" w:cs="Consolas"/>
          <w:sz w:val="19"/>
          <w:szCs w:val="19"/>
        </w:rPr>
        <w:t>Введите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у</w:t>
      </w:r>
      <w:r w:rsidRPr="00040B68">
        <w:rPr>
          <w:rFonts w:ascii="Consolas" w:hAnsi="Consolas" w:cs="Consolas"/>
          <w:sz w:val="19"/>
          <w:szCs w:val="19"/>
          <w:lang w:val="en-US"/>
        </w:rPr>
        <w:t>=");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y =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Console.ReadLine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());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catch (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FormatException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) {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("\n</w:t>
      </w:r>
      <w:r w:rsidRPr="00040B68">
        <w:rPr>
          <w:rFonts w:ascii="Consolas" w:hAnsi="Consolas" w:cs="Consolas"/>
          <w:sz w:val="19"/>
          <w:szCs w:val="19"/>
        </w:rPr>
        <w:t>Ошибка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формата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данных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B68">
        <w:rPr>
          <w:rFonts w:ascii="Consolas" w:hAnsi="Consolas" w:cs="Consolas"/>
          <w:sz w:val="19"/>
          <w:szCs w:val="19"/>
        </w:rPr>
        <w:t>данных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\n"); continue; }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break;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if ((y &lt;= 2 * R &amp;&amp; x &lt;= 2 * R &amp;&amp; x &gt;= 0 &amp;&amp; !(y &lt;=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Math.Sqrt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((R + x) * (R - x)))) || (x &lt;= 0 &amp;&amp; x &gt;= -2 * R &amp;&amp; y &lt;= 0 &amp;&amp; y &lt;= 2 * R - x))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</w:t>
      </w:r>
      <w:r w:rsidRPr="00040B68">
        <w:rPr>
          <w:rFonts w:ascii="Consolas" w:hAnsi="Consolas" w:cs="Consolas"/>
          <w:sz w:val="19"/>
          <w:szCs w:val="19"/>
        </w:rPr>
        <w:t>Есть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попадание</w:t>
      </w:r>
      <w:r w:rsidRPr="00040B68">
        <w:rPr>
          <w:rFonts w:ascii="Consolas" w:hAnsi="Consolas" w:cs="Consolas"/>
          <w:sz w:val="19"/>
          <w:szCs w:val="19"/>
          <w:lang w:val="en-US"/>
        </w:rPr>
        <w:t>!");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else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</w:t>
      </w:r>
      <w:r w:rsidRPr="00040B68">
        <w:rPr>
          <w:rFonts w:ascii="Consolas" w:hAnsi="Consolas" w:cs="Consolas"/>
          <w:sz w:val="19"/>
          <w:szCs w:val="19"/>
        </w:rPr>
        <w:t>Мимо</w:t>
      </w:r>
      <w:r w:rsidRPr="00040B68">
        <w:rPr>
          <w:rFonts w:ascii="Consolas" w:hAnsi="Consolas" w:cs="Consolas"/>
          <w:sz w:val="19"/>
          <w:szCs w:val="19"/>
          <w:lang w:val="en-US"/>
        </w:rPr>
        <w:t>!");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break;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case "3":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("\n</w:t>
      </w:r>
      <w:r w:rsidRPr="00040B68">
        <w:rPr>
          <w:rFonts w:ascii="Consolas" w:hAnsi="Consolas" w:cs="Consolas"/>
          <w:sz w:val="19"/>
          <w:szCs w:val="19"/>
        </w:rPr>
        <w:t>Часть</w:t>
      </w:r>
      <w:r w:rsidRPr="00040B68">
        <w:rPr>
          <w:rFonts w:ascii="Consolas" w:hAnsi="Consolas" w:cs="Consolas"/>
          <w:sz w:val="19"/>
          <w:szCs w:val="19"/>
          <w:lang w:val="en-US"/>
        </w:rPr>
        <w:t>-3");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Double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ArcSin_x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ArcSin_x_Defect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x_begin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0,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x_end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040B68">
        <w:rPr>
          <w:rFonts w:ascii="Consolas" w:hAnsi="Consolas" w:cs="Consolas"/>
          <w:sz w:val="19"/>
          <w:szCs w:val="19"/>
        </w:rPr>
        <w:t>do</w:t>
      </w:r>
      <w:proofErr w:type="spellEnd"/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040B68">
        <w:rPr>
          <w:rFonts w:ascii="Consolas" w:hAnsi="Consolas" w:cs="Consolas"/>
          <w:sz w:val="19"/>
          <w:szCs w:val="19"/>
        </w:rPr>
        <w:t xml:space="preserve">                {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040B68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 w:rsidRPr="00040B68">
        <w:rPr>
          <w:rFonts w:ascii="Consolas" w:hAnsi="Consolas" w:cs="Consolas"/>
          <w:sz w:val="19"/>
          <w:szCs w:val="19"/>
        </w:rPr>
        <w:t>try</w:t>
      </w:r>
      <w:proofErr w:type="spellEnd"/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040B68">
        <w:rPr>
          <w:rFonts w:ascii="Consolas" w:hAnsi="Consolas" w:cs="Consolas"/>
          <w:sz w:val="19"/>
          <w:szCs w:val="19"/>
        </w:rPr>
        <w:t xml:space="preserve">                    {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040B68"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 w:rsidRPr="00040B68">
        <w:rPr>
          <w:rFonts w:ascii="Consolas" w:hAnsi="Consolas" w:cs="Consolas"/>
          <w:sz w:val="19"/>
          <w:szCs w:val="19"/>
        </w:rPr>
        <w:t>Console.Write</w:t>
      </w:r>
      <w:proofErr w:type="spellEnd"/>
      <w:r w:rsidRPr="00040B68">
        <w:rPr>
          <w:rFonts w:ascii="Consolas" w:hAnsi="Consolas" w:cs="Consolas"/>
          <w:sz w:val="19"/>
          <w:szCs w:val="19"/>
        </w:rPr>
        <w:t>("Начало интервала х=");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x_begin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Console.ReadLine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());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040B68">
        <w:rPr>
          <w:rFonts w:ascii="Consolas" w:hAnsi="Consolas" w:cs="Consolas"/>
          <w:sz w:val="19"/>
          <w:szCs w:val="19"/>
        </w:rPr>
        <w:t>Console.Write</w:t>
      </w:r>
      <w:proofErr w:type="spellEnd"/>
      <w:r w:rsidRPr="00040B68">
        <w:rPr>
          <w:rFonts w:ascii="Consolas" w:hAnsi="Consolas" w:cs="Consolas"/>
          <w:sz w:val="19"/>
          <w:szCs w:val="19"/>
        </w:rPr>
        <w:t>("Конец интервала х=");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x_end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Console.ReadLine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());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040B68">
        <w:rPr>
          <w:rFonts w:ascii="Consolas" w:hAnsi="Consolas" w:cs="Consolas"/>
          <w:sz w:val="19"/>
          <w:szCs w:val="19"/>
        </w:rPr>
        <w:t>Console.Write</w:t>
      </w:r>
      <w:proofErr w:type="spellEnd"/>
      <w:r w:rsidRPr="00040B68">
        <w:rPr>
          <w:rFonts w:ascii="Consolas" w:hAnsi="Consolas" w:cs="Consolas"/>
          <w:sz w:val="19"/>
          <w:szCs w:val="19"/>
        </w:rPr>
        <w:t xml:space="preserve">("Шаг прохода по интервалу </w:t>
      </w:r>
      <w:proofErr w:type="spellStart"/>
      <w:r w:rsidRPr="00040B68">
        <w:rPr>
          <w:rFonts w:ascii="Consolas" w:hAnsi="Consolas" w:cs="Consolas"/>
          <w:sz w:val="19"/>
          <w:szCs w:val="19"/>
        </w:rPr>
        <w:t>dx</w:t>
      </w:r>
      <w:proofErr w:type="spellEnd"/>
      <w:r w:rsidRPr="00040B68">
        <w:rPr>
          <w:rFonts w:ascii="Consolas" w:hAnsi="Consolas" w:cs="Consolas"/>
          <w:sz w:val="19"/>
          <w:szCs w:val="19"/>
        </w:rPr>
        <w:t>=");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</w:rPr>
        <w:t xml:space="preserve">                        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dx =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Console.ReadLine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());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if (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x_begin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&lt; -1 ||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x_end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&gt; 1 || dx &gt; 2 || dx &lt; 0) {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</w:t>
      </w:r>
      <w:r w:rsidRPr="00040B68">
        <w:rPr>
          <w:rFonts w:ascii="Consolas" w:hAnsi="Consolas" w:cs="Consolas"/>
          <w:sz w:val="19"/>
          <w:szCs w:val="19"/>
          <w:lang w:val="en-US"/>
        </w:rPr>
        <w:t>n</w:t>
      </w:r>
      <w:r w:rsidRPr="00040B68">
        <w:rPr>
          <w:rFonts w:ascii="Consolas" w:hAnsi="Consolas" w:cs="Consolas"/>
          <w:sz w:val="19"/>
          <w:szCs w:val="19"/>
          <w:lang w:val="en-US"/>
        </w:rPr>
        <w:t>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("\n</w:t>
      </w:r>
      <w:r w:rsidRPr="00040B68">
        <w:rPr>
          <w:rFonts w:ascii="Consolas" w:hAnsi="Consolas" w:cs="Consolas"/>
          <w:sz w:val="19"/>
          <w:szCs w:val="19"/>
        </w:rPr>
        <w:t>Ошибка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ввода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данных</w:t>
      </w:r>
      <w:r w:rsidRPr="00040B68">
        <w:rPr>
          <w:rFonts w:ascii="Consolas" w:hAnsi="Consolas" w:cs="Consolas"/>
          <w:sz w:val="19"/>
          <w:szCs w:val="19"/>
          <w:lang w:val="en-US"/>
        </w:rPr>
        <w:t>: -1&lt;x&lt;1, dx&lt;2\n"); continue; }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catch (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FormatException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) {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("\n</w:t>
      </w:r>
      <w:r w:rsidRPr="00040B68">
        <w:rPr>
          <w:rFonts w:ascii="Consolas" w:hAnsi="Consolas" w:cs="Consolas"/>
          <w:sz w:val="19"/>
          <w:szCs w:val="19"/>
        </w:rPr>
        <w:t>Ошибка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формата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данных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B68">
        <w:rPr>
          <w:rFonts w:ascii="Consolas" w:hAnsi="Consolas" w:cs="Consolas"/>
          <w:sz w:val="19"/>
          <w:szCs w:val="19"/>
        </w:rPr>
        <w:t>данных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\n"); continue; }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break; //do {..break..}while (true);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} while (true);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("\n\t</w:t>
      </w:r>
      <w:r w:rsidRPr="00040B68">
        <w:rPr>
          <w:rFonts w:ascii="Consolas" w:hAnsi="Consolas" w:cs="Consolas"/>
          <w:sz w:val="19"/>
          <w:szCs w:val="19"/>
        </w:rPr>
        <w:t>Таблица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расчетов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ряда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Тейлора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\n  </w:t>
      </w:r>
      <w:r w:rsidRPr="00040B68">
        <w:rPr>
          <w:rFonts w:ascii="Consolas" w:hAnsi="Consolas" w:cs="Consolas"/>
          <w:sz w:val="19"/>
          <w:szCs w:val="19"/>
        </w:rPr>
        <w:t>для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функции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arcsin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(x) </w:t>
      </w:r>
      <w:r w:rsidRPr="00040B68">
        <w:rPr>
          <w:rFonts w:ascii="Consolas" w:hAnsi="Consolas" w:cs="Consolas"/>
          <w:sz w:val="19"/>
          <w:szCs w:val="19"/>
        </w:rPr>
        <w:t>при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точности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0,0001");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     ________________________________");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     |   x |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asin_def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|   N |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arcsin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(x)|");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     |_____|________|_____|_________|");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double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e_defect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0.0001;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for (x =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x_begin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; x &lt;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x_end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; x = x + dx)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ArcSin_x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Math.Asin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(x);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ArcSin_x_Defect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x; //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ArcSin_x_Defect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x +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last_Taylor_add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last_Taylor_add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NaN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при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n=0 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040B68">
        <w:rPr>
          <w:rFonts w:ascii="Consolas" w:hAnsi="Consolas" w:cs="Consolas"/>
          <w:sz w:val="19"/>
          <w:szCs w:val="19"/>
        </w:rPr>
        <w:t>int</w:t>
      </w:r>
      <w:proofErr w:type="spellEnd"/>
      <w:r w:rsidRPr="00040B68">
        <w:rPr>
          <w:rFonts w:ascii="Consolas" w:hAnsi="Consolas" w:cs="Consolas"/>
          <w:sz w:val="19"/>
          <w:szCs w:val="19"/>
        </w:rPr>
        <w:t xml:space="preserve"> n = 1; /*Счетчик итераций нижеследующего цикла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040B68">
        <w:rPr>
          <w:rFonts w:ascii="Consolas" w:hAnsi="Consolas" w:cs="Consolas"/>
          <w:sz w:val="19"/>
          <w:szCs w:val="19"/>
        </w:rPr>
        <w:t xml:space="preserve">                (количество итераций на 1 меньше т.к. первый член ряда лежит в </w:t>
      </w:r>
      <w:proofErr w:type="spellStart"/>
      <w:r w:rsidRPr="00040B68">
        <w:rPr>
          <w:rFonts w:ascii="Consolas" w:hAnsi="Consolas" w:cs="Consolas"/>
          <w:sz w:val="19"/>
          <w:szCs w:val="19"/>
        </w:rPr>
        <w:t>ArcSin_x_Defect</w:t>
      </w:r>
      <w:proofErr w:type="spellEnd"/>
      <w:r w:rsidRPr="00040B68">
        <w:rPr>
          <w:rFonts w:ascii="Consolas" w:hAnsi="Consolas" w:cs="Consolas"/>
          <w:sz w:val="19"/>
          <w:szCs w:val="19"/>
        </w:rPr>
        <w:t xml:space="preserve"> = x; */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</w:rPr>
        <w:t xml:space="preserve">                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for (Double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last_Taylor_add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1;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e_defect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Math.Abs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last_Taylor_add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); n++) //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last_Taylor_add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=1 -&gt;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e_defect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&lt; 1 (100%)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double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fact_div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1,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fact_n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1;                  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for (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n + 1;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&lt;= 2 * n;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++) //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fact_div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(2n)!/n! =(n+1)*(n+2)*...*(2n)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fact_div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fact_div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*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fact_n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fact_n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* (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-n);</w:t>
      </w:r>
    </w:p>
    <w:p w:rsidR="003040BC" w:rsidRPr="00B106BA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B106BA">
        <w:rPr>
          <w:rFonts w:ascii="Consolas" w:hAnsi="Consolas" w:cs="Consolas"/>
          <w:sz w:val="19"/>
          <w:szCs w:val="19"/>
          <w:lang w:val="en-US"/>
        </w:rPr>
        <w:t>}</w:t>
      </w:r>
    </w:p>
    <w:p w:rsidR="003040BC" w:rsidRPr="00B106BA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106BA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B106BA">
        <w:rPr>
          <w:rFonts w:ascii="Consolas" w:hAnsi="Consolas" w:cs="Consolas"/>
          <w:sz w:val="19"/>
          <w:szCs w:val="19"/>
          <w:lang w:val="en-US"/>
        </w:rPr>
        <w:t>last_Taylor_add</w:t>
      </w:r>
      <w:proofErr w:type="spellEnd"/>
      <w:r w:rsidRPr="00B106BA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106BA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B106BA">
        <w:rPr>
          <w:rFonts w:ascii="Consolas" w:hAnsi="Consolas" w:cs="Consolas"/>
          <w:sz w:val="19"/>
          <w:szCs w:val="19"/>
          <w:lang w:val="en-US"/>
        </w:rPr>
        <w:t xml:space="preserve">(x, 2 * n + 1) * </w:t>
      </w:r>
      <w:proofErr w:type="spellStart"/>
      <w:r w:rsidRPr="00B106BA">
        <w:rPr>
          <w:rFonts w:ascii="Consolas" w:hAnsi="Consolas" w:cs="Consolas"/>
          <w:sz w:val="19"/>
          <w:szCs w:val="19"/>
          <w:lang w:val="en-US"/>
        </w:rPr>
        <w:t>fact_div</w:t>
      </w:r>
      <w:proofErr w:type="spellEnd"/>
      <w:r w:rsidRPr="00B106BA">
        <w:rPr>
          <w:rFonts w:ascii="Consolas" w:hAnsi="Consolas" w:cs="Consolas"/>
          <w:sz w:val="19"/>
          <w:szCs w:val="19"/>
          <w:lang w:val="en-US"/>
        </w:rPr>
        <w:t xml:space="preserve"> / (</w:t>
      </w:r>
      <w:proofErr w:type="spellStart"/>
      <w:r w:rsidRPr="00B106BA">
        <w:rPr>
          <w:rFonts w:ascii="Consolas" w:hAnsi="Consolas" w:cs="Consolas"/>
          <w:sz w:val="19"/>
          <w:szCs w:val="19"/>
          <w:lang w:val="en-US"/>
        </w:rPr>
        <w:t>Math.Pow</w:t>
      </w:r>
      <w:proofErr w:type="spellEnd"/>
      <w:r w:rsidRPr="00B106BA">
        <w:rPr>
          <w:rFonts w:ascii="Consolas" w:hAnsi="Consolas" w:cs="Consolas"/>
          <w:sz w:val="19"/>
          <w:szCs w:val="19"/>
          <w:lang w:val="en-US"/>
        </w:rPr>
        <w:t xml:space="preserve">(4, n) * (2 * n + 1) * </w:t>
      </w:r>
      <w:proofErr w:type="spellStart"/>
      <w:r w:rsidRPr="00B106BA">
        <w:rPr>
          <w:rFonts w:ascii="Consolas" w:hAnsi="Consolas" w:cs="Consolas"/>
          <w:sz w:val="19"/>
          <w:szCs w:val="19"/>
          <w:lang w:val="en-US"/>
        </w:rPr>
        <w:t>fact_n</w:t>
      </w:r>
      <w:proofErr w:type="spellEnd"/>
      <w:r w:rsidRPr="00B106BA">
        <w:rPr>
          <w:rFonts w:ascii="Consolas" w:hAnsi="Consolas" w:cs="Consolas"/>
          <w:sz w:val="19"/>
          <w:szCs w:val="19"/>
          <w:lang w:val="en-US"/>
        </w:rPr>
        <w:t>); //</w:t>
      </w:r>
      <w:r w:rsidRPr="00040B68">
        <w:rPr>
          <w:rFonts w:ascii="Consolas" w:hAnsi="Consolas" w:cs="Consolas"/>
          <w:sz w:val="19"/>
          <w:szCs w:val="19"/>
        </w:rPr>
        <w:t>Вычисление</w:t>
      </w:r>
      <w:r w:rsidRPr="00B106B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B68">
        <w:rPr>
          <w:rFonts w:ascii="Consolas" w:hAnsi="Consolas" w:cs="Consolas"/>
          <w:sz w:val="19"/>
          <w:szCs w:val="19"/>
        </w:rPr>
        <w:t>следущего</w:t>
      </w:r>
      <w:proofErr w:type="spellEnd"/>
      <w:r w:rsidRPr="00B106B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члена</w:t>
      </w:r>
      <w:r w:rsidRPr="00B106B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ряда</w:t>
      </w:r>
      <w:r w:rsidRPr="00B106BA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040B68">
        <w:rPr>
          <w:rFonts w:ascii="Consolas" w:hAnsi="Consolas" w:cs="Consolas"/>
          <w:sz w:val="19"/>
          <w:szCs w:val="19"/>
        </w:rPr>
        <w:t>при</w:t>
      </w:r>
      <w:r w:rsidRPr="00B106BA">
        <w:rPr>
          <w:rFonts w:ascii="Consolas" w:hAnsi="Consolas" w:cs="Consolas"/>
          <w:sz w:val="19"/>
          <w:szCs w:val="19"/>
          <w:lang w:val="en-US"/>
        </w:rPr>
        <w:t xml:space="preserve"> n=&gt;1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106BA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ArcSin_x_Defect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 +=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last_Taylor_add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("     |" +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String.Format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("{0,5:0.#}", x) + "|" +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String.Format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("{0,8:0.####}",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ArcSin_x_Defect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) + "|" +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String.Format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("{0,5:0}", n - 1) + "|" +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String.Format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 xml:space="preserve">("{0,9:0.####}",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ArcSin_x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) + "|");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     |_____|________|_____|_________|");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040BC" w:rsidRPr="00F64ED0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        break</w:t>
      </w:r>
      <w:r w:rsidRPr="00F64ED0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F64ED0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040B68">
        <w:rPr>
          <w:rFonts w:ascii="Consolas" w:hAnsi="Consolas" w:cs="Consolas"/>
          <w:sz w:val="19"/>
          <w:szCs w:val="19"/>
          <w:lang w:val="en-US"/>
        </w:rPr>
        <w:t>default</w:t>
      </w:r>
      <w:r w:rsidRPr="00F64ED0">
        <w:rPr>
          <w:rFonts w:ascii="Consolas" w:hAnsi="Consolas" w:cs="Consolas"/>
          <w:sz w:val="19"/>
          <w:szCs w:val="19"/>
          <w:lang w:val="en-US"/>
        </w:rPr>
        <w:t>:</w:t>
      </w:r>
    </w:p>
    <w:p w:rsidR="003040BC" w:rsidRPr="00F64ED0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</w:t>
      </w:r>
      <w:r w:rsidRPr="00F64ED0">
        <w:rPr>
          <w:rFonts w:ascii="Consolas" w:hAnsi="Consolas" w:cs="Consolas"/>
          <w:sz w:val="19"/>
          <w:szCs w:val="19"/>
          <w:lang w:val="en-US"/>
        </w:rPr>
        <w:t>.</w:t>
      </w:r>
      <w:r w:rsidRPr="00040B68">
        <w:rPr>
          <w:rFonts w:ascii="Consolas" w:hAnsi="Consolas" w:cs="Consolas"/>
          <w:sz w:val="19"/>
          <w:szCs w:val="19"/>
          <w:lang w:val="en-US"/>
        </w:rPr>
        <w:t>WriteLine</w:t>
      </w:r>
      <w:proofErr w:type="spellEnd"/>
      <w:r w:rsidRPr="00F64ED0">
        <w:rPr>
          <w:rFonts w:ascii="Consolas" w:hAnsi="Consolas" w:cs="Consolas"/>
          <w:sz w:val="19"/>
          <w:szCs w:val="19"/>
          <w:lang w:val="en-US"/>
        </w:rPr>
        <w:t>("\</w:t>
      </w:r>
      <w:r w:rsidRPr="00040B68">
        <w:rPr>
          <w:rFonts w:ascii="Consolas" w:hAnsi="Consolas" w:cs="Consolas"/>
          <w:sz w:val="19"/>
          <w:szCs w:val="19"/>
          <w:lang w:val="en-US"/>
        </w:rPr>
        <w:t>n</w:t>
      </w:r>
      <w:r w:rsidRPr="00040B68">
        <w:rPr>
          <w:rFonts w:ascii="Consolas" w:hAnsi="Consolas" w:cs="Consolas"/>
          <w:sz w:val="19"/>
          <w:szCs w:val="19"/>
        </w:rPr>
        <w:t>Мне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не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известно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такое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задание</w:t>
      </w:r>
      <w:r w:rsidRPr="00F64ED0">
        <w:rPr>
          <w:rFonts w:ascii="Consolas" w:hAnsi="Consolas" w:cs="Consolas"/>
          <w:sz w:val="19"/>
          <w:szCs w:val="19"/>
          <w:lang w:val="en-US"/>
        </w:rPr>
        <w:t>!");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040B68">
        <w:rPr>
          <w:rFonts w:ascii="Consolas" w:hAnsi="Consolas" w:cs="Consolas"/>
          <w:sz w:val="19"/>
          <w:szCs w:val="19"/>
          <w:lang w:val="en-US"/>
        </w:rPr>
        <w:t>break;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040B68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040B68">
        <w:rPr>
          <w:rFonts w:ascii="Consolas" w:hAnsi="Consolas" w:cs="Consolas"/>
          <w:sz w:val="19"/>
          <w:szCs w:val="19"/>
          <w:lang w:val="en-US"/>
        </w:rPr>
        <w:t>("\n</w:t>
      </w:r>
      <w:r w:rsidRPr="00040B68">
        <w:rPr>
          <w:rFonts w:ascii="Consolas" w:hAnsi="Consolas" w:cs="Consolas"/>
          <w:sz w:val="19"/>
          <w:szCs w:val="19"/>
        </w:rPr>
        <w:t>Выполнение</w:t>
      </w:r>
      <w:r w:rsidRPr="00040B6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B68">
        <w:rPr>
          <w:rFonts w:ascii="Consolas" w:hAnsi="Consolas" w:cs="Consolas"/>
          <w:sz w:val="19"/>
          <w:szCs w:val="19"/>
        </w:rPr>
        <w:t>окончено</w:t>
      </w:r>
      <w:r w:rsidRPr="00040B68">
        <w:rPr>
          <w:rFonts w:ascii="Consolas" w:hAnsi="Consolas" w:cs="Consolas"/>
          <w:sz w:val="19"/>
          <w:szCs w:val="19"/>
          <w:lang w:val="en-US"/>
        </w:rPr>
        <w:t>.");</w:t>
      </w:r>
    </w:p>
    <w:p w:rsidR="003040BC" w:rsidRPr="00B106BA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040B6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106BA">
        <w:rPr>
          <w:rFonts w:ascii="Consolas" w:hAnsi="Consolas" w:cs="Consolas"/>
          <w:sz w:val="19"/>
          <w:szCs w:val="19"/>
          <w:lang w:val="en-US"/>
        </w:rPr>
        <w:t>Console.ReadKey</w:t>
      </w:r>
      <w:proofErr w:type="spellEnd"/>
      <w:r w:rsidRPr="00B106BA">
        <w:rPr>
          <w:rFonts w:ascii="Consolas" w:hAnsi="Consolas" w:cs="Consolas"/>
          <w:sz w:val="19"/>
          <w:szCs w:val="19"/>
          <w:lang w:val="en-US"/>
        </w:rPr>
        <w:t>(true);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106BA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040B68">
        <w:rPr>
          <w:rFonts w:ascii="Consolas" w:hAnsi="Consolas" w:cs="Consolas"/>
          <w:sz w:val="19"/>
          <w:szCs w:val="19"/>
        </w:rPr>
        <w:t>}</w:t>
      </w:r>
    </w:p>
    <w:p w:rsidR="003040BC" w:rsidRPr="00040B68" w:rsidRDefault="003040BC" w:rsidP="00040B6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040B68">
        <w:rPr>
          <w:rFonts w:ascii="Consolas" w:hAnsi="Consolas" w:cs="Consolas"/>
          <w:sz w:val="19"/>
          <w:szCs w:val="19"/>
        </w:rPr>
        <w:t xml:space="preserve">    }</w:t>
      </w:r>
    </w:p>
    <w:p w:rsidR="003040BC" w:rsidRDefault="003040BC" w:rsidP="00040B68">
      <w:pPr>
        <w:spacing w:line="360" w:lineRule="auto"/>
        <w:ind w:left="-142"/>
        <w:jc w:val="both"/>
        <w:rPr>
          <w:rFonts w:ascii="Consolas" w:hAnsi="Consolas" w:cs="Consolas"/>
          <w:sz w:val="19"/>
          <w:szCs w:val="19"/>
        </w:rPr>
      </w:pPr>
      <w:r w:rsidRPr="00040B68">
        <w:rPr>
          <w:rFonts w:ascii="Consolas" w:hAnsi="Consolas" w:cs="Consolas"/>
          <w:sz w:val="19"/>
          <w:szCs w:val="19"/>
        </w:rPr>
        <w:t>}</w:t>
      </w:r>
    </w:p>
    <w:p w:rsidR="003040BC" w:rsidRDefault="003040BC" w:rsidP="00040B68">
      <w:pPr>
        <w:spacing w:line="360" w:lineRule="auto"/>
        <w:ind w:left="-142"/>
        <w:jc w:val="both"/>
        <w:rPr>
          <w:rFonts w:ascii="Consolas" w:hAnsi="Consolas" w:cs="Consolas"/>
          <w:sz w:val="19"/>
          <w:szCs w:val="19"/>
        </w:rPr>
      </w:pPr>
    </w:p>
    <w:p w:rsidR="003040BC" w:rsidRDefault="003040BC" w:rsidP="00040B68">
      <w:pPr>
        <w:spacing w:line="360" w:lineRule="auto"/>
        <w:ind w:left="-142"/>
        <w:jc w:val="both"/>
        <w:rPr>
          <w:rFonts w:ascii="Consolas" w:hAnsi="Consolas" w:cs="Consolas"/>
          <w:sz w:val="19"/>
          <w:szCs w:val="19"/>
        </w:rPr>
      </w:pPr>
    </w:p>
    <w:p w:rsidR="003040BC" w:rsidRPr="00040B68" w:rsidRDefault="003040BC" w:rsidP="00040B68">
      <w:pPr>
        <w:spacing w:line="360" w:lineRule="auto"/>
        <w:ind w:left="-142"/>
        <w:jc w:val="both"/>
        <w:rPr>
          <w:sz w:val="28"/>
        </w:rPr>
      </w:pPr>
      <w:r>
        <w:object w:dxaOrig="12694" w:dyaOrig="10948">
          <v:shape id="_x0000_i1036" type="#_x0000_t75" style="width:501.75pt;height:432.75pt" o:ole="">
            <v:imagedata r:id="rId19" o:title=""/>
          </v:shape>
          <o:OLEObject Type="Embed" ProgID="Visio.Drawing.11" ShapeID="_x0000_i1036" DrawAspect="Content" ObjectID="_1557129788" r:id="rId20"/>
        </w:object>
      </w:r>
    </w:p>
    <w:p w:rsidR="003040BC" w:rsidRDefault="003040BC" w:rsidP="00E54969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 – Блок-схема реализации программы</w:t>
      </w:r>
    </w:p>
    <w:p w:rsidR="003040BC" w:rsidRDefault="003040BC" w:rsidP="00E54969">
      <w:pPr>
        <w:rPr>
          <w:sz w:val="28"/>
        </w:rPr>
      </w:pPr>
      <w:r>
        <w:rPr>
          <w:sz w:val="28"/>
        </w:rPr>
        <w:lastRenderedPageBreak/>
        <w:br w:type="page"/>
      </w:r>
    </w:p>
    <w:p w:rsidR="003040BC" w:rsidRDefault="00C80343" w:rsidP="00E54969">
      <w:pPr>
        <w:spacing w:line="360" w:lineRule="auto"/>
        <w:jc w:val="center"/>
        <w:rPr>
          <w:sz w:val="28"/>
        </w:rPr>
      </w:pPr>
      <w:r>
        <w:rPr>
          <w:noProof/>
        </w:rPr>
        <w:pict>
          <v:shape id="Рисунок 1" o:spid="_x0000_i1037" type="#_x0000_t75" style="width:152.25pt;height:266.25pt;visibility:visible">
            <v:imagedata r:id="rId21" o:title="" cropbottom="5131f"/>
          </v:shape>
        </w:pict>
      </w:r>
    </w:p>
    <w:p w:rsidR="003040BC" w:rsidRDefault="003040BC" w:rsidP="00E54969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Пример выполнения программы</w:t>
      </w:r>
    </w:p>
    <w:p w:rsidR="003040BC" w:rsidRDefault="00C80343" w:rsidP="00E54969">
      <w:pPr>
        <w:spacing w:line="360" w:lineRule="auto"/>
        <w:jc w:val="center"/>
        <w:rPr>
          <w:sz w:val="28"/>
        </w:rPr>
      </w:pPr>
      <w:r>
        <w:rPr>
          <w:noProof/>
        </w:rPr>
        <w:pict>
          <v:shape id="Рисунок 76" o:spid="_x0000_i1038" type="#_x0000_t75" style="width:225pt;height:315.75pt;visibility:visible">
            <v:imagedata r:id="rId22" o:title="" cropbottom="6332f"/>
          </v:shape>
        </w:pict>
      </w:r>
    </w:p>
    <w:p w:rsidR="003040BC" w:rsidRDefault="003040BC" w:rsidP="00E54969">
      <w:pPr>
        <w:spacing w:line="360" w:lineRule="auto"/>
        <w:ind w:firstLine="709"/>
        <w:jc w:val="both"/>
        <w:rPr>
          <w:sz w:val="28"/>
        </w:rPr>
      </w:pPr>
    </w:p>
    <w:p w:rsidR="003040BC" w:rsidRDefault="003040BC" w:rsidP="005800E5">
      <w:pPr>
        <w:spacing w:line="360" w:lineRule="auto"/>
        <w:ind w:firstLine="709"/>
        <w:jc w:val="both"/>
        <w:rPr>
          <w:sz w:val="28"/>
        </w:rPr>
      </w:pPr>
      <w:r>
        <w:rPr>
          <w:b/>
          <w:sz w:val="28"/>
        </w:rPr>
        <w:t xml:space="preserve">Вывод: </w:t>
      </w:r>
      <w:r w:rsidRPr="006B6004">
        <w:rPr>
          <w:b/>
          <w:sz w:val="28"/>
        </w:rPr>
        <w:t xml:space="preserve"> </w:t>
      </w:r>
      <w:r>
        <w:rPr>
          <w:sz w:val="28"/>
        </w:rPr>
        <w:t xml:space="preserve">Изучена организация циклов на языке </w:t>
      </w:r>
      <w:r>
        <w:rPr>
          <w:sz w:val="28"/>
          <w:lang w:val="en-US"/>
        </w:rPr>
        <w:t>C</w:t>
      </w:r>
      <w:r w:rsidRPr="006B6004">
        <w:rPr>
          <w:sz w:val="28"/>
        </w:rPr>
        <w:t xml:space="preserve"># </w:t>
      </w:r>
      <w:r>
        <w:rPr>
          <w:sz w:val="28"/>
        </w:rPr>
        <w:t xml:space="preserve">в среде программирования </w:t>
      </w:r>
      <w:r>
        <w:rPr>
          <w:sz w:val="28"/>
          <w:lang w:val="en-US"/>
        </w:rPr>
        <w:t>Microsoft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>.</w:t>
      </w:r>
    </w:p>
    <w:p w:rsidR="003040BC" w:rsidRPr="005E0E97" w:rsidRDefault="003040BC" w:rsidP="005800E5">
      <w:pPr>
        <w:suppressAutoHyphens/>
        <w:spacing w:line="360" w:lineRule="auto"/>
        <w:ind w:firstLine="709"/>
        <w:jc w:val="center"/>
        <w:rPr>
          <w:b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lastRenderedPageBreak/>
        <w:t>Лабораторная работа №4</w:t>
      </w:r>
    </w:p>
    <w:p w:rsidR="003040BC" w:rsidRPr="005E0E97" w:rsidRDefault="003040BC" w:rsidP="005800E5">
      <w:pPr>
        <w:spacing w:line="360" w:lineRule="auto"/>
        <w:ind w:left="374" w:right="204" w:firstLine="709"/>
        <w:jc w:val="center"/>
        <w:rPr>
          <w:b/>
          <w:sz w:val="28"/>
          <w:szCs w:val="28"/>
        </w:rPr>
      </w:pPr>
      <w:r w:rsidRPr="005E0E97">
        <w:rPr>
          <w:b/>
          <w:sz w:val="28"/>
          <w:szCs w:val="28"/>
        </w:rPr>
        <w:t>Тема: «</w:t>
      </w:r>
      <w:r>
        <w:rPr>
          <w:b/>
          <w:sz w:val="28"/>
          <w:szCs w:val="28"/>
        </w:rPr>
        <w:t>Простейшие классы</w:t>
      </w:r>
      <w:r w:rsidRPr="005E0E97">
        <w:rPr>
          <w:b/>
          <w:sz w:val="28"/>
          <w:szCs w:val="28"/>
        </w:rPr>
        <w:t>»</w:t>
      </w:r>
    </w:p>
    <w:p w:rsidR="003040BC" w:rsidRPr="005E0E97" w:rsidRDefault="003040BC" w:rsidP="005800E5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E0E97">
        <w:rPr>
          <w:b/>
          <w:sz w:val="28"/>
          <w:szCs w:val="28"/>
        </w:rPr>
        <w:t>Цель работы: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Научиться разрабатывать структуру класса, конструкторы и методы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</w:t>
      </w:r>
      <w:r w:rsidRPr="005E0E97">
        <w:rPr>
          <w:sz w:val="28"/>
          <w:szCs w:val="28"/>
        </w:rPr>
        <w:t>.</w:t>
      </w:r>
    </w:p>
    <w:p w:rsidR="003040BC" w:rsidRDefault="003040BC" w:rsidP="00D60EFA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r w:rsidRPr="00A866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Вариант 19. </w:t>
      </w:r>
      <w:r w:rsidRPr="00D60EFA">
        <w:rPr>
          <w:sz w:val="28"/>
          <w:szCs w:val="28"/>
        </w:rPr>
        <w:t>Описать класс "процессор", содержащий сведения о марке, тактовой частоте, объеме кэша, и стоимости. Предусмотреть инициализацию с проверкой допустимости значения полей. В случае недопустимых значений полей выбрасываются исключения. Описать свойства для получения состояния объекта. Описать класс "материнская плата", включающий класс "процессор" и объем установленной оперативной памяти. Предусмотреть инициализацию с проверкой допустимости значений поля объема памяти. в случае недопустимости поля выбрасывать исключение. Описать свойства для получения состояния объекта.</w:t>
      </w:r>
    </w:p>
    <w:p w:rsidR="003040BC" w:rsidRDefault="003040BC" w:rsidP="005800E5">
      <w:pPr>
        <w:spacing w:line="360" w:lineRule="auto"/>
        <w:rPr>
          <w:b/>
          <w:sz w:val="28"/>
          <w:szCs w:val="28"/>
        </w:rPr>
      </w:pPr>
    </w:p>
    <w:p w:rsidR="003040BC" w:rsidRDefault="003040BC" w:rsidP="005800E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Краткая теория</w:t>
      </w:r>
    </w:p>
    <w:p w:rsidR="003040BC" w:rsidRDefault="003040BC" w:rsidP="005800E5">
      <w:pPr>
        <w:spacing w:line="360" w:lineRule="auto"/>
        <w:jc w:val="center"/>
        <w:rPr>
          <w:b/>
          <w:sz w:val="28"/>
          <w:szCs w:val="28"/>
        </w:rPr>
      </w:pP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bCs/>
          <w:sz w:val="28"/>
          <w:szCs w:val="28"/>
        </w:rPr>
        <w:t>Класс</w:t>
      </w:r>
      <w:r w:rsidRPr="00D60EFA">
        <w:rPr>
          <w:sz w:val="28"/>
          <w:szCs w:val="28"/>
        </w:rPr>
        <w:t> представляет собой шаблон, по которому определяется форма объекта. В нем указываются данные и код, который будет оперировать этими данными. В C# используется спецификация класса для построения объектов, которые являются экземплярами класса. Следовательно, класс, по существу, представляет собой ряд схематических описаний способа построения объекта. При этом очень важно по</w:t>
      </w:r>
      <w:r w:rsidRPr="00D60EFA">
        <w:rPr>
          <w:sz w:val="28"/>
          <w:szCs w:val="28"/>
        </w:rPr>
        <w:t>д</w:t>
      </w:r>
      <w:r w:rsidRPr="00D60EFA">
        <w:rPr>
          <w:sz w:val="28"/>
          <w:szCs w:val="28"/>
        </w:rPr>
        <w:t>черкнуть, что класс является логической абстракцией. Физическое представление класса появится в оперативной памяти лишь после того, как будет создан объект этого класса.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sz w:val="28"/>
          <w:szCs w:val="28"/>
        </w:rPr>
        <w:t>Классы и структуры — это, по сути, шаблоны, по которым можно создавать объекты. Каждый объект содержит данные и методы, манипулирующие этими данными.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60EFA">
        <w:rPr>
          <w:bCs/>
          <w:sz w:val="28"/>
          <w:szCs w:val="28"/>
        </w:rPr>
        <w:t>Общая форма определения класса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sz w:val="28"/>
          <w:szCs w:val="28"/>
        </w:rPr>
        <w:t xml:space="preserve">При определении класса объявляются данные, которые он содержит, а также код, оперирующий этими данными. Если самые простые классы могут содержать </w:t>
      </w:r>
      <w:r w:rsidRPr="00D60EFA">
        <w:rPr>
          <w:sz w:val="28"/>
          <w:szCs w:val="28"/>
        </w:rPr>
        <w:lastRenderedPageBreak/>
        <w:t>только код или только данные, то большинство настоящих классов содержит и то и другое.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sz w:val="28"/>
          <w:szCs w:val="28"/>
        </w:rPr>
        <w:t>Вообще говоря, данные содержатся в </w:t>
      </w:r>
      <w:r w:rsidRPr="00D60EFA">
        <w:rPr>
          <w:iCs/>
          <w:sz w:val="28"/>
          <w:szCs w:val="28"/>
        </w:rPr>
        <w:t>членах данных</w:t>
      </w:r>
      <w:r w:rsidRPr="00D60EFA">
        <w:rPr>
          <w:sz w:val="28"/>
          <w:szCs w:val="28"/>
        </w:rPr>
        <w:t>, определяемых классом, а код — в </w:t>
      </w:r>
      <w:r w:rsidRPr="00D60EFA">
        <w:rPr>
          <w:iCs/>
          <w:sz w:val="28"/>
          <w:szCs w:val="28"/>
        </w:rPr>
        <w:t>функциях-членах</w:t>
      </w:r>
      <w:r w:rsidRPr="00D60EFA">
        <w:rPr>
          <w:sz w:val="28"/>
          <w:szCs w:val="28"/>
        </w:rPr>
        <w:t>. Следует сразу же подчеркнуть, что в C# предусмотр</w:t>
      </w:r>
      <w:r w:rsidRPr="00D60EFA">
        <w:rPr>
          <w:sz w:val="28"/>
          <w:szCs w:val="28"/>
        </w:rPr>
        <w:t>е</w:t>
      </w:r>
      <w:r w:rsidRPr="00D60EFA">
        <w:rPr>
          <w:sz w:val="28"/>
          <w:szCs w:val="28"/>
        </w:rPr>
        <w:t>но несколько разновидностей членов данных и функций-членов: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60EFA">
        <w:rPr>
          <w:bCs/>
          <w:sz w:val="28"/>
          <w:szCs w:val="28"/>
        </w:rPr>
        <w:t>Данные-члены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iCs/>
          <w:sz w:val="28"/>
          <w:szCs w:val="28"/>
        </w:rPr>
        <w:t>Данные-члены</w:t>
      </w:r>
      <w:r w:rsidRPr="00D60EFA">
        <w:rPr>
          <w:sz w:val="28"/>
          <w:szCs w:val="28"/>
        </w:rPr>
        <w:t> — это те члены, которые содержат данные класса — поля, константы, события. Данные-члены могут быть статическими (</w:t>
      </w:r>
      <w:proofErr w:type="spellStart"/>
      <w:r w:rsidRPr="00D60EFA">
        <w:rPr>
          <w:sz w:val="28"/>
          <w:szCs w:val="28"/>
        </w:rPr>
        <w:t>static</w:t>
      </w:r>
      <w:proofErr w:type="spellEnd"/>
      <w:r w:rsidRPr="00D60EFA">
        <w:rPr>
          <w:sz w:val="28"/>
          <w:szCs w:val="28"/>
        </w:rPr>
        <w:t xml:space="preserve">). Член класса является членом экземпляра, если только он не объявлен явно как </w:t>
      </w:r>
      <w:proofErr w:type="spellStart"/>
      <w:r w:rsidRPr="00D60EFA">
        <w:rPr>
          <w:sz w:val="28"/>
          <w:szCs w:val="28"/>
        </w:rPr>
        <w:t>static</w:t>
      </w:r>
      <w:proofErr w:type="spellEnd"/>
      <w:r w:rsidRPr="00D60EFA">
        <w:rPr>
          <w:sz w:val="28"/>
          <w:szCs w:val="28"/>
        </w:rPr>
        <w:t>. Давайте рассмотрим виды этих данных: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D60EFA">
        <w:rPr>
          <w:bCs/>
          <w:iCs/>
          <w:sz w:val="28"/>
          <w:szCs w:val="28"/>
        </w:rPr>
        <w:t>Поля (</w:t>
      </w:r>
      <w:proofErr w:type="spellStart"/>
      <w:r w:rsidRPr="00D60EFA">
        <w:rPr>
          <w:bCs/>
          <w:iCs/>
          <w:sz w:val="28"/>
          <w:szCs w:val="28"/>
        </w:rPr>
        <w:t>field</w:t>
      </w:r>
      <w:proofErr w:type="spellEnd"/>
      <w:r w:rsidRPr="00D60EFA">
        <w:rPr>
          <w:bCs/>
          <w:iCs/>
          <w:sz w:val="28"/>
          <w:szCs w:val="28"/>
        </w:rPr>
        <w:t>)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sz w:val="28"/>
          <w:szCs w:val="28"/>
        </w:rPr>
        <w:t>Это любые переменные, ассоциированные с классом.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D60EFA">
        <w:rPr>
          <w:bCs/>
          <w:iCs/>
          <w:sz w:val="28"/>
          <w:szCs w:val="28"/>
        </w:rPr>
        <w:t>Константы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sz w:val="28"/>
          <w:szCs w:val="28"/>
        </w:rPr>
        <w:t>Константы могут быть ассоциированы с классом тем же способом, что и п</w:t>
      </w:r>
      <w:r w:rsidRPr="00D60EFA">
        <w:rPr>
          <w:sz w:val="28"/>
          <w:szCs w:val="28"/>
        </w:rPr>
        <w:t>е</w:t>
      </w:r>
      <w:r w:rsidRPr="00D60EFA">
        <w:rPr>
          <w:sz w:val="28"/>
          <w:szCs w:val="28"/>
        </w:rPr>
        <w:t>ременные. Константа объявляется с помощью ключевого слова </w:t>
      </w:r>
      <w:proofErr w:type="spellStart"/>
      <w:r w:rsidRPr="00D60EFA">
        <w:rPr>
          <w:bCs/>
          <w:sz w:val="28"/>
          <w:szCs w:val="28"/>
        </w:rPr>
        <w:t>const</w:t>
      </w:r>
      <w:proofErr w:type="spellEnd"/>
      <w:r w:rsidRPr="00D60EFA">
        <w:rPr>
          <w:sz w:val="28"/>
          <w:szCs w:val="28"/>
        </w:rPr>
        <w:t xml:space="preserve">. Если она объявлена как </w:t>
      </w:r>
      <w:proofErr w:type="spellStart"/>
      <w:r w:rsidRPr="00D60EFA">
        <w:rPr>
          <w:sz w:val="28"/>
          <w:szCs w:val="28"/>
        </w:rPr>
        <w:t>public</w:t>
      </w:r>
      <w:proofErr w:type="spellEnd"/>
      <w:r w:rsidRPr="00D60EFA">
        <w:rPr>
          <w:sz w:val="28"/>
          <w:szCs w:val="28"/>
        </w:rPr>
        <w:t>, то в этом случае становится доступной извне класса.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D60EFA">
        <w:rPr>
          <w:bCs/>
          <w:iCs/>
          <w:sz w:val="28"/>
          <w:szCs w:val="28"/>
        </w:rPr>
        <w:t>События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sz w:val="28"/>
          <w:szCs w:val="28"/>
        </w:rPr>
        <w:t>Это члены класса, позволяющие объекту уведомлять вызывающий код о том, что случилось нечто достойное упоминания, например, изменение свойства класса либо некоторое взаимодействие с пользователем. Клиент может иметь код, извес</w:t>
      </w:r>
      <w:r w:rsidRPr="00D60EFA">
        <w:rPr>
          <w:sz w:val="28"/>
          <w:szCs w:val="28"/>
        </w:rPr>
        <w:t>т</w:t>
      </w:r>
      <w:r w:rsidRPr="00D60EFA">
        <w:rPr>
          <w:sz w:val="28"/>
          <w:szCs w:val="28"/>
        </w:rPr>
        <w:t>ный как обработчик событий, реагирующий на них.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60EFA">
        <w:rPr>
          <w:bCs/>
          <w:sz w:val="28"/>
          <w:szCs w:val="28"/>
        </w:rPr>
        <w:t>Функции-члены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iCs/>
          <w:sz w:val="28"/>
          <w:szCs w:val="28"/>
        </w:rPr>
        <w:t>Функции-члены</w:t>
      </w:r>
      <w:r w:rsidRPr="00D60EFA">
        <w:rPr>
          <w:sz w:val="28"/>
          <w:szCs w:val="28"/>
        </w:rPr>
        <w:t> — это члены, которые обеспечивают некоторую функци</w:t>
      </w:r>
      <w:r w:rsidRPr="00D60EFA">
        <w:rPr>
          <w:sz w:val="28"/>
          <w:szCs w:val="28"/>
        </w:rPr>
        <w:t>о</w:t>
      </w:r>
      <w:r w:rsidRPr="00D60EFA">
        <w:rPr>
          <w:sz w:val="28"/>
          <w:szCs w:val="28"/>
        </w:rPr>
        <w:t>нальность для манипулирования данными класса. Они включают методы, сво</w:t>
      </w:r>
      <w:r w:rsidRPr="00D60EFA">
        <w:rPr>
          <w:sz w:val="28"/>
          <w:szCs w:val="28"/>
        </w:rPr>
        <w:t>й</w:t>
      </w:r>
      <w:r w:rsidRPr="00D60EFA">
        <w:rPr>
          <w:sz w:val="28"/>
          <w:szCs w:val="28"/>
        </w:rPr>
        <w:t xml:space="preserve">ства, конструкторы, </w:t>
      </w:r>
      <w:proofErr w:type="spellStart"/>
      <w:r w:rsidRPr="00D60EFA">
        <w:rPr>
          <w:sz w:val="28"/>
          <w:szCs w:val="28"/>
        </w:rPr>
        <w:t>финализаторы</w:t>
      </w:r>
      <w:proofErr w:type="spellEnd"/>
      <w:r w:rsidRPr="00D60EFA">
        <w:rPr>
          <w:sz w:val="28"/>
          <w:szCs w:val="28"/>
        </w:rPr>
        <w:t>, операции и индексаторы: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D60EFA">
        <w:rPr>
          <w:bCs/>
          <w:iCs/>
          <w:sz w:val="28"/>
          <w:szCs w:val="28"/>
        </w:rPr>
        <w:t>Методы (</w:t>
      </w:r>
      <w:proofErr w:type="spellStart"/>
      <w:r w:rsidRPr="00D60EFA">
        <w:rPr>
          <w:bCs/>
          <w:iCs/>
          <w:sz w:val="28"/>
          <w:szCs w:val="28"/>
        </w:rPr>
        <w:t>method</w:t>
      </w:r>
      <w:proofErr w:type="spellEnd"/>
      <w:r w:rsidRPr="00D60EFA">
        <w:rPr>
          <w:bCs/>
          <w:iCs/>
          <w:sz w:val="28"/>
          <w:szCs w:val="28"/>
        </w:rPr>
        <w:t>)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sz w:val="28"/>
          <w:szCs w:val="28"/>
        </w:rPr>
        <w:t>Это функции, ассоциированные с определенным классом. Как и данные-члены, по умолчанию они являются членами экземпляра. Они могут быть объявл</w:t>
      </w:r>
      <w:r w:rsidRPr="00D60EFA">
        <w:rPr>
          <w:sz w:val="28"/>
          <w:szCs w:val="28"/>
        </w:rPr>
        <w:t>е</w:t>
      </w:r>
      <w:r w:rsidRPr="00D60EFA">
        <w:rPr>
          <w:sz w:val="28"/>
          <w:szCs w:val="28"/>
        </w:rPr>
        <w:t xml:space="preserve">ны статическими с помощью модификатора </w:t>
      </w:r>
      <w:proofErr w:type="spellStart"/>
      <w:r w:rsidRPr="00D60EFA">
        <w:rPr>
          <w:sz w:val="28"/>
          <w:szCs w:val="28"/>
        </w:rPr>
        <w:t>static</w:t>
      </w:r>
      <w:proofErr w:type="spellEnd"/>
      <w:r w:rsidRPr="00D60EFA">
        <w:rPr>
          <w:sz w:val="28"/>
          <w:szCs w:val="28"/>
        </w:rPr>
        <w:t>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D60EFA">
        <w:rPr>
          <w:bCs/>
          <w:iCs/>
          <w:sz w:val="28"/>
          <w:szCs w:val="28"/>
        </w:rPr>
        <w:t>Свойства (</w:t>
      </w:r>
      <w:proofErr w:type="spellStart"/>
      <w:r w:rsidRPr="00D60EFA">
        <w:rPr>
          <w:bCs/>
          <w:iCs/>
          <w:sz w:val="28"/>
          <w:szCs w:val="28"/>
        </w:rPr>
        <w:t>property</w:t>
      </w:r>
      <w:proofErr w:type="spellEnd"/>
      <w:r w:rsidRPr="00D60EFA">
        <w:rPr>
          <w:bCs/>
          <w:iCs/>
          <w:sz w:val="28"/>
          <w:szCs w:val="28"/>
        </w:rPr>
        <w:t>)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sz w:val="28"/>
          <w:szCs w:val="28"/>
        </w:rPr>
        <w:lastRenderedPageBreak/>
        <w:t>Это наборы функций, которые могут быть доступны клиенту таким же сп</w:t>
      </w:r>
      <w:r w:rsidRPr="00D60EFA">
        <w:rPr>
          <w:sz w:val="28"/>
          <w:szCs w:val="28"/>
        </w:rPr>
        <w:t>о</w:t>
      </w:r>
      <w:r w:rsidRPr="00D60EFA">
        <w:rPr>
          <w:sz w:val="28"/>
          <w:szCs w:val="28"/>
        </w:rPr>
        <w:t>собом, как общедоступные поля класса. В C# предусмотрен специальный синта</w:t>
      </w:r>
      <w:r w:rsidRPr="00D60EFA">
        <w:rPr>
          <w:sz w:val="28"/>
          <w:szCs w:val="28"/>
        </w:rPr>
        <w:t>к</w:t>
      </w:r>
      <w:r w:rsidRPr="00D60EFA">
        <w:rPr>
          <w:sz w:val="28"/>
          <w:szCs w:val="28"/>
        </w:rPr>
        <w:t>сис для реализации чтения и записи свойств для классов, поэтому писать со</w:t>
      </w:r>
      <w:r w:rsidRPr="00D60EFA">
        <w:rPr>
          <w:sz w:val="28"/>
          <w:szCs w:val="28"/>
        </w:rPr>
        <w:t>б</w:t>
      </w:r>
      <w:r w:rsidRPr="00D60EFA">
        <w:rPr>
          <w:sz w:val="28"/>
          <w:szCs w:val="28"/>
        </w:rPr>
        <w:t xml:space="preserve">ственные методы с именами, начинающимися на </w:t>
      </w:r>
      <w:proofErr w:type="spellStart"/>
      <w:r w:rsidRPr="00D60EFA">
        <w:rPr>
          <w:sz w:val="28"/>
          <w:szCs w:val="28"/>
        </w:rPr>
        <w:t>Set</w:t>
      </w:r>
      <w:proofErr w:type="spellEnd"/>
      <w:r w:rsidRPr="00D60EFA">
        <w:rPr>
          <w:sz w:val="28"/>
          <w:szCs w:val="28"/>
        </w:rPr>
        <w:t xml:space="preserve"> и </w:t>
      </w:r>
      <w:proofErr w:type="spellStart"/>
      <w:r w:rsidRPr="00D60EFA">
        <w:rPr>
          <w:sz w:val="28"/>
          <w:szCs w:val="28"/>
        </w:rPr>
        <w:t>Get</w:t>
      </w:r>
      <w:proofErr w:type="spellEnd"/>
      <w:r w:rsidRPr="00D60EFA">
        <w:rPr>
          <w:sz w:val="28"/>
          <w:szCs w:val="28"/>
        </w:rPr>
        <w:t>, не понадобится. П</w:t>
      </w:r>
      <w:r w:rsidRPr="00D60EFA">
        <w:rPr>
          <w:sz w:val="28"/>
          <w:szCs w:val="28"/>
        </w:rPr>
        <w:t>о</w:t>
      </w:r>
      <w:r w:rsidRPr="00D60EFA">
        <w:rPr>
          <w:sz w:val="28"/>
          <w:szCs w:val="28"/>
        </w:rPr>
        <w:t>скольку не существует какого-то отдельного синтаксиса для свойств, который о</w:t>
      </w:r>
      <w:r w:rsidRPr="00D60EFA">
        <w:rPr>
          <w:sz w:val="28"/>
          <w:szCs w:val="28"/>
        </w:rPr>
        <w:t>т</w:t>
      </w:r>
      <w:r w:rsidRPr="00D60EFA">
        <w:rPr>
          <w:sz w:val="28"/>
          <w:szCs w:val="28"/>
        </w:rPr>
        <w:t>личал бы их от нормальных функций, создается иллюзия объектов как реальных сущностей, предоставляемых клиентскому коду.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D60EFA">
        <w:rPr>
          <w:bCs/>
          <w:iCs/>
          <w:sz w:val="28"/>
          <w:szCs w:val="28"/>
        </w:rPr>
        <w:t>Конструкторы (</w:t>
      </w:r>
      <w:proofErr w:type="spellStart"/>
      <w:r w:rsidRPr="00D60EFA">
        <w:rPr>
          <w:bCs/>
          <w:iCs/>
          <w:sz w:val="28"/>
          <w:szCs w:val="28"/>
        </w:rPr>
        <w:t>constructor</w:t>
      </w:r>
      <w:proofErr w:type="spellEnd"/>
      <w:r w:rsidRPr="00D60EFA">
        <w:rPr>
          <w:bCs/>
          <w:iCs/>
          <w:sz w:val="28"/>
          <w:szCs w:val="28"/>
        </w:rPr>
        <w:t>)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sz w:val="28"/>
          <w:szCs w:val="28"/>
        </w:rPr>
        <w:t>Это специальные функции, вызываемые автоматически при инициализации объекта. Их имена совпадают с именами классов, которым они принадлежат, и они не имеют типа возврата. Конструкторы полезны для инициализации полей класса.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proofErr w:type="spellStart"/>
      <w:r w:rsidRPr="00D60EFA">
        <w:rPr>
          <w:bCs/>
          <w:iCs/>
          <w:sz w:val="28"/>
          <w:szCs w:val="28"/>
        </w:rPr>
        <w:t>Финализаторы</w:t>
      </w:r>
      <w:proofErr w:type="spellEnd"/>
      <w:r w:rsidRPr="00D60EFA">
        <w:rPr>
          <w:bCs/>
          <w:iCs/>
          <w:sz w:val="28"/>
          <w:szCs w:val="28"/>
        </w:rPr>
        <w:t xml:space="preserve"> (</w:t>
      </w:r>
      <w:proofErr w:type="spellStart"/>
      <w:r w:rsidRPr="00D60EFA">
        <w:rPr>
          <w:bCs/>
          <w:iCs/>
          <w:sz w:val="28"/>
          <w:szCs w:val="28"/>
        </w:rPr>
        <w:t>finalizer</w:t>
      </w:r>
      <w:proofErr w:type="spellEnd"/>
      <w:r w:rsidRPr="00D60EFA">
        <w:rPr>
          <w:bCs/>
          <w:iCs/>
          <w:sz w:val="28"/>
          <w:szCs w:val="28"/>
        </w:rPr>
        <w:t>)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sz w:val="28"/>
          <w:szCs w:val="28"/>
        </w:rPr>
        <w:t>Вызываются, когда среда CLR определяет, что объект больше не нужен. Они имеют то же имя, что и класс, но с предшествующим символом тильды. Предск</w:t>
      </w:r>
      <w:r w:rsidRPr="00D60EFA">
        <w:rPr>
          <w:sz w:val="28"/>
          <w:szCs w:val="28"/>
        </w:rPr>
        <w:t>а</w:t>
      </w:r>
      <w:r w:rsidRPr="00D60EFA">
        <w:rPr>
          <w:sz w:val="28"/>
          <w:szCs w:val="28"/>
        </w:rPr>
        <w:t xml:space="preserve">зать точно, когда будет вызван </w:t>
      </w:r>
      <w:proofErr w:type="spellStart"/>
      <w:r w:rsidRPr="00D60EFA">
        <w:rPr>
          <w:sz w:val="28"/>
          <w:szCs w:val="28"/>
        </w:rPr>
        <w:t>финализатор</w:t>
      </w:r>
      <w:proofErr w:type="spellEnd"/>
      <w:r w:rsidRPr="00D60EFA">
        <w:rPr>
          <w:sz w:val="28"/>
          <w:szCs w:val="28"/>
        </w:rPr>
        <w:t>, невозможно.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D60EFA">
        <w:rPr>
          <w:bCs/>
          <w:iCs/>
          <w:sz w:val="28"/>
          <w:szCs w:val="28"/>
        </w:rPr>
        <w:t>Операции (</w:t>
      </w:r>
      <w:proofErr w:type="spellStart"/>
      <w:r w:rsidRPr="00D60EFA">
        <w:rPr>
          <w:bCs/>
          <w:iCs/>
          <w:sz w:val="28"/>
          <w:szCs w:val="28"/>
        </w:rPr>
        <w:t>operator</w:t>
      </w:r>
      <w:proofErr w:type="spellEnd"/>
      <w:r w:rsidRPr="00D60EFA">
        <w:rPr>
          <w:bCs/>
          <w:iCs/>
          <w:sz w:val="28"/>
          <w:szCs w:val="28"/>
        </w:rPr>
        <w:t>)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sz w:val="28"/>
          <w:szCs w:val="28"/>
        </w:rPr>
        <w:t>Это простейшие действия вроде + или -. Когда вы складываете два целых числа, то, строго говоря, применяете операцию + к целым. Однако C# позволяет указать, как существующие операции будут работать с пользовательскими класс</w:t>
      </w:r>
      <w:r w:rsidRPr="00D60EFA">
        <w:rPr>
          <w:sz w:val="28"/>
          <w:szCs w:val="28"/>
        </w:rPr>
        <w:t>а</w:t>
      </w:r>
      <w:r w:rsidRPr="00D60EFA">
        <w:rPr>
          <w:sz w:val="28"/>
          <w:szCs w:val="28"/>
        </w:rPr>
        <w:t>ми (так называемая перегрузка операции).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D60EFA">
        <w:rPr>
          <w:bCs/>
          <w:iCs/>
          <w:sz w:val="28"/>
          <w:szCs w:val="28"/>
        </w:rPr>
        <w:t>Индексаторы (</w:t>
      </w:r>
      <w:proofErr w:type="spellStart"/>
      <w:r w:rsidRPr="00D60EFA">
        <w:rPr>
          <w:bCs/>
          <w:iCs/>
          <w:sz w:val="28"/>
          <w:szCs w:val="28"/>
        </w:rPr>
        <w:t>indexer</w:t>
      </w:r>
      <w:proofErr w:type="spellEnd"/>
      <w:r w:rsidRPr="00D60EFA">
        <w:rPr>
          <w:bCs/>
          <w:iCs/>
          <w:sz w:val="28"/>
          <w:szCs w:val="28"/>
        </w:rPr>
        <w:t>)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sz w:val="28"/>
          <w:szCs w:val="28"/>
        </w:rPr>
        <w:t>Позволяют индексировать объекты таким же способом, как массив или ко</w:t>
      </w:r>
      <w:r w:rsidRPr="00D60EFA">
        <w:rPr>
          <w:sz w:val="28"/>
          <w:szCs w:val="28"/>
        </w:rPr>
        <w:t>л</w:t>
      </w:r>
      <w:r w:rsidRPr="00D60EFA">
        <w:rPr>
          <w:sz w:val="28"/>
          <w:szCs w:val="28"/>
        </w:rPr>
        <w:t>лекцию.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sz w:val="28"/>
          <w:szCs w:val="28"/>
        </w:rPr>
        <w:t>Класс создается с помощью ключевого слова </w:t>
      </w:r>
      <w:proofErr w:type="spellStart"/>
      <w:r w:rsidRPr="00D60EFA">
        <w:rPr>
          <w:bCs/>
          <w:sz w:val="28"/>
          <w:szCs w:val="28"/>
        </w:rPr>
        <w:t>class</w:t>
      </w:r>
      <w:proofErr w:type="spellEnd"/>
      <w:r w:rsidRPr="00D60EFA">
        <w:rPr>
          <w:sz w:val="28"/>
          <w:szCs w:val="28"/>
        </w:rPr>
        <w:t>. Ниже приведена общая форма определения простого класса, содержащая только переменные экземпляра и методы: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proofErr w:type="spellStart"/>
      <w:r w:rsidRPr="00D60EFA">
        <w:rPr>
          <w:iCs/>
          <w:sz w:val="28"/>
          <w:szCs w:val="28"/>
        </w:rPr>
        <w:t>class</w:t>
      </w:r>
      <w:proofErr w:type="spellEnd"/>
      <w:r w:rsidRPr="00D60EFA">
        <w:rPr>
          <w:iCs/>
          <w:sz w:val="28"/>
          <w:szCs w:val="28"/>
        </w:rPr>
        <w:t xml:space="preserve"> </w:t>
      </w:r>
      <w:proofErr w:type="spellStart"/>
      <w:r w:rsidRPr="00D60EFA">
        <w:rPr>
          <w:iCs/>
          <w:sz w:val="28"/>
          <w:szCs w:val="28"/>
        </w:rPr>
        <w:t>имя_класса</w:t>
      </w:r>
      <w:proofErr w:type="spellEnd"/>
      <w:r w:rsidRPr="00D60EFA">
        <w:rPr>
          <w:iCs/>
          <w:sz w:val="28"/>
          <w:szCs w:val="28"/>
        </w:rPr>
        <w:t xml:space="preserve"> {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  <w:t>// Объявление переменных экземпляра.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  <w:t>доступ тип переменная1;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  <w:t>доступ тип переменная2;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lastRenderedPageBreak/>
        <w:tab/>
        <w:t>//...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  <w:t xml:space="preserve">доступ тип </w:t>
      </w:r>
      <w:proofErr w:type="spellStart"/>
      <w:r w:rsidRPr="00D60EFA">
        <w:rPr>
          <w:iCs/>
          <w:sz w:val="28"/>
          <w:szCs w:val="28"/>
        </w:rPr>
        <w:t>переменнаяN</w:t>
      </w:r>
      <w:proofErr w:type="spellEnd"/>
      <w:r w:rsidRPr="00D60EFA">
        <w:rPr>
          <w:iCs/>
          <w:sz w:val="28"/>
          <w:szCs w:val="28"/>
        </w:rPr>
        <w:t>;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  <w:t>// Объявление методов.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  <w:t xml:space="preserve">доступ </w:t>
      </w:r>
      <w:proofErr w:type="spellStart"/>
      <w:r w:rsidRPr="00D60EFA">
        <w:rPr>
          <w:iCs/>
          <w:sz w:val="28"/>
          <w:szCs w:val="28"/>
        </w:rPr>
        <w:t>возращаемый_тип</w:t>
      </w:r>
      <w:proofErr w:type="spellEnd"/>
      <w:r w:rsidRPr="00D60EFA">
        <w:rPr>
          <w:iCs/>
          <w:sz w:val="28"/>
          <w:szCs w:val="28"/>
        </w:rPr>
        <w:t xml:space="preserve"> метод1 (параметры) {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</w:r>
      <w:r w:rsidRPr="00D60EFA">
        <w:rPr>
          <w:iCs/>
          <w:sz w:val="28"/>
          <w:szCs w:val="28"/>
        </w:rPr>
        <w:tab/>
        <w:t>// тело метода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  <w:t>}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  <w:t xml:space="preserve">доступ </w:t>
      </w:r>
      <w:proofErr w:type="spellStart"/>
      <w:r w:rsidRPr="00D60EFA">
        <w:rPr>
          <w:iCs/>
          <w:sz w:val="28"/>
          <w:szCs w:val="28"/>
        </w:rPr>
        <w:t>возращаемый_тип</w:t>
      </w:r>
      <w:proofErr w:type="spellEnd"/>
      <w:r w:rsidRPr="00D60EFA">
        <w:rPr>
          <w:iCs/>
          <w:sz w:val="28"/>
          <w:szCs w:val="28"/>
        </w:rPr>
        <w:t xml:space="preserve"> метод2 (параметры) {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</w:r>
      <w:r w:rsidRPr="00D60EFA">
        <w:rPr>
          <w:iCs/>
          <w:sz w:val="28"/>
          <w:szCs w:val="28"/>
        </w:rPr>
        <w:tab/>
        <w:t>// тело метода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  <w:t>}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  <w:t>//. . .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  <w:t xml:space="preserve">доступ </w:t>
      </w:r>
      <w:proofErr w:type="spellStart"/>
      <w:r w:rsidRPr="00D60EFA">
        <w:rPr>
          <w:iCs/>
          <w:sz w:val="28"/>
          <w:szCs w:val="28"/>
        </w:rPr>
        <w:t>возращаемый_тип</w:t>
      </w:r>
      <w:proofErr w:type="spellEnd"/>
      <w:r w:rsidRPr="00D60EFA">
        <w:rPr>
          <w:iCs/>
          <w:sz w:val="28"/>
          <w:szCs w:val="28"/>
        </w:rPr>
        <w:t xml:space="preserve"> </w:t>
      </w:r>
      <w:proofErr w:type="spellStart"/>
      <w:r w:rsidRPr="00D60EFA">
        <w:rPr>
          <w:iCs/>
          <w:sz w:val="28"/>
          <w:szCs w:val="28"/>
        </w:rPr>
        <w:t>методN</w:t>
      </w:r>
      <w:proofErr w:type="spellEnd"/>
      <w:r w:rsidRPr="00D60EFA">
        <w:rPr>
          <w:iCs/>
          <w:sz w:val="28"/>
          <w:szCs w:val="28"/>
        </w:rPr>
        <w:t>(параметры) {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</w:r>
      <w:r w:rsidRPr="00D60EFA">
        <w:rPr>
          <w:iCs/>
          <w:sz w:val="28"/>
          <w:szCs w:val="28"/>
        </w:rPr>
        <w:tab/>
        <w:t>// тело метода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60EFA">
        <w:rPr>
          <w:iCs/>
          <w:sz w:val="28"/>
          <w:szCs w:val="28"/>
        </w:rPr>
        <w:tab/>
        <w:t>}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 w:rsidRPr="00D60EFA">
        <w:rPr>
          <w:iCs/>
          <w:sz w:val="28"/>
          <w:szCs w:val="28"/>
        </w:rPr>
        <w:t>}</w:t>
      </w:r>
    </w:p>
    <w:p w:rsidR="003040BC" w:rsidRPr="00D60EFA" w:rsidRDefault="003040BC" w:rsidP="00D60E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Стоит обратить</w:t>
      </w:r>
      <w:r w:rsidRPr="00D60EFA">
        <w:rPr>
          <w:sz w:val="28"/>
          <w:szCs w:val="28"/>
        </w:rPr>
        <w:t xml:space="preserve"> внимание на то, что перед каждым объявлением переменной и метода указывается </w:t>
      </w:r>
      <w:r w:rsidRPr="00D60EFA">
        <w:rPr>
          <w:iCs/>
          <w:sz w:val="28"/>
          <w:szCs w:val="28"/>
        </w:rPr>
        <w:t>доступ</w:t>
      </w:r>
      <w:r w:rsidRPr="00D60EFA">
        <w:rPr>
          <w:sz w:val="28"/>
          <w:szCs w:val="28"/>
        </w:rPr>
        <w:t xml:space="preserve">. Это спецификатор доступа, например </w:t>
      </w:r>
      <w:proofErr w:type="spellStart"/>
      <w:r w:rsidRPr="00D60EFA">
        <w:rPr>
          <w:sz w:val="28"/>
          <w:szCs w:val="28"/>
        </w:rPr>
        <w:t>public</w:t>
      </w:r>
      <w:proofErr w:type="spellEnd"/>
      <w:r w:rsidRPr="00D60EFA">
        <w:rPr>
          <w:sz w:val="28"/>
          <w:szCs w:val="28"/>
        </w:rPr>
        <w:t>, опред</w:t>
      </w:r>
      <w:r w:rsidRPr="00D60EFA">
        <w:rPr>
          <w:sz w:val="28"/>
          <w:szCs w:val="28"/>
        </w:rPr>
        <w:t>е</w:t>
      </w:r>
      <w:r w:rsidRPr="00D60EFA">
        <w:rPr>
          <w:sz w:val="28"/>
          <w:szCs w:val="28"/>
        </w:rPr>
        <w:t>ляющий порядок доступа к данному члену класса. Члены класса могут быть как закрытыми (</w:t>
      </w:r>
      <w:proofErr w:type="spellStart"/>
      <w:r w:rsidRPr="00D60EFA">
        <w:rPr>
          <w:iCs/>
          <w:sz w:val="28"/>
          <w:szCs w:val="28"/>
        </w:rPr>
        <w:t>private</w:t>
      </w:r>
      <w:proofErr w:type="spellEnd"/>
      <w:r w:rsidRPr="00D60EFA">
        <w:rPr>
          <w:sz w:val="28"/>
          <w:szCs w:val="28"/>
        </w:rPr>
        <w:t>) в пределах класса, так открытыми (</w:t>
      </w:r>
      <w:proofErr w:type="spellStart"/>
      <w:r w:rsidRPr="00D60EFA">
        <w:rPr>
          <w:iCs/>
          <w:sz w:val="28"/>
          <w:szCs w:val="28"/>
        </w:rPr>
        <w:t>public</w:t>
      </w:r>
      <w:proofErr w:type="spellEnd"/>
      <w:r w:rsidRPr="00D60EFA">
        <w:rPr>
          <w:sz w:val="28"/>
          <w:szCs w:val="28"/>
        </w:rPr>
        <w:t>), т.е. более досту</w:t>
      </w:r>
      <w:r w:rsidRPr="00D60EFA">
        <w:rPr>
          <w:sz w:val="28"/>
          <w:szCs w:val="28"/>
        </w:rPr>
        <w:t>п</w:t>
      </w:r>
      <w:r w:rsidRPr="00D60EFA">
        <w:rPr>
          <w:sz w:val="28"/>
          <w:szCs w:val="28"/>
        </w:rPr>
        <w:t>ными. Спецификатор доступа определяет тип разрешенного доступа. Указывать спецификатор доступа не обязательно, но если он отсутствует, то объявляемый член считается закрытым в пределах класса. Члены с закрытым доступом могут использоваться только другими членами их класса.</w:t>
      </w:r>
    </w:p>
    <w:p w:rsidR="003040BC" w:rsidRDefault="003040BC" w:rsidP="005800E5">
      <w:pPr>
        <w:spacing w:line="360" w:lineRule="auto"/>
        <w:ind w:firstLine="709"/>
        <w:jc w:val="center"/>
        <w:rPr>
          <w:b/>
          <w:sz w:val="28"/>
        </w:rPr>
      </w:pPr>
    </w:p>
    <w:p w:rsidR="003040BC" w:rsidRDefault="003040BC" w:rsidP="005800E5">
      <w:pPr>
        <w:spacing w:line="360" w:lineRule="auto"/>
        <w:ind w:firstLine="709"/>
        <w:jc w:val="center"/>
        <w:rPr>
          <w:b/>
          <w:sz w:val="28"/>
        </w:rPr>
      </w:pPr>
      <w:r w:rsidRPr="00374261">
        <w:rPr>
          <w:b/>
          <w:sz w:val="28"/>
        </w:rPr>
        <w:t>Практическая часть</w:t>
      </w:r>
    </w:p>
    <w:p w:rsidR="003040BC" w:rsidRDefault="003040BC" w:rsidP="005800E5">
      <w:pPr>
        <w:spacing w:line="360" w:lineRule="auto"/>
        <w:ind w:firstLine="709"/>
        <w:jc w:val="center"/>
        <w:rPr>
          <w:b/>
          <w:sz w:val="28"/>
        </w:rPr>
      </w:pPr>
    </w:p>
    <w:p w:rsidR="003040BC" w:rsidRPr="00B00ED8" w:rsidRDefault="003040BC" w:rsidP="00B00ED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Код программы</w:t>
      </w:r>
      <w:r w:rsidRPr="00E54969">
        <w:rPr>
          <w:sz w:val="28"/>
        </w:rPr>
        <w:t>:</w:t>
      </w:r>
    </w:p>
    <w:p w:rsidR="003040BC" w:rsidRPr="00710D9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>namespace</w:t>
      </w:r>
      <w:r w:rsidRPr="00710D99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TeorAlg</w:t>
      </w:r>
      <w:proofErr w:type="spellEnd"/>
      <w:r w:rsidRPr="00710D99">
        <w:rPr>
          <w:rFonts w:ascii="Consolas" w:hAnsi="Consolas" w:cs="Consolas"/>
          <w:sz w:val="19"/>
          <w:szCs w:val="19"/>
        </w:rPr>
        <w:t>_</w:t>
      </w:r>
      <w:r w:rsidRPr="00E54969">
        <w:rPr>
          <w:rFonts w:ascii="Consolas" w:hAnsi="Consolas" w:cs="Consolas"/>
          <w:sz w:val="19"/>
          <w:szCs w:val="19"/>
          <w:lang w:val="en-US"/>
        </w:rPr>
        <w:t>lab</w:t>
      </w:r>
      <w:r w:rsidRPr="00710D99">
        <w:rPr>
          <w:rFonts w:ascii="Consolas" w:hAnsi="Consolas" w:cs="Consolas"/>
          <w:sz w:val="19"/>
          <w:szCs w:val="19"/>
        </w:rPr>
        <w:t>4_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10D99">
        <w:rPr>
          <w:rFonts w:ascii="Consolas" w:hAnsi="Consolas" w:cs="Consolas"/>
          <w:sz w:val="19"/>
          <w:szCs w:val="19"/>
        </w:rPr>
        <w:t>19</w:t>
      </w:r>
    </w:p>
    <w:p w:rsidR="003040BC" w:rsidRPr="00F64ED0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>{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E54969">
        <w:rPr>
          <w:rFonts w:ascii="Consolas" w:hAnsi="Consolas" w:cs="Consolas"/>
          <w:sz w:val="19"/>
          <w:szCs w:val="19"/>
          <w:lang w:val="en-US"/>
        </w:rPr>
        <w:t>class CPU</w:t>
      </w:r>
    </w:p>
    <w:p w:rsidR="003040BC" w:rsidRPr="005800E5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private string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model_name_CPU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; //</w:t>
      </w:r>
      <w:r w:rsidRPr="00E54969">
        <w:rPr>
          <w:rFonts w:ascii="Consolas" w:hAnsi="Consolas" w:cs="Consolas"/>
          <w:sz w:val="19"/>
          <w:szCs w:val="19"/>
        </w:rPr>
        <w:t>Название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процессора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private Double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cashe_size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; //</w:t>
      </w:r>
      <w:r w:rsidRPr="00E54969">
        <w:rPr>
          <w:rFonts w:ascii="Consolas" w:hAnsi="Consolas" w:cs="Consolas"/>
          <w:sz w:val="19"/>
          <w:szCs w:val="19"/>
        </w:rPr>
        <w:t>объем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КЭШа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private Double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clock_Rate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; //</w:t>
      </w:r>
      <w:r w:rsidRPr="00E54969">
        <w:rPr>
          <w:rFonts w:ascii="Consolas" w:hAnsi="Consolas" w:cs="Consolas"/>
          <w:sz w:val="19"/>
          <w:szCs w:val="19"/>
        </w:rPr>
        <w:t>Тактовая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частота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private Double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price_CPU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; //</w:t>
      </w:r>
      <w:r w:rsidRPr="00E54969">
        <w:rPr>
          <w:rFonts w:ascii="Consolas" w:hAnsi="Consolas" w:cs="Consolas"/>
          <w:sz w:val="19"/>
          <w:szCs w:val="19"/>
        </w:rPr>
        <w:t>Цена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public CPU(string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Model_name_CPU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, string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Cashe_size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, string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Clock_Rate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, string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Price_CPU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)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try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model_name_CPU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Model_name_CPU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    if (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Cashe_size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) &gt; 0)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cashe_size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Cashe_size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); else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("</w:t>
      </w:r>
      <w:r w:rsidRPr="00E54969">
        <w:rPr>
          <w:rFonts w:ascii="Consolas" w:hAnsi="Consolas" w:cs="Consolas"/>
          <w:sz w:val="19"/>
          <w:szCs w:val="19"/>
        </w:rPr>
        <w:t>Значение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КЭШ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памяти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должно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быть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больше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нуля</w:t>
      </w:r>
      <w:r w:rsidRPr="00E54969">
        <w:rPr>
          <w:rFonts w:ascii="Consolas" w:hAnsi="Consolas" w:cs="Consolas"/>
          <w:sz w:val="19"/>
          <w:szCs w:val="19"/>
          <w:lang w:val="en-US"/>
        </w:rPr>
        <w:t>");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    if (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Clock_Rate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) &gt; 0)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clock_Rate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Clock_Rate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); else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("</w:t>
      </w:r>
      <w:r w:rsidRPr="00E54969">
        <w:rPr>
          <w:rFonts w:ascii="Consolas" w:hAnsi="Consolas" w:cs="Consolas"/>
          <w:sz w:val="19"/>
          <w:szCs w:val="19"/>
        </w:rPr>
        <w:t>Значение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частоты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процессора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должно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быть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больше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нуля</w:t>
      </w:r>
      <w:r w:rsidRPr="00E54969">
        <w:rPr>
          <w:rFonts w:ascii="Consolas" w:hAnsi="Consolas" w:cs="Consolas"/>
          <w:sz w:val="19"/>
          <w:szCs w:val="19"/>
          <w:lang w:val="en-US"/>
        </w:rPr>
        <w:t>");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    if (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Price_CPU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) &gt;= 0)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price_CPU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Price_CPU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); else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("</w:t>
      </w:r>
      <w:r w:rsidRPr="00E54969">
        <w:rPr>
          <w:rFonts w:ascii="Consolas" w:hAnsi="Consolas" w:cs="Consolas"/>
          <w:sz w:val="19"/>
          <w:szCs w:val="19"/>
        </w:rPr>
        <w:t>Значение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стоимости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должно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быть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положительным</w:t>
      </w:r>
      <w:r w:rsidRPr="00E54969">
        <w:rPr>
          <w:rFonts w:ascii="Consolas" w:hAnsi="Consolas" w:cs="Consolas"/>
          <w:sz w:val="19"/>
          <w:szCs w:val="19"/>
          <w:lang w:val="en-US"/>
        </w:rPr>
        <w:t>");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catch (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FormatException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)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040BC" w:rsidRPr="00F64ED0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Console</w:t>
      </w:r>
      <w:r w:rsidRPr="00F64ED0">
        <w:rPr>
          <w:rFonts w:ascii="Consolas" w:hAnsi="Consolas" w:cs="Consolas"/>
          <w:sz w:val="19"/>
          <w:szCs w:val="19"/>
          <w:lang w:val="en-US"/>
        </w:rPr>
        <w:t>.</w:t>
      </w:r>
      <w:r w:rsidRPr="00E54969">
        <w:rPr>
          <w:rFonts w:ascii="Consolas" w:hAnsi="Consolas" w:cs="Consolas"/>
          <w:sz w:val="19"/>
          <w:szCs w:val="19"/>
          <w:lang w:val="en-US"/>
        </w:rPr>
        <w:t>WriteLine</w:t>
      </w:r>
      <w:proofErr w:type="spellEnd"/>
      <w:r w:rsidRPr="00F64ED0">
        <w:rPr>
          <w:rFonts w:ascii="Consolas" w:hAnsi="Consolas" w:cs="Consolas"/>
          <w:sz w:val="19"/>
          <w:szCs w:val="19"/>
          <w:lang w:val="en-US"/>
        </w:rPr>
        <w:t>("</w:t>
      </w:r>
      <w:r w:rsidRPr="00E54969">
        <w:rPr>
          <w:rFonts w:ascii="Consolas" w:hAnsi="Consolas" w:cs="Consolas"/>
          <w:sz w:val="19"/>
          <w:szCs w:val="19"/>
        </w:rPr>
        <w:t>Неверный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формат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данных</w:t>
      </w:r>
      <w:r w:rsidRPr="00F64ED0">
        <w:rPr>
          <w:rFonts w:ascii="Consolas" w:hAnsi="Consolas" w:cs="Consolas"/>
          <w:sz w:val="19"/>
          <w:szCs w:val="19"/>
          <w:lang w:val="en-US"/>
        </w:rPr>
        <w:t>");</w:t>
      </w:r>
    </w:p>
    <w:p w:rsidR="003040BC" w:rsidRPr="00F64ED0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040BC" w:rsidRPr="00F64ED0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} //</w:t>
      </w:r>
      <w:r w:rsidRPr="00E54969">
        <w:rPr>
          <w:rFonts w:ascii="Consolas" w:hAnsi="Consolas" w:cs="Consolas"/>
          <w:sz w:val="19"/>
          <w:szCs w:val="19"/>
        </w:rPr>
        <w:t>конец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конструктора</w:t>
      </w:r>
    </w:p>
    <w:p w:rsidR="003040BC" w:rsidRPr="00F64ED0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40BC" w:rsidRPr="00F64ED0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E54969">
        <w:rPr>
          <w:rFonts w:ascii="Consolas" w:hAnsi="Consolas" w:cs="Consolas"/>
          <w:sz w:val="19"/>
          <w:szCs w:val="19"/>
          <w:lang w:val="en-US"/>
        </w:rPr>
        <w:t>public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E54969">
        <w:rPr>
          <w:rFonts w:ascii="Consolas" w:hAnsi="Consolas" w:cs="Consolas"/>
          <w:sz w:val="19"/>
          <w:szCs w:val="19"/>
          <w:lang w:val="en-US"/>
        </w:rPr>
        <w:t>CPU</w:t>
      </w:r>
      <w:r w:rsidRPr="00F64ED0">
        <w:rPr>
          <w:rFonts w:ascii="Consolas" w:hAnsi="Consolas" w:cs="Consolas"/>
          <w:sz w:val="19"/>
          <w:szCs w:val="19"/>
          <w:lang w:val="en-US"/>
        </w:rPr>
        <w:t>(</w:t>
      </w:r>
      <w:r w:rsidRPr="00E54969">
        <w:rPr>
          <w:rFonts w:ascii="Consolas" w:hAnsi="Consolas" w:cs="Consolas"/>
          <w:sz w:val="19"/>
          <w:szCs w:val="19"/>
          <w:lang w:val="en-US"/>
        </w:rPr>
        <w:t>CPU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  <w:lang w:val="en-US"/>
        </w:rPr>
        <w:t>other</w:t>
      </w:r>
      <w:r w:rsidRPr="00F64ED0">
        <w:rPr>
          <w:rFonts w:ascii="Consolas" w:hAnsi="Consolas" w:cs="Consolas"/>
          <w:sz w:val="19"/>
          <w:szCs w:val="19"/>
          <w:lang w:val="en-US"/>
        </w:rPr>
        <w:t>)</w:t>
      </w:r>
    </w:p>
    <w:p w:rsidR="003040BC" w:rsidRPr="00710D9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10D99">
        <w:rPr>
          <w:rFonts w:ascii="Consolas" w:hAnsi="Consolas" w:cs="Consolas"/>
          <w:sz w:val="19"/>
          <w:szCs w:val="19"/>
          <w:lang w:val="en-US"/>
        </w:rPr>
        <w:t>{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10D9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model_name_CPU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other.model_name_CPU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clock_Rate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other.clock_Rate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cashe_size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other.cashe_size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price_CPU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other.price_CPU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info_CPU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()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("</w:t>
      </w:r>
      <w:r w:rsidRPr="00E54969">
        <w:rPr>
          <w:rFonts w:ascii="Consolas" w:hAnsi="Consolas" w:cs="Consolas"/>
          <w:sz w:val="19"/>
          <w:szCs w:val="19"/>
        </w:rPr>
        <w:t>Информация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о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процессоре</w:t>
      </w:r>
      <w:r w:rsidRPr="00E54969">
        <w:rPr>
          <w:rFonts w:ascii="Consolas" w:hAnsi="Consolas" w:cs="Consolas"/>
          <w:sz w:val="19"/>
          <w:szCs w:val="19"/>
          <w:lang w:val="en-US"/>
        </w:rPr>
        <w:t>:\n\t</w:t>
      </w:r>
      <w:r w:rsidRPr="00E54969">
        <w:rPr>
          <w:rFonts w:ascii="Consolas" w:hAnsi="Consolas" w:cs="Consolas"/>
          <w:sz w:val="19"/>
          <w:szCs w:val="19"/>
        </w:rPr>
        <w:t>Название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модели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: " +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model_name_CPU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+ "\n\t</w:t>
      </w:r>
      <w:r w:rsidRPr="00E54969">
        <w:rPr>
          <w:rFonts w:ascii="Consolas" w:hAnsi="Consolas" w:cs="Consolas"/>
          <w:sz w:val="19"/>
          <w:szCs w:val="19"/>
        </w:rPr>
        <w:t>Тактовая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частота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: " +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clock_Rate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+ " </w:t>
      </w:r>
      <w:r w:rsidRPr="00E54969">
        <w:rPr>
          <w:rFonts w:ascii="Consolas" w:hAnsi="Consolas" w:cs="Consolas"/>
          <w:sz w:val="19"/>
          <w:szCs w:val="19"/>
        </w:rPr>
        <w:t>ГГц</w:t>
      </w:r>
      <w:r w:rsidRPr="00E54969">
        <w:rPr>
          <w:rFonts w:ascii="Consolas" w:hAnsi="Consolas" w:cs="Consolas"/>
          <w:sz w:val="19"/>
          <w:szCs w:val="19"/>
          <w:lang w:val="en-US"/>
        </w:rPr>
        <w:t>" + "\n\t</w:t>
      </w:r>
      <w:r w:rsidRPr="00E54969">
        <w:rPr>
          <w:rFonts w:ascii="Consolas" w:hAnsi="Consolas" w:cs="Consolas"/>
          <w:sz w:val="19"/>
          <w:szCs w:val="19"/>
        </w:rPr>
        <w:t>Объем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КЭШ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памяти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: " +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cashe_size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+ " </w:t>
      </w:r>
      <w:r w:rsidRPr="00E54969">
        <w:rPr>
          <w:rFonts w:ascii="Consolas" w:hAnsi="Consolas" w:cs="Consolas"/>
          <w:sz w:val="19"/>
          <w:szCs w:val="19"/>
        </w:rPr>
        <w:t>МБ</w:t>
      </w:r>
      <w:r w:rsidRPr="00E54969">
        <w:rPr>
          <w:rFonts w:ascii="Consolas" w:hAnsi="Consolas" w:cs="Consolas"/>
          <w:sz w:val="19"/>
          <w:szCs w:val="19"/>
          <w:lang w:val="en-US"/>
        </w:rPr>
        <w:t>" + "\n\t</w:t>
      </w:r>
      <w:r w:rsidRPr="00E54969">
        <w:rPr>
          <w:rFonts w:ascii="Consolas" w:hAnsi="Consolas" w:cs="Consolas"/>
          <w:sz w:val="19"/>
          <w:szCs w:val="19"/>
        </w:rPr>
        <w:t>Стоимость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: " +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price_CPU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+ " </w:t>
      </w:r>
      <w:proofErr w:type="spellStart"/>
      <w:r w:rsidRPr="00E54969">
        <w:rPr>
          <w:rFonts w:ascii="Consolas" w:hAnsi="Consolas" w:cs="Consolas"/>
          <w:sz w:val="19"/>
          <w:szCs w:val="19"/>
        </w:rPr>
        <w:t>Руб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.");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class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MotherBoard</w:t>
      </w:r>
      <w:proofErr w:type="spellEnd"/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private string Model;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private Double RAM;</w:t>
      </w:r>
    </w:p>
    <w:p w:rsidR="003040BC" w:rsidRPr="00710D9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private Double Price;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public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MotherBoard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(CPU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cpu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,String model, String ram, String price)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040BC" w:rsidRPr="00710D9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cpu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= new CPU(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cpu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);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try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    Model = model;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    if (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(ram) &gt; 0) RAM =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(ram); else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</w:t>
      </w:r>
      <w:r w:rsidRPr="00E54969">
        <w:rPr>
          <w:rFonts w:ascii="Consolas" w:hAnsi="Consolas" w:cs="Consolas"/>
          <w:sz w:val="19"/>
          <w:szCs w:val="19"/>
          <w:lang w:val="en-US"/>
        </w:rPr>
        <w:t>n</w:t>
      </w:r>
      <w:r w:rsidRPr="00E54969">
        <w:rPr>
          <w:rFonts w:ascii="Consolas" w:hAnsi="Consolas" w:cs="Consolas"/>
          <w:sz w:val="19"/>
          <w:szCs w:val="19"/>
          <w:lang w:val="en-US"/>
        </w:rPr>
        <w:t>sole.WriteLine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("</w:t>
      </w:r>
      <w:r w:rsidRPr="00E54969">
        <w:rPr>
          <w:rFonts w:ascii="Consolas" w:hAnsi="Consolas" w:cs="Consolas"/>
          <w:sz w:val="19"/>
          <w:szCs w:val="19"/>
        </w:rPr>
        <w:t>Значение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оперативной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памяти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должно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быть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больше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нуля</w:t>
      </w:r>
      <w:r w:rsidRPr="00E54969">
        <w:rPr>
          <w:rFonts w:ascii="Consolas" w:hAnsi="Consolas" w:cs="Consolas"/>
          <w:sz w:val="19"/>
          <w:szCs w:val="19"/>
          <w:lang w:val="en-US"/>
        </w:rPr>
        <w:t>");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    if (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(price) &gt;= 0) Price =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(price); else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</w:t>
      </w:r>
      <w:r w:rsidRPr="00E54969">
        <w:rPr>
          <w:rFonts w:ascii="Consolas" w:hAnsi="Consolas" w:cs="Consolas"/>
          <w:sz w:val="19"/>
          <w:szCs w:val="19"/>
          <w:lang w:val="en-US"/>
        </w:rPr>
        <w:t>n</w:t>
      </w:r>
      <w:r w:rsidRPr="00E54969">
        <w:rPr>
          <w:rFonts w:ascii="Consolas" w:hAnsi="Consolas" w:cs="Consolas"/>
          <w:sz w:val="19"/>
          <w:szCs w:val="19"/>
          <w:lang w:val="en-US"/>
        </w:rPr>
        <w:t>sole.WriteLine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("</w:t>
      </w:r>
      <w:r w:rsidRPr="00E54969">
        <w:rPr>
          <w:rFonts w:ascii="Consolas" w:hAnsi="Consolas" w:cs="Consolas"/>
          <w:sz w:val="19"/>
          <w:szCs w:val="19"/>
        </w:rPr>
        <w:t>Значение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стоимости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должно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быть</w:t>
      </w:r>
      <w:r w:rsidRPr="00E5496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положительным</w:t>
      </w:r>
      <w:r w:rsidRPr="00E54969">
        <w:rPr>
          <w:rFonts w:ascii="Consolas" w:hAnsi="Consolas" w:cs="Consolas"/>
          <w:sz w:val="19"/>
          <w:szCs w:val="19"/>
          <w:lang w:val="en-US"/>
        </w:rPr>
        <w:t>");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catch (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FormatException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)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040BC" w:rsidRPr="00F64ED0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Console</w:t>
      </w:r>
      <w:r w:rsidRPr="00F64ED0">
        <w:rPr>
          <w:rFonts w:ascii="Consolas" w:hAnsi="Consolas" w:cs="Consolas"/>
          <w:sz w:val="19"/>
          <w:szCs w:val="19"/>
          <w:lang w:val="en-US"/>
        </w:rPr>
        <w:t>.</w:t>
      </w:r>
      <w:r w:rsidRPr="00E54969">
        <w:rPr>
          <w:rFonts w:ascii="Consolas" w:hAnsi="Consolas" w:cs="Consolas"/>
          <w:sz w:val="19"/>
          <w:szCs w:val="19"/>
          <w:lang w:val="en-US"/>
        </w:rPr>
        <w:t>WriteLine</w:t>
      </w:r>
      <w:proofErr w:type="spellEnd"/>
      <w:r w:rsidRPr="00F64ED0">
        <w:rPr>
          <w:rFonts w:ascii="Consolas" w:hAnsi="Consolas" w:cs="Consolas"/>
          <w:sz w:val="19"/>
          <w:szCs w:val="19"/>
          <w:lang w:val="en-US"/>
        </w:rPr>
        <w:t>("</w:t>
      </w:r>
      <w:r w:rsidRPr="00E54969">
        <w:rPr>
          <w:rFonts w:ascii="Consolas" w:hAnsi="Consolas" w:cs="Consolas"/>
          <w:sz w:val="19"/>
          <w:szCs w:val="19"/>
        </w:rPr>
        <w:t>Неверный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формат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данных</w:t>
      </w:r>
      <w:r w:rsidRPr="00F64ED0">
        <w:rPr>
          <w:rFonts w:ascii="Consolas" w:hAnsi="Consolas" w:cs="Consolas"/>
          <w:sz w:val="19"/>
          <w:szCs w:val="19"/>
          <w:lang w:val="en-US"/>
        </w:rPr>
        <w:t>");</w:t>
      </w:r>
    </w:p>
    <w:p w:rsidR="003040BC" w:rsidRPr="00F64ED0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040BC" w:rsidRPr="00F64ED0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} //</w:t>
      </w:r>
      <w:r w:rsidRPr="00E54969">
        <w:rPr>
          <w:rFonts w:ascii="Consolas" w:hAnsi="Consolas" w:cs="Consolas"/>
          <w:sz w:val="19"/>
          <w:szCs w:val="19"/>
        </w:rPr>
        <w:t>конец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конструктора</w:t>
      </w:r>
    </w:p>
    <w:p w:rsidR="003040BC" w:rsidRPr="00F64ED0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3040BC" w:rsidRPr="00F64ED0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E54969">
        <w:rPr>
          <w:rFonts w:ascii="Consolas" w:hAnsi="Consolas" w:cs="Consolas"/>
          <w:sz w:val="19"/>
          <w:szCs w:val="19"/>
          <w:lang w:val="en-US"/>
        </w:rPr>
        <w:t>public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  <w:lang w:val="en-US"/>
        </w:rPr>
        <w:t>void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info</w:t>
      </w:r>
      <w:r w:rsidRPr="00F64ED0">
        <w:rPr>
          <w:rFonts w:ascii="Consolas" w:hAnsi="Consolas" w:cs="Consolas"/>
          <w:sz w:val="19"/>
          <w:szCs w:val="19"/>
          <w:lang w:val="en-US"/>
        </w:rPr>
        <w:t>_</w:t>
      </w:r>
      <w:r w:rsidRPr="00E54969">
        <w:rPr>
          <w:rFonts w:ascii="Consolas" w:hAnsi="Consolas" w:cs="Consolas"/>
          <w:sz w:val="19"/>
          <w:szCs w:val="19"/>
          <w:lang w:val="en-US"/>
        </w:rPr>
        <w:t>MB</w:t>
      </w:r>
      <w:proofErr w:type="spellEnd"/>
      <w:r w:rsidRPr="00F64ED0">
        <w:rPr>
          <w:rFonts w:ascii="Consolas" w:hAnsi="Consolas" w:cs="Consolas"/>
          <w:sz w:val="19"/>
          <w:szCs w:val="19"/>
          <w:lang w:val="en-US"/>
        </w:rPr>
        <w:t>()</w:t>
      </w:r>
    </w:p>
    <w:p w:rsidR="003040BC" w:rsidRPr="00F64ED0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040BC" w:rsidRPr="00F64ED0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Console</w:t>
      </w:r>
      <w:r w:rsidRPr="00F64ED0">
        <w:rPr>
          <w:rFonts w:ascii="Consolas" w:hAnsi="Consolas" w:cs="Consolas"/>
          <w:sz w:val="19"/>
          <w:szCs w:val="19"/>
          <w:lang w:val="en-US"/>
        </w:rPr>
        <w:t>.</w:t>
      </w:r>
      <w:r w:rsidRPr="00E54969">
        <w:rPr>
          <w:rFonts w:ascii="Consolas" w:hAnsi="Consolas" w:cs="Consolas"/>
          <w:sz w:val="19"/>
          <w:szCs w:val="19"/>
          <w:lang w:val="en-US"/>
        </w:rPr>
        <w:t>WriteLine</w:t>
      </w:r>
      <w:proofErr w:type="spellEnd"/>
      <w:r w:rsidRPr="00F64ED0">
        <w:rPr>
          <w:rFonts w:ascii="Consolas" w:hAnsi="Consolas" w:cs="Consolas"/>
          <w:sz w:val="19"/>
          <w:szCs w:val="19"/>
          <w:lang w:val="en-US"/>
        </w:rPr>
        <w:t>("</w:t>
      </w:r>
      <w:r w:rsidRPr="00E54969">
        <w:rPr>
          <w:rFonts w:ascii="Consolas" w:hAnsi="Consolas" w:cs="Consolas"/>
          <w:sz w:val="19"/>
          <w:szCs w:val="19"/>
        </w:rPr>
        <w:t>Информация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о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материнской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плате</w:t>
      </w:r>
      <w:r w:rsidRPr="00F64ED0">
        <w:rPr>
          <w:rFonts w:ascii="Consolas" w:hAnsi="Consolas" w:cs="Consolas"/>
          <w:sz w:val="19"/>
          <w:szCs w:val="19"/>
          <w:lang w:val="en-US"/>
        </w:rPr>
        <w:t>:\</w:t>
      </w:r>
      <w:r w:rsidRPr="00E54969">
        <w:rPr>
          <w:rFonts w:ascii="Consolas" w:hAnsi="Consolas" w:cs="Consolas"/>
          <w:sz w:val="19"/>
          <w:szCs w:val="19"/>
          <w:lang w:val="en-US"/>
        </w:rPr>
        <w:t>n</w:t>
      </w:r>
      <w:r w:rsidRPr="00F64ED0">
        <w:rPr>
          <w:rFonts w:ascii="Consolas" w:hAnsi="Consolas" w:cs="Consolas"/>
          <w:sz w:val="19"/>
          <w:szCs w:val="19"/>
          <w:lang w:val="en-US"/>
        </w:rPr>
        <w:t>\</w:t>
      </w:r>
      <w:r w:rsidRPr="00E54969">
        <w:rPr>
          <w:rFonts w:ascii="Consolas" w:hAnsi="Consolas" w:cs="Consolas"/>
          <w:sz w:val="19"/>
          <w:szCs w:val="19"/>
          <w:lang w:val="en-US"/>
        </w:rPr>
        <w:t>t</w:t>
      </w:r>
      <w:r w:rsidRPr="00E54969">
        <w:rPr>
          <w:rFonts w:ascii="Consolas" w:hAnsi="Consolas" w:cs="Consolas"/>
          <w:sz w:val="19"/>
          <w:szCs w:val="19"/>
        </w:rPr>
        <w:t>Название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модели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: " + </w:t>
      </w:r>
      <w:r w:rsidRPr="00E54969">
        <w:rPr>
          <w:rFonts w:ascii="Consolas" w:hAnsi="Consolas" w:cs="Consolas"/>
          <w:sz w:val="19"/>
          <w:szCs w:val="19"/>
          <w:lang w:val="en-US"/>
        </w:rPr>
        <w:t>Model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+ "\</w:t>
      </w:r>
      <w:r w:rsidRPr="00E54969">
        <w:rPr>
          <w:rFonts w:ascii="Consolas" w:hAnsi="Consolas" w:cs="Consolas"/>
          <w:sz w:val="19"/>
          <w:szCs w:val="19"/>
          <w:lang w:val="en-US"/>
        </w:rPr>
        <w:t>n</w:t>
      </w:r>
      <w:r w:rsidRPr="00F64ED0">
        <w:rPr>
          <w:rFonts w:ascii="Consolas" w:hAnsi="Consolas" w:cs="Consolas"/>
          <w:sz w:val="19"/>
          <w:szCs w:val="19"/>
          <w:lang w:val="en-US"/>
        </w:rPr>
        <w:t>\</w:t>
      </w:r>
      <w:r w:rsidRPr="00E54969">
        <w:rPr>
          <w:rFonts w:ascii="Consolas" w:hAnsi="Consolas" w:cs="Consolas"/>
          <w:sz w:val="19"/>
          <w:szCs w:val="19"/>
          <w:lang w:val="en-US"/>
        </w:rPr>
        <w:t>t</w:t>
      </w:r>
      <w:r w:rsidRPr="00E54969">
        <w:rPr>
          <w:rFonts w:ascii="Consolas" w:hAnsi="Consolas" w:cs="Consolas"/>
          <w:sz w:val="19"/>
          <w:szCs w:val="19"/>
        </w:rPr>
        <w:t>Объем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КЭШ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54969">
        <w:rPr>
          <w:rFonts w:ascii="Consolas" w:hAnsi="Consolas" w:cs="Consolas"/>
          <w:sz w:val="19"/>
          <w:szCs w:val="19"/>
        </w:rPr>
        <w:t>памяти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: " + </w:t>
      </w:r>
      <w:r w:rsidRPr="00E54969">
        <w:rPr>
          <w:rFonts w:ascii="Consolas" w:hAnsi="Consolas" w:cs="Consolas"/>
          <w:sz w:val="19"/>
          <w:szCs w:val="19"/>
          <w:lang w:val="en-US"/>
        </w:rPr>
        <w:t>RAM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+ " </w:t>
      </w:r>
      <w:r w:rsidRPr="00E54969">
        <w:rPr>
          <w:rFonts w:ascii="Consolas" w:hAnsi="Consolas" w:cs="Consolas"/>
          <w:sz w:val="19"/>
          <w:szCs w:val="19"/>
        </w:rPr>
        <w:t>МБ</w:t>
      </w:r>
      <w:r w:rsidRPr="00F64ED0">
        <w:rPr>
          <w:rFonts w:ascii="Consolas" w:hAnsi="Consolas" w:cs="Consolas"/>
          <w:sz w:val="19"/>
          <w:szCs w:val="19"/>
          <w:lang w:val="en-US"/>
        </w:rPr>
        <w:t>" + "\</w:t>
      </w:r>
      <w:r w:rsidRPr="00E54969">
        <w:rPr>
          <w:rFonts w:ascii="Consolas" w:hAnsi="Consolas" w:cs="Consolas"/>
          <w:sz w:val="19"/>
          <w:szCs w:val="19"/>
          <w:lang w:val="en-US"/>
        </w:rPr>
        <w:t>n</w:t>
      </w:r>
      <w:r w:rsidRPr="00F64ED0">
        <w:rPr>
          <w:rFonts w:ascii="Consolas" w:hAnsi="Consolas" w:cs="Consolas"/>
          <w:sz w:val="19"/>
          <w:szCs w:val="19"/>
          <w:lang w:val="en-US"/>
        </w:rPr>
        <w:t>\</w:t>
      </w:r>
      <w:r w:rsidRPr="00E54969">
        <w:rPr>
          <w:rFonts w:ascii="Consolas" w:hAnsi="Consolas" w:cs="Consolas"/>
          <w:sz w:val="19"/>
          <w:szCs w:val="19"/>
          <w:lang w:val="en-US"/>
        </w:rPr>
        <w:t>t</w:t>
      </w:r>
      <w:r w:rsidRPr="00E54969">
        <w:rPr>
          <w:rFonts w:ascii="Consolas" w:hAnsi="Consolas" w:cs="Consolas"/>
          <w:sz w:val="19"/>
          <w:szCs w:val="19"/>
        </w:rPr>
        <w:t>Стоимость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: " + </w:t>
      </w:r>
      <w:r w:rsidRPr="00E54969">
        <w:rPr>
          <w:rFonts w:ascii="Consolas" w:hAnsi="Consolas" w:cs="Consolas"/>
          <w:sz w:val="19"/>
          <w:szCs w:val="19"/>
          <w:lang w:val="en-US"/>
        </w:rPr>
        <w:t>Price</w:t>
      </w:r>
      <w:r w:rsidRPr="00F64ED0">
        <w:rPr>
          <w:rFonts w:ascii="Consolas" w:hAnsi="Consolas" w:cs="Consolas"/>
          <w:sz w:val="19"/>
          <w:szCs w:val="19"/>
          <w:lang w:val="en-US"/>
        </w:rPr>
        <w:t xml:space="preserve"> + " </w:t>
      </w:r>
      <w:proofErr w:type="spellStart"/>
      <w:r w:rsidRPr="00E54969">
        <w:rPr>
          <w:rFonts w:ascii="Consolas" w:hAnsi="Consolas" w:cs="Consolas"/>
          <w:sz w:val="19"/>
          <w:szCs w:val="19"/>
        </w:rPr>
        <w:t>Руб</w:t>
      </w:r>
      <w:proofErr w:type="spellEnd"/>
      <w:r w:rsidRPr="00F64ED0">
        <w:rPr>
          <w:rFonts w:ascii="Consolas" w:hAnsi="Consolas" w:cs="Consolas"/>
          <w:sz w:val="19"/>
          <w:szCs w:val="19"/>
          <w:lang w:val="en-US"/>
        </w:rPr>
        <w:t>.");</w:t>
      </w:r>
    </w:p>
    <w:p w:rsidR="003040BC" w:rsidRPr="00F64ED0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64ED0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E54969">
        <w:rPr>
          <w:rFonts w:ascii="Consolas" w:hAnsi="Consolas" w:cs="Consolas"/>
          <w:sz w:val="19"/>
          <w:szCs w:val="19"/>
          <w:lang w:val="en-US"/>
        </w:rPr>
        <w:t>}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lastRenderedPageBreak/>
        <w:t xml:space="preserve">    class Program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static void Main(string[]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args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)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CPU MidNight_1 = new CPU("MidNight_1", "8","3","2400");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MotherBoard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Total</w:t>
      </w:r>
      <w:r w:rsidRPr="00E54969">
        <w:rPr>
          <w:rFonts w:ascii="Consolas" w:hAnsi="Consolas" w:cs="Consolas"/>
          <w:sz w:val="19"/>
          <w:szCs w:val="19"/>
        </w:rPr>
        <w:t>А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gony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MotherBoard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>(MidNight_1, "Total Agony", "8000", "1100");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Total</w:t>
      </w:r>
      <w:r w:rsidRPr="00E54969">
        <w:rPr>
          <w:rFonts w:ascii="Consolas" w:hAnsi="Consolas" w:cs="Consolas"/>
          <w:sz w:val="19"/>
          <w:szCs w:val="19"/>
        </w:rPr>
        <w:t>А</w:t>
      </w:r>
      <w:proofErr w:type="spellStart"/>
      <w:r w:rsidRPr="00E54969">
        <w:rPr>
          <w:rFonts w:ascii="Consolas" w:hAnsi="Consolas" w:cs="Consolas"/>
          <w:sz w:val="19"/>
          <w:szCs w:val="19"/>
          <w:lang w:val="en-US"/>
        </w:rPr>
        <w:t>gony.info_MB</w:t>
      </w:r>
      <w:proofErr w:type="spellEnd"/>
      <w:r w:rsidRPr="00E54969">
        <w:rPr>
          <w:rFonts w:ascii="Consolas" w:hAnsi="Consolas" w:cs="Consolas"/>
          <w:sz w:val="19"/>
          <w:szCs w:val="19"/>
          <w:lang w:val="en-US"/>
        </w:rPr>
        <w:t xml:space="preserve">(); 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MidNight_1.info_CPU();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5496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54969">
        <w:rPr>
          <w:rFonts w:ascii="Consolas" w:hAnsi="Consolas" w:cs="Consolas"/>
          <w:sz w:val="19"/>
          <w:szCs w:val="19"/>
        </w:rPr>
        <w:t>Console.ReadKey</w:t>
      </w:r>
      <w:proofErr w:type="spellEnd"/>
      <w:r w:rsidRPr="00E54969">
        <w:rPr>
          <w:rFonts w:ascii="Consolas" w:hAnsi="Consolas" w:cs="Consolas"/>
          <w:sz w:val="19"/>
          <w:szCs w:val="19"/>
        </w:rPr>
        <w:t>();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54969">
        <w:rPr>
          <w:rFonts w:ascii="Consolas" w:hAnsi="Consolas" w:cs="Consolas"/>
          <w:sz w:val="19"/>
          <w:szCs w:val="19"/>
        </w:rPr>
        <w:t xml:space="preserve">        }</w:t>
      </w:r>
    </w:p>
    <w:p w:rsidR="003040BC" w:rsidRPr="00E54969" w:rsidRDefault="003040BC" w:rsidP="005800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54969">
        <w:rPr>
          <w:rFonts w:ascii="Consolas" w:hAnsi="Consolas" w:cs="Consolas"/>
          <w:sz w:val="19"/>
          <w:szCs w:val="19"/>
        </w:rPr>
        <w:t xml:space="preserve">    }</w:t>
      </w:r>
    </w:p>
    <w:p w:rsidR="003040BC" w:rsidRDefault="003040BC" w:rsidP="00B00ED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54969">
        <w:rPr>
          <w:rFonts w:ascii="Consolas" w:hAnsi="Consolas" w:cs="Consolas"/>
          <w:sz w:val="19"/>
          <w:szCs w:val="19"/>
        </w:rPr>
        <w:t>}</w:t>
      </w:r>
    </w:p>
    <w:p w:rsidR="003040BC" w:rsidRDefault="003040BC" w:rsidP="00B00ED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040BC" w:rsidRDefault="003040BC" w:rsidP="00B00ED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040BC" w:rsidRPr="00B00ED8" w:rsidRDefault="003040BC" w:rsidP="00B00ED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040BC" w:rsidRDefault="00C80343" w:rsidP="005800E5">
      <w:pPr>
        <w:spacing w:line="360" w:lineRule="auto"/>
        <w:jc w:val="center"/>
        <w:rPr>
          <w:sz w:val="28"/>
        </w:rPr>
      </w:pPr>
      <w:r>
        <w:rPr>
          <w:noProof/>
        </w:rPr>
        <w:pict>
          <v:shape id="Рисунок 80" o:spid="_x0000_i1039" type="#_x0000_t75" style="width:483.75pt;height:232.5pt;visibility:visible">
            <v:imagedata r:id="rId23" o:title=""/>
          </v:shape>
        </w:pict>
      </w:r>
    </w:p>
    <w:p w:rsidR="003040BC" w:rsidRDefault="003040BC" w:rsidP="00B00ED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Пример выполнения программы</w:t>
      </w:r>
    </w:p>
    <w:p w:rsidR="003040BC" w:rsidRDefault="003040BC" w:rsidP="005800E5">
      <w:pPr>
        <w:spacing w:line="360" w:lineRule="auto"/>
        <w:ind w:firstLine="709"/>
        <w:jc w:val="both"/>
        <w:rPr>
          <w:sz w:val="28"/>
        </w:rPr>
      </w:pPr>
    </w:p>
    <w:p w:rsidR="003040BC" w:rsidRDefault="003040BC" w:rsidP="00945126">
      <w:pPr>
        <w:spacing w:line="360" w:lineRule="auto"/>
        <w:ind w:firstLine="709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b/>
          <w:sz w:val="28"/>
        </w:rPr>
        <w:t xml:space="preserve">Вывод: </w:t>
      </w:r>
      <w:r w:rsidRPr="006B6004">
        <w:rPr>
          <w:b/>
          <w:sz w:val="28"/>
        </w:rPr>
        <w:t xml:space="preserve"> </w:t>
      </w:r>
      <w:r>
        <w:rPr>
          <w:sz w:val="28"/>
        </w:rPr>
        <w:t xml:space="preserve">Изучена организация циклов на языке </w:t>
      </w:r>
      <w:r>
        <w:rPr>
          <w:sz w:val="28"/>
          <w:lang w:val="en-US"/>
        </w:rPr>
        <w:t>C</w:t>
      </w:r>
      <w:r w:rsidRPr="006B6004">
        <w:rPr>
          <w:sz w:val="28"/>
        </w:rPr>
        <w:t xml:space="preserve"># </w:t>
      </w:r>
      <w:r>
        <w:rPr>
          <w:sz w:val="28"/>
        </w:rPr>
        <w:t xml:space="preserve">в среде программирования </w:t>
      </w:r>
      <w:r>
        <w:rPr>
          <w:sz w:val="28"/>
          <w:lang w:val="en-US"/>
        </w:rPr>
        <w:t>Microsoft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3040BC" w:rsidRDefault="003040BC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:rsidR="003040BC" w:rsidRPr="005E0E97" w:rsidRDefault="003040BC" w:rsidP="00710D99">
      <w:pPr>
        <w:suppressAutoHyphens/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№5</w:t>
      </w:r>
    </w:p>
    <w:p w:rsidR="003040BC" w:rsidRPr="005E0E97" w:rsidRDefault="003040BC" w:rsidP="00710D99">
      <w:pPr>
        <w:spacing w:line="360" w:lineRule="auto"/>
        <w:ind w:left="374" w:right="204" w:firstLine="709"/>
        <w:jc w:val="center"/>
        <w:rPr>
          <w:b/>
          <w:sz w:val="28"/>
          <w:szCs w:val="28"/>
        </w:rPr>
      </w:pPr>
      <w:r w:rsidRPr="005E0E97">
        <w:rPr>
          <w:b/>
          <w:sz w:val="28"/>
          <w:szCs w:val="28"/>
        </w:rPr>
        <w:t>Тема: «</w:t>
      </w:r>
      <w:r>
        <w:rPr>
          <w:b/>
          <w:sz w:val="28"/>
          <w:szCs w:val="28"/>
        </w:rPr>
        <w:t>Одномерные массивы</w:t>
      </w:r>
      <w:r w:rsidRPr="005E0E97">
        <w:rPr>
          <w:b/>
          <w:sz w:val="28"/>
          <w:szCs w:val="28"/>
        </w:rPr>
        <w:t>»</w:t>
      </w:r>
    </w:p>
    <w:p w:rsidR="003040BC" w:rsidRPr="005E0E97" w:rsidRDefault="003040BC" w:rsidP="00710D99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E0E97">
        <w:rPr>
          <w:b/>
          <w:sz w:val="28"/>
          <w:szCs w:val="28"/>
        </w:rPr>
        <w:t>Цель работы: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Научиться работать с одномерными массивами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</w:t>
      </w:r>
      <w:r w:rsidRPr="005E0E97">
        <w:rPr>
          <w:sz w:val="28"/>
          <w:szCs w:val="28"/>
        </w:rPr>
        <w:t>.</w:t>
      </w:r>
    </w:p>
    <w:p w:rsidR="003040BC" w:rsidRPr="00944FF2" w:rsidRDefault="003040BC" w:rsidP="00710D99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r w:rsidRPr="00A86686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 19. В одномерном массиве, состоящем из вещественных элементов, вычислить: произведение отрицательных элементов, сумму положительных элементов, расположенных до максимального элемента. Изменить порядок следования элементов в массиве на обратный.</w:t>
      </w:r>
    </w:p>
    <w:p w:rsidR="003040BC" w:rsidRDefault="003040BC" w:rsidP="00710D99">
      <w:pPr>
        <w:spacing w:line="360" w:lineRule="auto"/>
        <w:rPr>
          <w:b/>
          <w:sz w:val="28"/>
          <w:szCs w:val="28"/>
        </w:rPr>
      </w:pPr>
    </w:p>
    <w:p w:rsidR="003040BC" w:rsidRDefault="003040BC" w:rsidP="00710D9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Краткая теория</w:t>
      </w:r>
    </w:p>
    <w:p w:rsidR="003040BC" w:rsidRDefault="003040BC" w:rsidP="0068584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3040BC" w:rsidRPr="00685846" w:rsidRDefault="003040BC" w:rsidP="00685846">
      <w:pPr>
        <w:spacing w:line="360" w:lineRule="auto"/>
        <w:ind w:firstLine="709"/>
        <w:jc w:val="both"/>
        <w:rPr>
          <w:sz w:val="28"/>
          <w:szCs w:val="28"/>
        </w:rPr>
      </w:pPr>
      <w:r w:rsidRPr="00685846">
        <w:rPr>
          <w:sz w:val="28"/>
          <w:szCs w:val="28"/>
        </w:rPr>
        <w:t>В C# массивы фактически являются объектами, а не только адресуемыми о</w:t>
      </w:r>
      <w:r w:rsidRPr="00685846">
        <w:rPr>
          <w:sz w:val="28"/>
          <w:szCs w:val="28"/>
        </w:rPr>
        <w:t>б</w:t>
      </w:r>
      <w:r w:rsidRPr="00685846">
        <w:rPr>
          <w:sz w:val="28"/>
          <w:szCs w:val="28"/>
        </w:rPr>
        <w:t xml:space="preserve">ластями непрерывной памяти, как в C и C++. </w:t>
      </w:r>
      <w:proofErr w:type="spellStart"/>
      <w:r w:rsidRPr="00685846">
        <w:rPr>
          <w:sz w:val="28"/>
          <w:szCs w:val="28"/>
        </w:rPr>
        <w:t>Array</w:t>
      </w:r>
      <w:proofErr w:type="spellEnd"/>
      <w:r w:rsidRPr="00685846">
        <w:rPr>
          <w:sz w:val="28"/>
          <w:szCs w:val="28"/>
        </w:rPr>
        <w:t xml:space="preserve"> является абстрактным базовым типом всех типов массивов. Можно использовать свойства и другие члены класса, которые имеет </w:t>
      </w:r>
      <w:proofErr w:type="spellStart"/>
      <w:r w:rsidRPr="00685846">
        <w:rPr>
          <w:sz w:val="28"/>
          <w:szCs w:val="28"/>
        </w:rPr>
        <w:t>Array</w:t>
      </w:r>
      <w:proofErr w:type="spellEnd"/>
      <w:r w:rsidRPr="00685846">
        <w:rPr>
          <w:sz w:val="28"/>
          <w:szCs w:val="28"/>
        </w:rPr>
        <w:t xml:space="preserve">. В примере используется свойство </w:t>
      </w:r>
      <w:proofErr w:type="spellStart"/>
      <w:r w:rsidRPr="00685846">
        <w:rPr>
          <w:sz w:val="28"/>
          <w:szCs w:val="28"/>
        </w:rPr>
        <w:t>Length</w:t>
      </w:r>
      <w:proofErr w:type="spellEnd"/>
      <w:r w:rsidRPr="00685846">
        <w:rPr>
          <w:sz w:val="28"/>
          <w:szCs w:val="28"/>
        </w:rPr>
        <w:t xml:space="preserve"> для получения дл</w:t>
      </w:r>
      <w:r w:rsidRPr="00685846">
        <w:rPr>
          <w:sz w:val="28"/>
          <w:szCs w:val="28"/>
        </w:rPr>
        <w:t>и</w:t>
      </w:r>
      <w:r w:rsidRPr="00685846">
        <w:rPr>
          <w:sz w:val="28"/>
          <w:szCs w:val="28"/>
        </w:rPr>
        <w:t xml:space="preserve">ны массива. В следующем коде длина массива </w:t>
      </w:r>
      <w:proofErr w:type="spellStart"/>
      <w:r w:rsidRPr="00685846">
        <w:rPr>
          <w:sz w:val="28"/>
          <w:szCs w:val="28"/>
        </w:rPr>
        <w:t>numbers</w:t>
      </w:r>
      <w:proofErr w:type="spellEnd"/>
      <w:r w:rsidRPr="00685846">
        <w:rPr>
          <w:sz w:val="28"/>
          <w:szCs w:val="28"/>
        </w:rPr>
        <w:t xml:space="preserve">, равная 5, присваивается переменной </w:t>
      </w:r>
      <w:proofErr w:type="spellStart"/>
      <w:r w:rsidRPr="00685846">
        <w:rPr>
          <w:sz w:val="28"/>
          <w:szCs w:val="28"/>
        </w:rPr>
        <w:t>lengthOfNumbers</w:t>
      </w:r>
      <w:proofErr w:type="spellEnd"/>
      <w:r w:rsidRPr="00685846">
        <w:rPr>
          <w:sz w:val="28"/>
          <w:szCs w:val="28"/>
        </w:rPr>
        <w:t>:</w:t>
      </w:r>
    </w:p>
    <w:p w:rsidR="003040BC" w:rsidRPr="00685846" w:rsidRDefault="003040BC" w:rsidP="0068584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C1736">
        <w:rPr>
          <w:sz w:val="28"/>
          <w:szCs w:val="28"/>
        </w:rPr>
        <w:t xml:space="preserve">        </w:t>
      </w:r>
      <w:proofErr w:type="spellStart"/>
      <w:r w:rsidRPr="00685846">
        <w:rPr>
          <w:sz w:val="28"/>
          <w:szCs w:val="28"/>
          <w:lang w:val="en-US"/>
        </w:rPr>
        <w:t>int</w:t>
      </w:r>
      <w:proofErr w:type="spellEnd"/>
      <w:r w:rsidRPr="00685846">
        <w:rPr>
          <w:sz w:val="28"/>
          <w:szCs w:val="28"/>
          <w:lang w:val="en-US"/>
        </w:rPr>
        <w:t>[] numbers = { 1, 2, 3, 4, 5 };</w:t>
      </w:r>
    </w:p>
    <w:p w:rsidR="003040BC" w:rsidRPr="00685846" w:rsidRDefault="003040BC" w:rsidP="0068584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85846">
        <w:rPr>
          <w:sz w:val="28"/>
          <w:szCs w:val="28"/>
          <w:lang w:val="en-US"/>
        </w:rPr>
        <w:t xml:space="preserve">        </w:t>
      </w:r>
      <w:proofErr w:type="spellStart"/>
      <w:r w:rsidRPr="00685846">
        <w:rPr>
          <w:sz w:val="28"/>
          <w:szCs w:val="28"/>
          <w:lang w:val="en-US"/>
        </w:rPr>
        <w:t>int</w:t>
      </w:r>
      <w:proofErr w:type="spellEnd"/>
      <w:r w:rsidRPr="00685846">
        <w:rPr>
          <w:sz w:val="28"/>
          <w:szCs w:val="28"/>
          <w:lang w:val="en-US"/>
        </w:rPr>
        <w:t xml:space="preserve"> </w:t>
      </w:r>
      <w:proofErr w:type="spellStart"/>
      <w:r w:rsidRPr="00685846">
        <w:rPr>
          <w:sz w:val="28"/>
          <w:szCs w:val="28"/>
          <w:lang w:val="en-US"/>
        </w:rPr>
        <w:t>lengthOfNumbers</w:t>
      </w:r>
      <w:proofErr w:type="spellEnd"/>
      <w:r w:rsidRPr="00685846">
        <w:rPr>
          <w:sz w:val="28"/>
          <w:szCs w:val="28"/>
          <w:lang w:val="en-US"/>
        </w:rPr>
        <w:t xml:space="preserve"> = </w:t>
      </w:r>
      <w:proofErr w:type="spellStart"/>
      <w:r w:rsidRPr="00685846">
        <w:rPr>
          <w:sz w:val="28"/>
          <w:szCs w:val="28"/>
          <w:lang w:val="en-US"/>
        </w:rPr>
        <w:t>numbers.Length</w:t>
      </w:r>
      <w:proofErr w:type="spellEnd"/>
      <w:r w:rsidRPr="00685846">
        <w:rPr>
          <w:sz w:val="28"/>
          <w:szCs w:val="28"/>
          <w:lang w:val="en-US"/>
        </w:rPr>
        <w:t>;</w:t>
      </w:r>
    </w:p>
    <w:p w:rsidR="003040BC" w:rsidRDefault="003040BC" w:rsidP="00685846">
      <w:pPr>
        <w:spacing w:line="360" w:lineRule="auto"/>
        <w:ind w:firstLine="709"/>
        <w:jc w:val="both"/>
        <w:rPr>
          <w:sz w:val="28"/>
          <w:szCs w:val="28"/>
        </w:rPr>
      </w:pPr>
      <w:r w:rsidRPr="00685846">
        <w:rPr>
          <w:sz w:val="28"/>
          <w:szCs w:val="28"/>
        </w:rPr>
        <w:t xml:space="preserve">Класс </w:t>
      </w:r>
      <w:proofErr w:type="spellStart"/>
      <w:r w:rsidRPr="00685846">
        <w:rPr>
          <w:sz w:val="28"/>
          <w:szCs w:val="28"/>
        </w:rPr>
        <w:t>Array</w:t>
      </w:r>
      <w:proofErr w:type="spellEnd"/>
      <w:r w:rsidRPr="00685846">
        <w:rPr>
          <w:sz w:val="28"/>
          <w:szCs w:val="28"/>
        </w:rPr>
        <w:t xml:space="preserve"> позволяет использовать много других полезных методов и свойств для выполнения сортировки, поиска и копирования массивов.</w:t>
      </w:r>
    </w:p>
    <w:p w:rsidR="003040BC" w:rsidRPr="00685846" w:rsidRDefault="003040BC" w:rsidP="00685846">
      <w:pPr>
        <w:spacing w:line="360" w:lineRule="auto"/>
        <w:ind w:firstLine="709"/>
        <w:jc w:val="both"/>
        <w:rPr>
          <w:sz w:val="28"/>
          <w:szCs w:val="28"/>
        </w:rPr>
      </w:pPr>
      <w:r w:rsidRPr="00685846">
        <w:rPr>
          <w:sz w:val="28"/>
          <w:szCs w:val="28"/>
        </w:rPr>
        <w:t>Инициализация массива</w:t>
      </w:r>
    </w:p>
    <w:p w:rsidR="003040BC" w:rsidRPr="00685846" w:rsidRDefault="003040BC" w:rsidP="00685846">
      <w:pPr>
        <w:spacing w:line="360" w:lineRule="auto"/>
        <w:ind w:firstLine="709"/>
        <w:jc w:val="both"/>
        <w:rPr>
          <w:sz w:val="28"/>
          <w:szCs w:val="28"/>
        </w:rPr>
      </w:pPr>
      <w:r w:rsidRPr="00685846">
        <w:rPr>
          <w:sz w:val="28"/>
          <w:szCs w:val="28"/>
        </w:rPr>
        <w:t>Массив можно инициализировать при объявлении. В этом случае специф</w:t>
      </w:r>
      <w:r w:rsidRPr="00685846">
        <w:rPr>
          <w:sz w:val="28"/>
          <w:szCs w:val="28"/>
        </w:rPr>
        <w:t>и</w:t>
      </w:r>
      <w:r w:rsidRPr="00685846">
        <w:rPr>
          <w:sz w:val="28"/>
          <w:szCs w:val="28"/>
        </w:rPr>
        <w:t>кация ранга не нужна, поскольку она уже предоставлена по числу элементов в списке инициализации. Примеры.</w:t>
      </w:r>
    </w:p>
    <w:p w:rsidR="003040BC" w:rsidRPr="00685846" w:rsidRDefault="003040BC" w:rsidP="00685846">
      <w:pPr>
        <w:spacing w:line="360" w:lineRule="auto"/>
        <w:ind w:firstLine="709"/>
        <w:jc w:val="both"/>
        <w:rPr>
          <w:sz w:val="28"/>
          <w:szCs w:val="28"/>
        </w:rPr>
      </w:pPr>
      <w:r w:rsidRPr="00685846">
        <w:rPr>
          <w:sz w:val="28"/>
          <w:szCs w:val="28"/>
        </w:rPr>
        <w:t xml:space="preserve">        </w:t>
      </w:r>
      <w:proofErr w:type="spellStart"/>
      <w:r w:rsidRPr="00685846">
        <w:rPr>
          <w:sz w:val="28"/>
          <w:szCs w:val="28"/>
        </w:rPr>
        <w:t>int</w:t>
      </w:r>
      <w:proofErr w:type="spellEnd"/>
      <w:r w:rsidRPr="00685846">
        <w:rPr>
          <w:sz w:val="28"/>
          <w:szCs w:val="28"/>
        </w:rPr>
        <w:t xml:space="preserve">[] array1 = </w:t>
      </w:r>
      <w:proofErr w:type="spellStart"/>
      <w:r w:rsidRPr="00685846">
        <w:rPr>
          <w:sz w:val="28"/>
          <w:szCs w:val="28"/>
        </w:rPr>
        <w:t>new</w:t>
      </w:r>
      <w:proofErr w:type="spellEnd"/>
      <w:r w:rsidRPr="00685846">
        <w:rPr>
          <w:sz w:val="28"/>
          <w:szCs w:val="28"/>
        </w:rPr>
        <w:t xml:space="preserve"> </w:t>
      </w:r>
      <w:proofErr w:type="spellStart"/>
      <w:r w:rsidRPr="00685846">
        <w:rPr>
          <w:sz w:val="28"/>
          <w:szCs w:val="28"/>
        </w:rPr>
        <w:t>int</w:t>
      </w:r>
      <w:proofErr w:type="spellEnd"/>
      <w:r w:rsidRPr="00685846">
        <w:rPr>
          <w:sz w:val="28"/>
          <w:szCs w:val="28"/>
        </w:rPr>
        <w:t>[] { 1, 3, 5, 7, 9 };</w:t>
      </w:r>
    </w:p>
    <w:p w:rsidR="003040BC" w:rsidRPr="00685846" w:rsidRDefault="003040BC" w:rsidP="00685846">
      <w:pPr>
        <w:spacing w:line="360" w:lineRule="auto"/>
        <w:ind w:firstLine="709"/>
        <w:jc w:val="both"/>
        <w:rPr>
          <w:sz w:val="28"/>
          <w:szCs w:val="28"/>
        </w:rPr>
      </w:pPr>
      <w:r w:rsidRPr="00685846">
        <w:rPr>
          <w:sz w:val="28"/>
          <w:szCs w:val="28"/>
        </w:rPr>
        <w:t>Строковый массив можно инициализировать таким же образом. Ниже прив</w:t>
      </w:r>
      <w:r w:rsidRPr="00685846">
        <w:rPr>
          <w:sz w:val="28"/>
          <w:szCs w:val="28"/>
        </w:rPr>
        <w:t>е</w:t>
      </w:r>
      <w:r w:rsidRPr="00685846">
        <w:rPr>
          <w:sz w:val="28"/>
          <w:szCs w:val="28"/>
        </w:rPr>
        <w:t>дено объявление строкового массива, в котором каждый элемент инициализируе</w:t>
      </w:r>
      <w:r w:rsidRPr="00685846">
        <w:rPr>
          <w:sz w:val="28"/>
          <w:szCs w:val="28"/>
        </w:rPr>
        <w:t>т</w:t>
      </w:r>
      <w:r w:rsidRPr="00685846">
        <w:rPr>
          <w:sz w:val="28"/>
          <w:szCs w:val="28"/>
        </w:rPr>
        <w:t>ся названием дня:</w:t>
      </w:r>
    </w:p>
    <w:p w:rsidR="003040BC" w:rsidRPr="00685846" w:rsidRDefault="003040BC" w:rsidP="0068584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C1736">
        <w:rPr>
          <w:sz w:val="28"/>
          <w:szCs w:val="28"/>
        </w:rPr>
        <w:t xml:space="preserve">        </w:t>
      </w:r>
      <w:r w:rsidRPr="00685846">
        <w:rPr>
          <w:sz w:val="28"/>
          <w:szCs w:val="28"/>
          <w:lang w:val="en-US"/>
        </w:rPr>
        <w:t xml:space="preserve">string[] </w:t>
      </w:r>
      <w:proofErr w:type="spellStart"/>
      <w:r w:rsidRPr="00685846">
        <w:rPr>
          <w:sz w:val="28"/>
          <w:szCs w:val="28"/>
          <w:lang w:val="en-US"/>
        </w:rPr>
        <w:t>weekDays</w:t>
      </w:r>
      <w:proofErr w:type="spellEnd"/>
      <w:r w:rsidRPr="00685846">
        <w:rPr>
          <w:sz w:val="28"/>
          <w:szCs w:val="28"/>
          <w:lang w:val="en-US"/>
        </w:rPr>
        <w:t xml:space="preserve"> = { "Sun", "Mon", "Tue", "Wed", "Thu", "Fri", "Sat" };</w:t>
      </w:r>
    </w:p>
    <w:p w:rsidR="003040BC" w:rsidRPr="00685846" w:rsidRDefault="003040BC" w:rsidP="00685846">
      <w:pPr>
        <w:spacing w:line="360" w:lineRule="auto"/>
        <w:ind w:firstLine="709"/>
        <w:jc w:val="both"/>
        <w:rPr>
          <w:sz w:val="28"/>
          <w:szCs w:val="28"/>
        </w:rPr>
      </w:pPr>
      <w:r w:rsidRPr="00685846">
        <w:rPr>
          <w:sz w:val="28"/>
          <w:szCs w:val="28"/>
        </w:rPr>
        <w:lastRenderedPageBreak/>
        <w:t>При инициализации массива при объявлении можно использовать следу</w:t>
      </w:r>
      <w:r w:rsidRPr="00685846">
        <w:rPr>
          <w:sz w:val="28"/>
          <w:szCs w:val="28"/>
        </w:rPr>
        <w:t>ю</w:t>
      </w:r>
      <w:r w:rsidRPr="00685846">
        <w:rPr>
          <w:sz w:val="28"/>
          <w:szCs w:val="28"/>
        </w:rPr>
        <w:t>щие сочетания клавиш:</w:t>
      </w:r>
    </w:p>
    <w:p w:rsidR="003040BC" w:rsidRPr="00685846" w:rsidRDefault="003040BC" w:rsidP="0068584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C1736">
        <w:rPr>
          <w:sz w:val="28"/>
          <w:szCs w:val="28"/>
        </w:rPr>
        <w:t xml:space="preserve">        </w:t>
      </w:r>
      <w:proofErr w:type="spellStart"/>
      <w:r w:rsidRPr="00685846">
        <w:rPr>
          <w:sz w:val="28"/>
          <w:szCs w:val="28"/>
          <w:lang w:val="en-US"/>
        </w:rPr>
        <w:t>int</w:t>
      </w:r>
      <w:proofErr w:type="spellEnd"/>
      <w:r w:rsidRPr="00685846">
        <w:rPr>
          <w:sz w:val="28"/>
          <w:szCs w:val="28"/>
          <w:lang w:val="en-US"/>
        </w:rPr>
        <w:t>[] array2 = { 1, 3, 5, 7, 9 };</w:t>
      </w:r>
    </w:p>
    <w:p w:rsidR="003040BC" w:rsidRPr="00685846" w:rsidRDefault="003040BC" w:rsidP="0068584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85846">
        <w:rPr>
          <w:sz w:val="28"/>
          <w:szCs w:val="28"/>
          <w:lang w:val="en-US"/>
        </w:rPr>
        <w:t xml:space="preserve">        string[] weekDays2 = { "Sun", "Mon", "Tue", "Wed", "Thu", "Fri", "Sat" };</w:t>
      </w:r>
    </w:p>
    <w:p w:rsidR="003040BC" w:rsidRPr="00685846" w:rsidRDefault="003040BC" w:rsidP="0068584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85846">
        <w:rPr>
          <w:sz w:val="28"/>
          <w:szCs w:val="28"/>
        </w:rPr>
        <w:t>Можно объявить переменную массива без инициализации, но при присво</w:t>
      </w:r>
      <w:r w:rsidRPr="00685846">
        <w:rPr>
          <w:sz w:val="28"/>
          <w:szCs w:val="28"/>
        </w:rPr>
        <w:t>е</w:t>
      </w:r>
      <w:r w:rsidRPr="00685846">
        <w:rPr>
          <w:sz w:val="28"/>
          <w:szCs w:val="28"/>
        </w:rPr>
        <w:t xml:space="preserve">нии массива этой переменной нужно использовать оператор </w:t>
      </w:r>
      <w:proofErr w:type="spellStart"/>
      <w:r w:rsidRPr="00685846">
        <w:rPr>
          <w:sz w:val="28"/>
          <w:szCs w:val="28"/>
        </w:rPr>
        <w:t>new</w:t>
      </w:r>
      <w:proofErr w:type="spellEnd"/>
      <w:r w:rsidRPr="00685846">
        <w:rPr>
          <w:sz w:val="28"/>
          <w:szCs w:val="28"/>
        </w:rPr>
        <w:t>. Примеры</w:t>
      </w:r>
      <w:r w:rsidRPr="00685846">
        <w:rPr>
          <w:sz w:val="28"/>
          <w:szCs w:val="28"/>
          <w:lang w:val="en-US"/>
        </w:rPr>
        <w:t>.</w:t>
      </w:r>
    </w:p>
    <w:p w:rsidR="003040BC" w:rsidRPr="00685846" w:rsidRDefault="003040BC" w:rsidP="0068584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85846">
        <w:rPr>
          <w:sz w:val="28"/>
          <w:szCs w:val="28"/>
          <w:lang w:val="en-US"/>
        </w:rPr>
        <w:t xml:space="preserve">        </w:t>
      </w:r>
      <w:proofErr w:type="spellStart"/>
      <w:r w:rsidRPr="00685846">
        <w:rPr>
          <w:sz w:val="28"/>
          <w:szCs w:val="28"/>
          <w:lang w:val="en-US"/>
        </w:rPr>
        <w:t>int</w:t>
      </w:r>
      <w:proofErr w:type="spellEnd"/>
      <w:r w:rsidRPr="00685846">
        <w:rPr>
          <w:sz w:val="28"/>
          <w:szCs w:val="28"/>
          <w:lang w:val="en-US"/>
        </w:rPr>
        <w:t>[] array3;</w:t>
      </w:r>
    </w:p>
    <w:p w:rsidR="003040BC" w:rsidRPr="00685846" w:rsidRDefault="003040BC" w:rsidP="0068584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85846">
        <w:rPr>
          <w:sz w:val="28"/>
          <w:szCs w:val="28"/>
          <w:lang w:val="en-US"/>
        </w:rPr>
        <w:t xml:space="preserve">        array3 = new </w:t>
      </w:r>
      <w:proofErr w:type="spellStart"/>
      <w:r w:rsidRPr="00685846">
        <w:rPr>
          <w:sz w:val="28"/>
          <w:szCs w:val="28"/>
          <w:lang w:val="en-US"/>
        </w:rPr>
        <w:t>int</w:t>
      </w:r>
      <w:proofErr w:type="spellEnd"/>
      <w:r w:rsidRPr="00685846">
        <w:rPr>
          <w:sz w:val="28"/>
          <w:szCs w:val="28"/>
          <w:lang w:val="en-US"/>
        </w:rPr>
        <w:t>[] { 1, 3, 5, 7, 9 };   // OK</w:t>
      </w:r>
    </w:p>
    <w:p w:rsidR="003040BC" w:rsidRPr="00F64ED0" w:rsidRDefault="003040BC" w:rsidP="0068584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85846">
        <w:rPr>
          <w:sz w:val="28"/>
          <w:szCs w:val="28"/>
          <w:lang w:val="en-US"/>
        </w:rPr>
        <w:t xml:space="preserve">        //array3 = {1, 3, 5, 7, 9};   // Error</w:t>
      </w:r>
    </w:p>
    <w:p w:rsidR="003040BC" w:rsidRPr="00F64ED0" w:rsidRDefault="003040BC" w:rsidP="0068584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3040BC" w:rsidRPr="00F64ED0" w:rsidRDefault="003040BC" w:rsidP="00710D99">
      <w:pPr>
        <w:spacing w:line="360" w:lineRule="auto"/>
        <w:ind w:firstLine="709"/>
        <w:jc w:val="center"/>
        <w:rPr>
          <w:b/>
          <w:sz w:val="28"/>
          <w:lang w:val="en-US"/>
        </w:rPr>
      </w:pPr>
      <w:r w:rsidRPr="00374261">
        <w:rPr>
          <w:b/>
          <w:sz w:val="28"/>
        </w:rPr>
        <w:t>Практическая</w:t>
      </w:r>
      <w:r w:rsidRPr="00685846">
        <w:rPr>
          <w:b/>
          <w:sz w:val="28"/>
          <w:lang w:val="en-US"/>
        </w:rPr>
        <w:t xml:space="preserve"> </w:t>
      </w:r>
      <w:r w:rsidRPr="00374261">
        <w:rPr>
          <w:b/>
          <w:sz w:val="28"/>
        </w:rPr>
        <w:t>часть</w:t>
      </w:r>
    </w:p>
    <w:p w:rsidR="003040BC" w:rsidRPr="00685846" w:rsidRDefault="003040BC" w:rsidP="00710D99">
      <w:pPr>
        <w:spacing w:line="360" w:lineRule="auto"/>
        <w:ind w:firstLine="709"/>
        <w:jc w:val="center"/>
        <w:rPr>
          <w:b/>
          <w:sz w:val="28"/>
          <w:lang w:val="en-US"/>
        </w:rPr>
      </w:pPr>
    </w:p>
    <w:p w:rsidR="003040BC" w:rsidRDefault="003040BC" w:rsidP="00451D0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object w:dxaOrig="15252" w:dyaOrig="8236">
          <v:shape id="_x0000_i1040" type="#_x0000_t75" style="width:495.75pt;height:267.75pt" o:ole="">
            <v:imagedata r:id="rId24" o:title=""/>
          </v:shape>
          <o:OLEObject Type="Embed" ProgID="Visio.Drawing.11" ShapeID="_x0000_i1040" DrawAspect="Content" ObjectID="_1557129789" r:id="rId25"/>
        </w:object>
      </w:r>
    </w:p>
    <w:p w:rsidR="003040BC" w:rsidRDefault="003040BC" w:rsidP="00451D06">
      <w:pPr>
        <w:rPr>
          <w:rFonts w:ascii="Consolas" w:hAnsi="Consolas" w:cs="Consolas"/>
          <w:sz w:val="19"/>
          <w:szCs w:val="19"/>
        </w:rPr>
      </w:pPr>
    </w:p>
    <w:p w:rsidR="003040BC" w:rsidRPr="00451D06" w:rsidRDefault="003040BC" w:rsidP="00451D0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Блок-схема реализации программы</w:t>
      </w:r>
    </w:p>
    <w:p w:rsidR="003040BC" w:rsidRPr="00451D06" w:rsidRDefault="003040BC" w:rsidP="00451D06">
      <w:pPr>
        <w:rPr>
          <w:b/>
          <w:sz w:val="28"/>
        </w:rPr>
      </w:pPr>
      <w:r w:rsidRPr="009C1736">
        <w:rPr>
          <w:b/>
          <w:sz w:val="28"/>
        </w:rPr>
        <w:br w:type="page"/>
      </w:r>
    </w:p>
    <w:p w:rsidR="003040BC" w:rsidRPr="00B00ED8" w:rsidRDefault="003040BC" w:rsidP="00710D9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Код программы</w:t>
      </w:r>
      <w:r w:rsidRPr="00E54969">
        <w:rPr>
          <w:sz w:val="28"/>
        </w:rPr>
        <w:t>: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System.Threading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TeorArg_lab5_var19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Double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imul_neg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sum_pos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>sum_pos</w:t>
      </w:r>
      <w:proofErr w:type="spellEnd"/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сумма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положительных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long_array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11, MAX = 100, MIN = -100;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Double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[] array =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Double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long_array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]; 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объявление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long_array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] = Rand(MAX, MIN);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Thread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.Sleep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(150);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 xml:space="preserve">"     </w:t>
      </w:r>
      <w:r>
        <w:rPr>
          <w:rFonts w:ascii="Consolas" w:hAnsi="Consolas" w:cs="Consolas"/>
          <w:color w:val="A31515"/>
          <w:sz w:val="19"/>
          <w:szCs w:val="19"/>
        </w:rPr>
        <w:t>Содержание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     _________________"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     |  ID |array[ID]|"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     |_____|_________|"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id=0; id&lt;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long_array;id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     |"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.Format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"{0,5:0.#}"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, id) + 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.Format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"{0,9:0.##}"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, array[id]) + 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     |_____|_________|"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long_array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задание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пункты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 xml:space="preserve"> 1,2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(array[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 0)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imul_neg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imul_neg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array[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sum_pos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sum_pos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array[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040BC" w:rsidRPr="00F64ED0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F64ED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WriteLine</w:t>
      </w:r>
      <w:proofErr w:type="spellEnd"/>
      <w:r w:rsidRPr="00F64E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64ED0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>
        <w:rPr>
          <w:rFonts w:ascii="Consolas" w:hAnsi="Consolas" w:cs="Consolas"/>
          <w:color w:val="A31515"/>
          <w:sz w:val="19"/>
          <w:szCs w:val="19"/>
        </w:rPr>
        <w:t>Произведение</w:t>
      </w:r>
      <w:r w:rsidRPr="00F64ED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отрицательных</w:t>
      </w:r>
      <w:r w:rsidRPr="00F64ED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F64ED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64ED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imul</w:t>
      </w:r>
      <w:r w:rsidRPr="00F64ED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neg</w:t>
      </w:r>
      <w:proofErr w:type="spellEnd"/>
      <w:r w:rsidRPr="00F64E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64ED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nСумма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положительных (без максимального элемента):"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sum_pos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Double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0; id &lt;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long_array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/2; id++)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обратного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 = array[id];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array[id] = array[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long_array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id - 1];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long_array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id - 1] = data;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"\n\t</w:t>
      </w:r>
      <w:r>
        <w:rPr>
          <w:rFonts w:ascii="Consolas" w:hAnsi="Consolas" w:cs="Consolas"/>
          <w:color w:val="A31515"/>
          <w:sz w:val="19"/>
          <w:szCs w:val="19"/>
        </w:rPr>
        <w:t>Обратный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     _________________"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     |  ID |array[ID]|"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     |_____|_________|"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0; id &lt; 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long_array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; id++) 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оборотного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     |"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.Format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"{0,5:0.#}"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, id) + 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.Format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"{0,9:0.##}"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, array[id]) + 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A31515"/>
          <w:sz w:val="19"/>
          <w:szCs w:val="19"/>
          <w:lang w:val="en-US"/>
        </w:rPr>
        <w:t>"     |_____|_________|"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.ReadKey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Double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Rand(</w:t>
      </w:r>
      <w:proofErr w:type="spellStart"/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</w:t>
      </w:r>
      <w:proofErr w:type="spellStart"/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min) 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случайных</w:t>
      </w:r>
      <w:r w:rsidRPr="00B0567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значений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Random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 =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Random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040BC" w:rsidRPr="00B05679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0567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05679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.Round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rand.NextDouble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(),2)*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min,max</w:t>
      </w:r>
      <w:proofErr w:type="spellEnd"/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0BC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B056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040BC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040BC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040BC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0BC" w:rsidRDefault="003040BC" w:rsidP="00B056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0BC" w:rsidRDefault="003040BC" w:rsidP="00710D99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040BC" w:rsidRDefault="00C80343" w:rsidP="00451D0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noProof/>
        </w:rPr>
        <w:pict>
          <v:shape id="Рисунок 75" o:spid="_x0000_i1041" type="#_x0000_t75" style="width:481.5pt;height:524.25pt;visibility:visible">
            <v:imagedata r:id="rId26" o:title=""/>
          </v:shape>
        </w:pict>
      </w:r>
    </w:p>
    <w:p w:rsidR="003040BC" w:rsidRPr="00451D06" w:rsidRDefault="003040BC" w:rsidP="00451D0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040BC" w:rsidRDefault="003040BC" w:rsidP="00710D99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Пример выполнения программы</w:t>
      </w:r>
    </w:p>
    <w:p w:rsidR="003040BC" w:rsidRDefault="003040BC" w:rsidP="00710D99">
      <w:pPr>
        <w:spacing w:line="360" w:lineRule="auto"/>
        <w:ind w:firstLine="709"/>
        <w:jc w:val="both"/>
        <w:rPr>
          <w:sz w:val="28"/>
        </w:rPr>
      </w:pPr>
    </w:p>
    <w:p w:rsidR="003040BC" w:rsidRDefault="003040BC" w:rsidP="00710D99">
      <w:pPr>
        <w:spacing w:line="360" w:lineRule="auto"/>
        <w:ind w:firstLine="709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b/>
          <w:sz w:val="28"/>
        </w:rPr>
        <w:t xml:space="preserve">Вывод: </w:t>
      </w:r>
      <w:r w:rsidRPr="006B6004">
        <w:rPr>
          <w:b/>
          <w:sz w:val="28"/>
        </w:rPr>
        <w:t xml:space="preserve"> </w:t>
      </w:r>
      <w:r>
        <w:rPr>
          <w:sz w:val="28"/>
        </w:rPr>
        <w:t xml:space="preserve">Изучена работа с одномерными массивами на языке </w:t>
      </w:r>
      <w:r>
        <w:rPr>
          <w:sz w:val="28"/>
          <w:lang w:val="en-US"/>
        </w:rPr>
        <w:t>C</w:t>
      </w:r>
      <w:r w:rsidRPr="006B6004">
        <w:rPr>
          <w:sz w:val="28"/>
        </w:rPr>
        <w:t xml:space="preserve"># </w:t>
      </w:r>
      <w:r>
        <w:rPr>
          <w:sz w:val="28"/>
        </w:rPr>
        <w:t>в среде пр</w:t>
      </w:r>
      <w:r>
        <w:rPr>
          <w:sz w:val="28"/>
        </w:rPr>
        <w:t>о</w:t>
      </w:r>
      <w:r>
        <w:rPr>
          <w:sz w:val="28"/>
        </w:rPr>
        <w:t xml:space="preserve">граммирования </w:t>
      </w:r>
      <w:r>
        <w:rPr>
          <w:sz w:val="28"/>
          <w:lang w:val="en-US"/>
        </w:rPr>
        <w:t>Microsoft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3040BC" w:rsidRDefault="003040BC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:rsidR="003040BC" w:rsidRPr="005E0E97" w:rsidRDefault="003040BC" w:rsidP="009C1736">
      <w:pPr>
        <w:suppressAutoHyphens/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№6</w:t>
      </w:r>
    </w:p>
    <w:p w:rsidR="003040BC" w:rsidRPr="005E0E97" w:rsidRDefault="003040BC" w:rsidP="009C1736">
      <w:pPr>
        <w:spacing w:line="360" w:lineRule="auto"/>
        <w:ind w:left="374" w:right="204" w:firstLine="709"/>
        <w:jc w:val="center"/>
        <w:rPr>
          <w:b/>
          <w:sz w:val="28"/>
          <w:szCs w:val="28"/>
        </w:rPr>
      </w:pPr>
      <w:r w:rsidRPr="005E0E97">
        <w:rPr>
          <w:b/>
          <w:sz w:val="28"/>
          <w:szCs w:val="28"/>
        </w:rPr>
        <w:t>Тема: «</w:t>
      </w:r>
      <w:r>
        <w:rPr>
          <w:b/>
          <w:sz w:val="28"/>
          <w:szCs w:val="28"/>
        </w:rPr>
        <w:t>Двумерные массивы</w:t>
      </w:r>
      <w:r w:rsidRPr="005E0E97">
        <w:rPr>
          <w:b/>
          <w:sz w:val="28"/>
          <w:szCs w:val="28"/>
        </w:rPr>
        <w:t>»</w:t>
      </w:r>
    </w:p>
    <w:p w:rsidR="003040BC" w:rsidRPr="005E0E97" w:rsidRDefault="003040BC" w:rsidP="009C1736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E0E97">
        <w:rPr>
          <w:b/>
          <w:sz w:val="28"/>
          <w:szCs w:val="28"/>
        </w:rPr>
        <w:t>Цель работы: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Научиться работать с двумерными массивами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</w:t>
      </w:r>
      <w:r w:rsidRPr="005E0E97">
        <w:rPr>
          <w:sz w:val="28"/>
          <w:szCs w:val="28"/>
        </w:rPr>
        <w:t>.</w:t>
      </w:r>
    </w:p>
    <w:p w:rsidR="003040BC" w:rsidRPr="00944FF2" w:rsidRDefault="003040BC" w:rsidP="009C1736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r w:rsidRPr="00A86686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 19. Дана целочисленная квадратная матрица. Определить сумму элементов в тех строках, которые не содержат отрицательных элементов; минимум среди элементов диагоналей, параллельных главной диагонали матрицы.</w:t>
      </w:r>
    </w:p>
    <w:p w:rsidR="003040BC" w:rsidRDefault="003040BC" w:rsidP="009C1736">
      <w:pPr>
        <w:spacing w:line="360" w:lineRule="auto"/>
        <w:rPr>
          <w:b/>
          <w:sz w:val="28"/>
          <w:szCs w:val="28"/>
        </w:rPr>
      </w:pPr>
    </w:p>
    <w:p w:rsidR="003040BC" w:rsidRDefault="003040BC" w:rsidP="0033078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Краткая теория</w:t>
      </w:r>
    </w:p>
    <w:p w:rsidR="003040BC" w:rsidRPr="009C1736" w:rsidRDefault="003040BC" w:rsidP="009C1736">
      <w:pPr>
        <w:spacing w:line="360" w:lineRule="auto"/>
        <w:ind w:firstLine="709"/>
        <w:jc w:val="both"/>
        <w:rPr>
          <w:sz w:val="28"/>
          <w:szCs w:val="28"/>
        </w:rPr>
      </w:pPr>
      <w:r w:rsidRPr="003762D6">
        <w:rPr>
          <w:sz w:val="28"/>
          <w:szCs w:val="28"/>
        </w:rPr>
        <w:t>Двумерные массивы</w:t>
      </w:r>
    </w:p>
    <w:p w:rsidR="003040BC" w:rsidRDefault="003040BC" w:rsidP="009C1736">
      <w:pPr>
        <w:spacing w:line="360" w:lineRule="auto"/>
        <w:ind w:firstLine="709"/>
        <w:jc w:val="both"/>
        <w:rPr>
          <w:sz w:val="28"/>
          <w:szCs w:val="28"/>
        </w:rPr>
      </w:pPr>
      <w:r w:rsidRPr="009C1736">
        <w:rPr>
          <w:sz w:val="28"/>
          <w:szCs w:val="28"/>
        </w:rPr>
        <w:t>Простейшей формой многомерного массива является двумерный массив. Местоположение любого элемента в двумерном массиве обозначается двумя и</w:t>
      </w:r>
      <w:r w:rsidRPr="009C1736">
        <w:rPr>
          <w:sz w:val="28"/>
          <w:szCs w:val="28"/>
        </w:rPr>
        <w:t>н</w:t>
      </w:r>
      <w:r w:rsidRPr="009C1736">
        <w:rPr>
          <w:sz w:val="28"/>
          <w:szCs w:val="28"/>
        </w:rPr>
        <w:t>дексами. Такой массив можно представить в виде таблицы, на строки которой ук</w:t>
      </w:r>
      <w:r w:rsidRPr="009C1736">
        <w:rPr>
          <w:sz w:val="28"/>
          <w:szCs w:val="28"/>
        </w:rPr>
        <w:t>а</w:t>
      </w:r>
      <w:r w:rsidRPr="009C1736">
        <w:rPr>
          <w:sz w:val="28"/>
          <w:szCs w:val="28"/>
        </w:rPr>
        <w:t>зывает один индекс, а на столбцы — другой.</w:t>
      </w:r>
    </w:p>
    <w:p w:rsidR="003040BC" w:rsidRPr="009C1736" w:rsidRDefault="003040BC" w:rsidP="009C1736">
      <w:pPr>
        <w:spacing w:line="360" w:lineRule="auto"/>
        <w:ind w:firstLine="709"/>
        <w:jc w:val="both"/>
        <w:rPr>
          <w:sz w:val="28"/>
          <w:szCs w:val="28"/>
        </w:rPr>
      </w:pPr>
      <w:r w:rsidRPr="009C1736">
        <w:rPr>
          <w:sz w:val="28"/>
          <w:szCs w:val="28"/>
        </w:rPr>
        <w:t>// Объявляем двумерный массив</w:t>
      </w:r>
    </w:p>
    <w:p w:rsidR="003040BC" w:rsidRPr="00F64ED0" w:rsidRDefault="003040BC" w:rsidP="0033078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C1736">
        <w:rPr>
          <w:sz w:val="28"/>
          <w:szCs w:val="28"/>
          <w:lang w:val="en-US"/>
        </w:rPr>
        <w:t>int</w:t>
      </w:r>
      <w:proofErr w:type="spellEnd"/>
      <w:r w:rsidRPr="00F64ED0">
        <w:rPr>
          <w:sz w:val="28"/>
          <w:szCs w:val="28"/>
        </w:rPr>
        <w:t xml:space="preserve">[,] </w:t>
      </w:r>
      <w:proofErr w:type="spellStart"/>
      <w:r w:rsidRPr="009C1736">
        <w:rPr>
          <w:sz w:val="28"/>
          <w:szCs w:val="28"/>
          <w:lang w:val="en-US"/>
        </w:rPr>
        <w:t>myArr</w:t>
      </w:r>
      <w:proofErr w:type="spellEnd"/>
      <w:r w:rsidRPr="00F64ED0">
        <w:rPr>
          <w:sz w:val="28"/>
          <w:szCs w:val="28"/>
        </w:rPr>
        <w:t xml:space="preserve"> = </w:t>
      </w:r>
      <w:r w:rsidRPr="009C1736">
        <w:rPr>
          <w:sz w:val="28"/>
          <w:szCs w:val="28"/>
          <w:lang w:val="en-US"/>
        </w:rPr>
        <w:t>new</w:t>
      </w:r>
      <w:r w:rsidRPr="00F64ED0">
        <w:rPr>
          <w:sz w:val="28"/>
          <w:szCs w:val="28"/>
        </w:rPr>
        <w:t xml:space="preserve"> </w:t>
      </w:r>
      <w:proofErr w:type="spellStart"/>
      <w:r w:rsidRPr="009C1736">
        <w:rPr>
          <w:sz w:val="28"/>
          <w:szCs w:val="28"/>
          <w:lang w:val="en-US"/>
        </w:rPr>
        <w:t>int</w:t>
      </w:r>
      <w:proofErr w:type="spellEnd"/>
      <w:r w:rsidRPr="00F64ED0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a</w:t>
      </w:r>
      <w:r w:rsidRPr="00F64ED0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b</w:t>
      </w:r>
      <w:r w:rsidRPr="00F64ED0">
        <w:rPr>
          <w:sz w:val="28"/>
          <w:szCs w:val="28"/>
        </w:rPr>
        <w:t>]; //</w:t>
      </w:r>
      <w:r>
        <w:rPr>
          <w:sz w:val="28"/>
          <w:szCs w:val="28"/>
          <w:lang w:val="en-US"/>
        </w:rPr>
        <w:t>a</w:t>
      </w:r>
      <w:r w:rsidRPr="00F64ED0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b</w:t>
      </w:r>
      <w:r w:rsidRPr="00F64ED0">
        <w:rPr>
          <w:sz w:val="28"/>
          <w:szCs w:val="28"/>
        </w:rPr>
        <w:t xml:space="preserve"> – </w:t>
      </w:r>
      <w:r>
        <w:rPr>
          <w:sz w:val="28"/>
          <w:szCs w:val="28"/>
        </w:rPr>
        <w:t>высота</w:t>
      </w:r>
      <w:r w:rsidRPr="00F64ED0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F64ED0">
        <w:rPr>
          <w:sz w:val="28"/>
          <w:szCs w:val="28"/>
        </w:rPr>
        <w:t xml:space="preserve"> </w:t>
      </w:r>
      <w:r>
        <w:rPr>
          <w:sz w:val="28"/>
          <w:szCs w:val="28"/>
        </w:rPr>
        <w:t>ширина</w:t>
      </w:r>
      <w:r w:rsidRPr="00F64ED0">
        <w:rPr>
          <w:sz w:val="28"/>
          <w:szCs w:val="28"/>
        </w:rPr>
        <w:t xml:space="preserve"> </w:t>
      </w:r>
      <w:r>
        <w:rPr>
          <w:sz w:val="28"/>
          <w:szCs w:val="28"/>
        </w:rPr>
        <w:t>массива</w:t>
      </w:r>
    </w:p>
    <w:p w:rsidR="003040BC" w:rsidRPr="00F64ED0" w:rsidRDefault="003040BC" w:rsidP="00330781">
      <w:pPr>
        <w:spacing w:line="360" w:lineRule="auto"/>
        <w:ind w:firstLine="709"/>
        <w:jc w:val="both"/>
        <w:rPr>
          <w:sz w:val="28"/>
          <w:szCs w:val="28"/>
        </w:rPr>
      </w:pPr>
    </w:p>
    <w:p w:rsidR="003040BC" w:rsidRDefault="003040BC" w:rsidP="009C1736">
      <w:pPr>
        <w:spacing w:line="360" w:lineRule="auto"/>
        <w:ind w:firstLine="709"/>
        <w:jc w:val="center"/>
        <w:rPr>
          <w:b/>
          <w:sz w:val="28"/>
        </w:rPr>
      </w:pPr>
      <w:r w:rsidRPr="00374261">
        <w:rPr>
          <w:b/>
          <w:sz w:val="28"/>
        </w:rPr>
        <w:t>Практическая</w:t>
      </w:r>
      <w:r w:rsidRPr="009C1736">
        <w:rPr>
          <w:b/>
          <w:sz w:val="28"/>
        </w:rPr>
        <w:t xml:space="preserve"> </w:t>
      </w:r>
      <w:r w:rsidRPr="00374261">
        <w:rPr>
          <w:b/>
          <w:sz w:val="28"/>
        </w:rPr>
        <w:t>часть</w:t>
      </w:r>
    </w:p>
    <w:p w:rsidR="003040BC" w:rsidRPr="00B00ED8" w:rsidRDefault="003040BC" w:rsidP="003762D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Код программы</w:t>
      </w:r>
      <w:r w:rsidRPr="00E54969">
        <w:rPr>
          <w:sz w:val="28"/>
        </w:rPr>
        <w:t>:</w:t>
      </w:r>
    </w:p>
    <w:p w:rsidR="003040BC" w:rsidRPr="003762D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lang w:val="en-US"/>
        </w:rPr>
        <w:t>using</w:t>
      </w:r>
      <w:r w:rsidRPr="003762D6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lang w:val="en-US"/>
        </w:rPr>
        <w:t>System</w:t>
      </w:r>
      <w:r w:rsidRPr="003762D6">
        <w:rPr>
          <w:rFonts w:ascii="Consolas" w:hAnsi="Consolas" w:cs="Consolas"/>
          <w:sz w:val="19"/>
          <w:szCs w:val="19"/>
        </w:rPr>
        <w:t>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>namespace TeorAlg_lab6_var19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>{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class Program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static void Main(string[]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args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)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C1736">
        <w:rPr>
          <w:rFonts w:ascii="Consolas" w:hAnsi="Consolas" w:cs="Consolas"/>
          <w:sz w:val="19"/>
          <w:szCs w:val="19"/>
        </w:rPr>
        <w:t>{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C1736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</w:rPr>
        <w:t xml:space="preserve"> </w:t>
      </w:r>
      <w:r w:rsidRPr="009C1736">
        <w:rPr>
          <w:rFonts w:ascii="Consolas" w:hAnsi="Consolas" w:cs="Consolas"/>
          <w:sz w:val="19"/>
          <w:szCs w:val="19"/>
          <w:lang w:val="en-US"/>
        </w:rPr>
        <w:t>edge</w:t>
      </w:r>
      <w:r w:rsidRPr="009C1736">
        <w:rPr>
          <w:rFonts w:ascii="Consolas" w:hAnsi="Consolas" w:cs="Consolas"/>
          <w:sz w:val="19"/>
          <w:szCs w:val="19"/>
        </w:rPr>
        <w:t xml:space="preserve"> = 0, </w:t>
      </w:r>
      <w:r w:rsidRPr="009C1736">
        <w:rPr>
          <w:rFonts w:ascii="Consolas" w:hAnsi="Consolas" w:cs="Consolas"/>
          <w:sz w:val="19"/>
          <w:szCs w:val="19"/>
          <w:lang w:val="en-US"/>
        </w:rPr>
        <w:t>sum</w:t>
      </w:r>
      <w:r w:rsidRPr="009C1736">
        <w:rPr>
          <w:rFonts w:ascii="Consolas" w:hAnsi="Consolas" w:cs="Consolas"/>
          <w:sz w:val="19"/>
          <w:szCs w:val="19"/>
        </w:rPr>
        <w:t xml:space="preserve"> = 0; //</w:t>
      </w:r>
      <w:r w:rsidRPr="009C1736">
        <w:rPr>
          <w:rFonts w:ascii="Consolas" w:hAnsi="Consolas" w:cs="Consolas"/>
          <w:sz w:val="19"/>
          <w:szCs w:val="19"/>
          <w:lang w:val="en-US"/>
        </w:rPr>
        <w:t>edge</w:t>
      </w:r>
      <w:r w:rsidRPr="009C1736">
        <w:rPr>
          <w:rFonts w:ascii="Consolas" w:hAnsi="Consolas" w:cs="Consolas"/>
          <w:sz w:val="19"/>
          <w:szCs w:val="19"/>
        </w:rPr>
        <w:t xml:space="preserve"> - ребро квадратной матрицы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C1736">
        <w:rPr>
          <w:rFonts w:ascii="Consolas" w:hAnsi="Consolas" w:cs="Consolas"/>
          <w:sz w:val="19"/>
          <w:szCs w:val="19"/>
        </w:rPr>
        <w:t xml:space="preserve">            </w:t>
      </w:r>
      <w:r w:rsidRPr="009C1736">
        <w:rPr>
          <w:rFonts w:ascii="Consolas" w:hAnsi="Consolas" w:cs="Consolas"/>
          <w:sz w:val="19"/>
          <w:szCs w:val="19"/>
          <w:lang w:val="en-US"/>
        </w:rPr>
        <w:t>Console</w:t>
      </w:r>
      <w:r w:rsidRPr="009C1736">
        <w:rPr>
          <w:rFonts w:ascii="Consolas" w:hAnsi="Consolas" w:cs="Consolas"/>
          <w:sz w:val="19"/>
          <w:szCs w:val="19"/>
        </w:rPr>
        <w:t>.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WriteLine</w:t>
      </w:r>
      <w:proofErr w:type="spellEnd"/>
      <w:r w:rsidRPr="009C1736">
        <w:rPr>
          <w:rFonts w:ascii="Consolas" w:hAnsi="Consolas" w:cs="Consolas"/>
          <w:sz w:val="19"/>
          <w:szCs w:val="19"/>
        </w:rPr>
        <w:t>("Квадратная матрица");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C1736">
        <w:rPr>
          <w:rFonts w:ascii="Consolas" w:hAnsi="Consolas" w:cs="Consolas"/>
          <w:sz w:val="19"/>
          <w:szCs w:val="19"/>
        </w:rPr>
        <w:t xml:space="preserve">            </w:t>
      </w:r>
      <w:r w:rsidRPr="009C1736">
        <w:rPr>
          <w:rFonts w:ascii="Consolas" w:hAnsi="Consolas" w:cs="Consolas"/>
          <w:sz w:val="19"/>
          <w:szCs w:val="19"/>
          <w:lang w:val="en-US"/>
        </w:rPr>
        <w:t>Console</w:t>
      </w:r>
      <w:r w:rsidRPr="009C1736">
        <w:rPr>
          <w:rFonts w:ascii="Consolas" w:hAnsi="Consolas" w:cs="Consolas"/>
          <w:sz w:val="19"/>
          <w:szCs w:val="19"/>
        </w:rPr>
        <w:t>.</w:t>
      </w:r>
      <w:r w:rsidRPr="009C1736">
        <w:rPr>
          <w:rFonts w:ascii="Consolas" w:hAnsi="Consolas" w:cs="Consolas"/>
          <w:sz w:val="19"/>
          <w:szCs w:val="19"/>
          <w:lang w:val="en-US"/>
        </w:rPr>
        <w:t>Write</w:t>
      </w:r>
      <w:r w:rsidRPr="009C1736">
        <w:rPr>
          <w:rFonts w:ascii="Consolas" w:hAnsi="Consolas" w:cs="Consolas"/>
          <w:sz w:val="19"/>
          <w:szCs w:val="19"/>
        </w:rPr>
        <w:t>("Укажите кол-во строк(столбцов): ");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</w:rPr>
        <w:t xml:space="preserve">            </w:t>
      </w:r>
      <w:r w:rsidRPr="009C1736">
        <w:rPr>
          <w:rFonts w:ascii="Consolas" w:hAnsi="Consolas" w:cs="Consolas"/>
          <w:sz w:val="19"/>
          <w:szCs w:val="19"/>
          <w:lang w:val="en-US"/>
        </w:rPr>
        <w:t>edge=Convert.ToInt32(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Console.ReadLine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());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[,] matrix = new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[edge, edge]; //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объявление</w:t>
      </w:r>
      <w:proofErr w:type="spellEnd"/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C1736">
        <w:rPr>
          <w:rFonts w:ascii="Consolas" w:hAnsi="Consolas" w:cs="Consolas"/>
          <w:sz w:val="19"/>
          <w:szCs w:val="19"/>
        </w:rPr>
        <w:t>#</w:t>
      </w:r>
      <w:r w:rsidRPr="009C1736">
        <w:rPr>
          <w:rFonts w:ascii="Consolas" w:hAnsi="Consolas" w:cs="Consolas"/>
          <w:sz w:val="19"/>
          <w:szCs w:val="19"/>
          <w:lang w:val="en-US"/>
        </w:rPr>
        <w:t>region</w:t>
      </w:r>
      <w:r w:rsidRPr="009C1736">
        <w:rPr>
          <w:rFonts w:ascii="Consolas" w:hAnsi="Consolas" w:cs="Consolas"/>
          <w:sz w:val="19"/>
          <w:szCs w:val="19"/>
        </w:rPr>
        <w:t xml:space="preserve"> Заполнение матрицы (двумерного массива)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</w:rPr>
        <w:t xml:space="preserve">            </w:t>
      </w:r>
      <w:r w:rsidRPr="009C1736">
        <w:rPr>
          <w:rFonts w:ascii="Consolas" w:hAnsi="Consolas" w:cs="Consolas"/>
          <w:sz w:val="19"/>
          <w:szCs w:val="19"/>
          <w:lang w:val="en-US"/>
        </w:rPr>
        <w:t>Random rand = new Random();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for (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&lt; edge;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++)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for (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j = 0; j &lt; edge; j++)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    matrix[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, j] =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rand.Next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(-10,100);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#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endregion</w:t>
      </w:r>
      <w:proofErr w:type="spellEnd"/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#region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Форматированный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вывод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матрицы</w:t>
      </w:r>
      <w:proofErr w:type="spellEnd"/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for (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&lt; edge;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++)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for (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j = 0; j &lt; edge; j++)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Console.Write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("______");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();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for (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j = 0; j &lt; edge; j++)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Console.Write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("|" +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String.Format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("{0,5:0.#}", matrix[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, j]));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("|");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for (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j = 0; j &lt; edge; j++)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Console.Write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("|_____");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("|");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#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endregion</w:t>
      </w:r>
      <w:proofErr w:type="spellEnd"/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("\n");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#region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Задание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пункт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1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for (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= 0,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sum_line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=0;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&lt; edge;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++)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for (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j = 0; j &lt; edge; j++)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    if (matrix[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, j] &gt;= 0)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sum_line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+= matrix[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, j];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    else {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sum_line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= 0; break; }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if(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sum_line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!=0)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Сумма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элементов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строки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"+(i+1)+",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не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содержаoщей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отрицательных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элементов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: " +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sum_line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sum +=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sum_line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3762D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762D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sum</w:t>
      </w:r>
      <w:r w:rsidRPr="003762D6">
        <w:rPr>
          <w:rFonts w:ascii="Consolas" w:hAnsi="Consolas" w:cs="Consolas"/>
          <w:sz w:val="19"/>
          <w:szCs w:val="19"/>
          <w:lang w:val="en-US"/>
        </w:rPr>
        <w:t>_</w:t>
      </w:r>
      <w:r w:rsidRPr="009C1736">
        <w:rPr>
          <w:rFonts w:ascii="Consolas" w:hAnsi="Consolas" w:cs="Consolas"/>
          <w:sz w:val="19"/>
          <w:szCs w:val="19"/>
          <w:lang w:val="en-US"/>
        </w:rPr>
        <w:t>line</w:t>
      </w:r>
      <w:proofErr w:type="spellEnd"/>
      <w:r w:rsidRPr="003762D6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762D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C1736">
        <w:rPr>
          <w:rFonts w:ascii="Consolas" w:hAnsi="Consolas" w:cs="Consolas"/>
          <w:sz w:val="19"/>
          <w:szCs w:val="19"/>
        </w:rPr>
        <w:t>}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C1736">
        <w:rPr>
          <w:rFonts w:ascii="Consolas" w:hAnsi="Consolas" w:cs="Consolas"/>
          <w:sz w:val="19"/>
          <w:szCs w:val="19"/>
        </w:rPr>
        <w:t xml:space="preserve">            </w:t>
      </w:r>
      <w:r w:rsidRPr="009C1736">
        <w:rPr>
          <w:rFonts w:ascii="Consolas" w:hAnsi="Consolas" w:cs="Consolas"/>
          <w:sz w:val="19"/>
          <w:szCs w:val="19"/>
          <w:lang w:val="en-US"/>
        </w:rPr>
        <w:t>Console</w:t>
      </w:r>
      <w:r w:rsidRPr="009C1736">
        <w:rPr>
          <w:rFonts w:ascii="Consolas" w:hAnsi="Consolas" w:cs="Consolas"/>
          <w:sz w:val="19"/>
          <w:szCs w:val="19"/>
        </w:rPr>
        <w:t>.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WriteLine</w:t>
      </w:r>
      <w:proofErr w:type="spellEnd"/>
      <w:r w:rsidRPr="009C1736">
        <w:rPr>
          <w:rFonts w:ascii="Consolas" w:hAnsi="Consolas" w:cs="Consolas"/>
          <w:sz w:val="19"/>
          <w:szCs w:val="19"/>
        </w:rPr>
        <w:t>("Сумма элементов строк, которые не содержат отрицательных элеме</w:t>
      </w:r>
      <w:r w:rsidRPr="009C1736">
        <w:rPr>
          <w:rFonts w:ascii="Consolas" w:hAnsi="Consolas" w:cs="Consolas"/>
          <w:sz w:val="19"/>
          <w:szCs w:val="19"/>
        </w:rPr>
        <w:t>н</w:t>
      </w:r>
      <w:r w:rsidRPr="009C1736">
        <w:rPr>
          <w:rFonts w:ascii="Consolas" w:hAnsi="Consolas" w:cs="Consolas"/>
          <w:sz w:val="19"/>
          <w:szCs w:val="19"/>
        </w:rPr>
        <w:t xml:space="preserve">тов: " + </w:t>
      </w:r>
      <w:r w:rsidRPr="009C1736">
        <w:rPr>
          <w:rFonts w:ascii="Consolas" w:hAnsi="Consolas" w:cs="Consolas"/>
          <w:sz w:val="19"/>
          <w:szCs w:val="19"/>
          <w:lang w:val="en-US"/>
        </w:rPr>
        <w:t>sum</w:t>
      </w:r>
      <w:r w:rsidRPr="009C1736">
        <w:rPr>
          <w:rFonts w:ascii="Consolas" w:hAnsi="Consolas" w:cs="Consolas"/>
          <w:sz w:val="19"/>
          <w:szCs w:val="19"/>
        </w:rPr>
        <w:t>);</w:t>
      </w:r>
    </w:p>
    <w:p w:rsidR="003040BC" w:rsidRPr="003762D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</w:rPr>
        <w:t xml:space="preserve">            </w:t>
      </w:r>
      <w:r w:rsidRPr="009C1736">
        <w:rPr>
          <w:rFonts w:ascii="Consolas" w:hAnsi="Consolas" w:cs="Consolas"/>
          <w:sz w:val="19"/>
          <w:szCs w:val="19"/>
          <w:lang w:val="en-US"/>
        </w:rPr>
        <w:t>#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endregion</w:t>
      </w:r>
      <w:proofErr w:type="spellEnd"/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#region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Задание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пункт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2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[] Sum = new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[2 * (edge - 2)];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for (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pass = 1; pass &lt;= edge-2; pass++)//j(1..4) pass(1..3)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sum_top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= 0,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sum_bot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for (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= 0, j = pass; j &lt; edge;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++,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j++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)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sum_top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+= matrix[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i,j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];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sum_bot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+= matrix[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j,i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];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Sum[pass-1] =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sum_top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    Sum[2 * (edge - 2)-pass] =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sum_bot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Array.Sort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(Sum);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/*for (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 xml:space="preserve"> item=0; item&lt; 2 * (edge - 2); item++)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C1736">
        <w:rPr>
          <w:rFonts w:ascii="Consolas" w:hAnsi="Consolas" w:cs="Consolas"/>
          <w:sz w:val="19"/>
          <w:szCs w:val="19"/>
        </w:rPr>
        <w:t>{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C1736">
        <w:rPr>
          <w:rFonts w:ascii="Consolas" w:hAnsi="Consolas" w:cs="Consolas"/>
          <w:sz w:val="19"/>
          <w:szCs w:val="19"/>
        </w:rPr>
        <w:t xml:space="preserve">                </w:t>
      </w:r>
      <w:r w:rsidRPr="009C1736">
        <w:rPr>
          <w:rFonts w:ascii="Consolas" w:hAnsi="Consolas" w:cs="Consolas"/>
          <w:sz w:val="19"/>
          <w:szCs w:val="19"/>
          <w:lang w:val="en-US"/>
        </w:rPr>
        <w:t>Console</w:t>
      </w:r>
      <w:r w:rsidRPr="009C1736">
        <w:rPr>
          <w:rFonts w:ascii="Consolas" w:hAnsi="Consolas" w:cs="Consolas"/>
          <w:sz w:val="19"/>
          <w:szCs w:val="19"/>
        </w:rPr>
        <w:t>.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WriteLine</w:t>
      </w:r>
      <w:proofErr w:type="spellEnd"/>
      <w:r w:rsidRPr="009C1736">
        <w:rPr>
          <w:rFonts w:ascii="Consolas" w:hAnsi="Consolas" w:cs="Consolas"/>
          <w:sz w:val="19"/>
          <w:szCs w:val="19"/>
        </w:rPr>
        <w:t xml:space="preserve">("Диагональ с минимальной суммой элементов: " + </w:t>
      </w:r>
      <w:r w:rsidRPr="009C1736">
        <w:rPr>
          <w:rFonts w:ascii="Consolas" w:hAnsi="Consolas" w:cs="Consolas"/>
          <w:sz w:val="19"/>
          <w:szCs w:val="19"/>
          <w:lang w:val="en-US"/>
        </w:rPr>
        <w:t>Sum</w:t>
      </w:r>
      <w:r w:rsidRPr="009C1736">
        <w:rPr>
          <w:rFonts w:ascii="Consolas" w:hAnsi="Consolas" w:cs="Consolas"/>
          <w:sz w:val="19"/>
          <w:szCs w:val="19"/>
        </w:rPr>
        <w:t>[</w:t>
      </w:r>
      <w:r w:rsidRPr="009C1736">
        <w:rPr>
          <w:rFonts w:ascii="Consolas" w:hAnsi="Consolas" w:cs="Consolas"/>
          <w:sz w:val="19"/>
          <w:szCs w:val="19"/>
          <w:lang w:val="en-US"/>
        </w:rPr>
        <w:t>item</w:t>
      </w:r>
      <w:r w:rsidRPr="009C1736">
        <w:rPr>
          <w:rFonts w:ascii="Consolas" w:hAnsi="Consolas" w:cs="Consolas"/>
          <w:sz w:val="19"/>
          <w:szCs w:val="19"/>
        </w:rPr>
        <w:t>]);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C1736">
        <w:rPr>
          <w:rFonts w:ascii="Consolas" w:hAnsi="Consolas" w:cs="Consolas"/>
          <w:sz w:val="19"/>
          <w:szCs w:val="19"/>
        </w:rPr>
        <w:t xml:space="preserve">            }*/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C1736">
        <w:rPr>
          <w:rFonts w:ascii="Consolas" w:hAnsi="Consolas" w:cs="Consolas"/>
          <w:sz w:val="19"/>
          <w:szCs w:val="19"/>
        </w:rPr>
        <w:t xml:space="preserve">            </w:t>
      </w:r>
      <w:r w:rsidRPr="009C1736">
        <w:rPr>
          <w:rFonts w:ascii="Consolas" w:hAnsi="Consolas" w:cs="Consolas"/>
          <w:sz w:val="19"/>
          <w:szCs w:val="19"/>
          <w:lang w:val="en-US"/>
        </w:rPr>
        <w:t>Console</w:t>
      </w:r>
      <w:r w:rsidRPr="009C1736">
        <w:rPr>
          <w:rFonts w:ascii="Consolas" w:hAnsi="Consolas" w:cs="Consolas"/>
          <w:sz w:val="19"/>
          <w:szCs w:val="19"/>
        </w:rPr>
        <w:t>.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WriteLine</w:t>
      </w:r>
      <w:proofErr w:type="spellEnd"/>
      <w:r w:rsidRPr="009C1736">
        <w:rPr>
          <w:rFonts w:ascii="Consolas" w:hAnsi="Consolas" w:cs="Consolas"/>
          <w:sz w:val="19"/>
          <w:szCs w:val="19"/>
        </w:rPr>
        <w:t xml:space="preserve">("Диагональ с минимальной суммой элементов: " + </w:t>
      </w:r>
      <w:r w:rsidRPr="009C1736">
        <w:rPr>
          <w:rFonts w:ascii="Consolas" w:hAnsi="Consolas" w:cs="Consolas"/>
          <w:sz w:val="19"/>
          <w:szCs w:val="19"/>
          <w:lang w:val="en-US"/>
        </w:rPr>
        <w:t>Sum</w:t>
      </w:r>
      <w:r w:rsidRPr="009C1736">
        <w:rPr>
          <w:rFonts w:ascii="Consolas" w:hAnsi="Consolas" w:cs="Consolas"/>
          <w:sz w:val="19"/>
          <w:szCs w:val="19"/>
        </w:rPr>
        <w:t>[0]);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</w:rPr>
        <w:t xml:space="preserve">            </w:t>
      </w:r>
      <w:r w:rsidRPr="009C1736">
        <w:rPr>
          <w:rFonts w:ascii="Consolas" w:hAnsi="Consolas" w:cs="Consolas"/>
          <w:sz w:val="19"/>
          <w:szCs w:val="19"/>
          <w:lang w:val="en-US"/>
        </w:rPr>
        <w:t>#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endregion</w:t>
      </w:r>
      <w:proofErr w:type="spellEnd"/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9C1736">
        <w:rPr>
          <w:rFonts w:ascii="Consolas" w:hAnsi="Consolas" w:cs="Consolas"/>
          <w:sz w:val="19"/>
          <w:szCs w:val="19"/>
          <w:lang w:val="en-US"/>
        </w:rPr>
        <w:t>Console.ReadKey</w:t>
      </w:r>
      <w:proofErr w:type="spellEnd"/>
      <w:r w:rsidRPr="009C1736">
        <w:rPr>
          <w:rFonts w:ascii="Consolas" w:hAnsi="Consolas" w:cs="Consolas"/>
          <w:sz w:val="19"/>
          <w:szCs w:val="19"/>
          <w:lang w:val="en-US"/>
        </w:rPr>
        <w:t>(true);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3040BC" w:rsidRPr="009C1736" w:rsidRDefault="003040BC" w:rsidP="003762D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C1736">
        <w:rPr>
          <w:rFonts w:ascii="Consolas" w:hAnsi="Consolas" w:cs="Consolas"/>
          <w:sz w:val="19"/>
          <w:szCs w:val="19"/>
          <w:lang w:val="en-US"/>
        </w:rPr>
        <w:t>}</w:t>
      </w:r>
    </w:p>
    <w:p w:rsidR="003040BC" w:rsidRPr="009C1736" w:rsidRDefault="003040BC" w:rsidP="003762D6">
      <w:pPr>
        <w:spacing w:line="360" w:lineRule="auto"/>
        <w:ind w:firstLine="709"/>
        <w:rPr>
          <w:b/>
          <w:sz w:val="28"/>
        </w:rPr>
      </w:pPr>
    </w:p>
    <w:p w:rsidR="003040BC" w:rsidRPr="009C1736" w:rsidRDefault="003040BC" w:rsidP="003762D6">
      <w:pPr>
        <w:spacing w:line="360" w:lineRule="auto"/>
        <w:rPr>
          <w:b/>
          <w:sz w:val="28"/>
        </w:rPr>
      </w:pPr>
      <w:r>
        <w:object w:dxaOrig="15276" w:dyaOrig="10475">
          <v:shape id="_x0000_i1042" type="#_x0000_t75" style="width:496.5pt;height:340.5pt" o:ole="">
            <v:imagedata r:id="rId27" o:title=""/>
          </v:shape>
          <o:OLEObject Type="Embed" ProgID="Visio.Drawing.11" ShapeID="_x0000_i1042" DrawAspect="Content" ObjectID="_1557129790" r:id="rId28"/>
        </w:object>
      </w:r>
    </w:p>
    <w:p w:rsidR="003040BC" w:rsidRDefault="003040BC" w:rsidP="009C173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040BC" w:rsidRDefault="003040BC" w:rsidP="009C1736">
      <w:pPr>
        <w:rPr>
          <w:rFonts w:ascii="Consolas" w:hAnsi="Consolas" w:cs="Consolas"/>
          <w:sz w:val="19"/>
          <w:szCs w:val="19"/>
        </w:rPr>
      </w:pPr>
    </w:p>
    <w:p w:rsidR="003040BC" w:rsidRPr="00451D06" w:rsidRDefault="003040BC" w:rsidP="009C173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Блок-схема реализации программы</w:t>
      </w:r>
    </w:p>
    <w:p w:rsidR="003040BC" w:rsidRPr="00451D06" w:rsidRDefault="003040BC" w:rsidP="009C1736">
      <w:pPr>
        <w:rPr>
          <w:b/>
          <w:sz w:val="28"/>
        </w:rPr>
      </w:pPr>
      <w:r w:rsidRPr="009C1736">
        <w:rPr>
          <w:b/>
          <w:sz w:val="28"/>
        </w:rPr>
        <w:br w:type="page"/>
      </w:r>
    </w:p>
    <w:p w:rsidR="003040BC" w:rsidRDefault="003040BC" w:rsidP="009C17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0BC" w:rsidRDefault="003040BC" w:rsidP="009C173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040BC" w:rsidRDefault="00C80343" w:rsidP="009C173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pict>
          <v:shape id="Рисунок 5" o:spid="_x0000_i1043" type="#_x0000_t75" style="width:497.25pt;height:294.75pt;visibility:visible">
            <v:imagedata r:id="rId29" o:title=""/>
          </v:shape>
        </w:pict>
      </w:r>
    </w:p>
    <w:p w:rsidR="003040BC" w:rsidRPr="00451D06" w:rsidRDefault="003040BC" w:rsidP="009C173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040BC" w:rsidRDefault="003040BC" w:rsidP="009C173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Пример выполнения программы</w:t>
      </w:r>
    </w:p>
    <w:p w:rsidR="003040BC" w:rsidRDefault="003040BC" w:rsidP="009C1736">
      <w:pPr>
        <w:spacing w:line="360" w:lineRule="auto"/>
        <w:ind w:firstLine="709"/>
        <w:jc w:val="both"/>
        <w:rPr>
          <w:sz w:val="28"/>
        </w:rPr>
      </w:pPr>
    </w:p>
    <w:p w:rsidR="003040BC" w:rsidRDefault="003040BC" w:rsidP="009C1736">
      <w:pPr>
        <w:spacing w:line="360" w:lineRule="auto"/>
        <w:ind w:firstLine="709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b/>
          <w:sz w:val="28"/>
        </w:rPr>
        <w:t xml:space="preserve">Вывод: </w:t>
      </w:r>
      <w:r w:rsidRPr="006B6004">
        <w:rPr>
          <w:b/>
          <w:sz w:val="28"/>
        </w:rPr>
        <w:t xml:space="preserve"> </w:t>
      </w:r>
      <w:r>
        <w:rPr>
          <w:sz w:val="28"/>
        </w:rPr>
        <w:t xml:space="preserve">Изучена работа с двумерными массивами на языке </w:t>
      </w:r>
      <w:r>
        <w:rPr>
          <w:sz w:val="28"/>
          <w:lang w:val="en-US"/>
        </w:rPr>
        <w:t>C</w:t>
      </w:r>
      <w:r w:rsidRPr="006B6004">
        <w:rPr>
          <w:sz w:val="28"/>
        </w:rPr>
        <w:t xml:space="preserve"># </w:t>
      </w:r>
      <w:r>
        <w:rPr>
          <w:sz w:val="28"/>
        </w:rPr>
        <w:t>в среде пр</w:t>
      </w:r>
      <w:r>
        <w:rPr>
          <w:sz w:val="28"/>
        </w:rPr>
        <w:t>о</w:t>
      </w:r>
      <w:r>
        <w:rPr>
          <w:sz w:val="28"/>
        </w:rPr>
        <w:t xml:space="preserve">граммирования </w:t>
      </w:r>
      <w:r>
        <w:rPr>
          <w:sz w:val="28"/>
          <w:lang w:val="en-US"/>
        </w:rPr>
        <w:t>Microsoft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3040BC" w:rsidRDefault="003040BC" w:rsidP="009C1736">
      <w:pPr>
        <w:spacing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</w:p>
    <w:p w:rsidR="00C2033B" w:rsidRPr="005E0E97" w:rsidRDefault="00C2033B" w:rsidP="00C2033B">
      <w:pPr>
        <w:suppressAutoHyphens/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  <w:r>
        <w:rPr>
          <w:b/>
          <w:sz w:val="28"/>
          <w:szCs w:val="28"/>
        </w:rPr>
        <w:lastRenderedPageBreak/>
        <w:t>Лабораторная работа №7</w:t>
      </w:r>
    </w:p>
    <w:p w:rsidR="00C2033B" w:rsidRPr="005E0E97" w:rsidRDefault="00C2033B" w:rsidP="00C2033B">
      <w:pPr>
        <w:spacing w:line="360" w:lineRule="auto"/>
        <w:ind w:left="374" w:right="204" w:firstLine="709"/>
        <w:jc w:val="center"/>
        <w:rPr>
          <w:b/>
          <w:sz w:val="28"/>
          <w:szCs w:val="28"/>
        </w:rPr>
      </w:pPr>
      <w:r w:rsidRPr="005E0E97">
        <w:rPr>
          <w:b/>
          <w:sz w:val="28"/>
          <w:szCs w:val="28"/>
        </w:rPr>
        <w:t>Тема: «</w:t>
      </w:r>
      <w:r>
        <w:rPr>
          <w:b/>
          <w:sz w:val="28"/>
          <w:szCs w:val="28"/>
        </w:rPr>
        <w:t>Строки</w:t>
      </w:r>
      <w:r w:rsidRPr="005E0E97">
        <w:rPr>
          <w:b/>
          <w:sz w:val="28"/>
          <w:szCs w:val="28"/>
        </w:rPr>
        <w:t>»</w:t>
      </w:r>
    </w:p>
    <w:p w:rsidR="00C2033B" w:rsidRPr="005E0E97" w:rsidRDefault="00C2033B" w:rsidP="00C2033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E0E97">
        <w:rPr>
          <w:b/>
          <w:sz w:val="28"/>
          <w:szCs w:val="28"/>
        </w:rPr>
        <w:t>Цель работы: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Научиться работать с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строками  </w:t>
      </w:r>
      <w:r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</w:t>
      </w:r>
      <w:r w:rsidRPr="005E0E97">
        <w:rPr>
          <w:sz w:val="28"/>
          <w:szCs w:val="28"/>
        </w:rPr>
        <w:t>.</w:t>
      </w:r>
    </w:p>
    <w:p w:rsidR="00C2033B" w:rsidRPr="00944FF2" w:rsidRDefault="00C2033B" w:rsidP="00C2033B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r w:rsidRPr="00A86686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 19.</w:t>
      </w:r>
      <w:r>
        <w:rPr>
          <w:sz w:val="28"/>
          <w:szCs w:val="28"/>
        </w:rPr>
        <w:t xml:space="preserve"> Написать программу, которая считывает текст из файла и выводит на экран сначала </w:t>
      </w:r>
      <w:proofErr w:type="gramStart"/>
      <w:r>
        <w:rPr>
          <w:sz w:val="28"/>
          <w:szCs w:val="28"/>
        </w:rPr>
        <w:t>предложения</w:t>
      </w:r>
      <w:proofErr w:type="gramEnd"/>
      <w:r>
        <w:rPr>
          <w:sz w:val="28"/>
          <w:szCs w:val="28"/>
        </w:rPr>
        <w:t xml:space="preserve"> начинающиеся с однобуквенных слов, а затем все остальные</w:t>
      </w:r>
      <w:r>
        <w:rPr>
          <w:sz w:val="28"/>
          <w:szCs w:val="28"/>
        </w:rPr>
        <w:t>.</w:t>
      </w:r>
    </w:p>
    <w:p w:rsidR="00C2033B" w:rsidRDefault="00C2033B" w:rsidP="00C2033B">
      <w:pPr>
        <w:spacing w:line="360" w:lineRule="auto"/>
        <w:rPr>
          <w:b/>
          <w:sz w:val="28"/>
          <w:szCs w:val="28"/>
        </w:rPr>
      </w:pPr>
    </w:p>
    <w:p w:rsidR="00C2033B" w:rsidRDefault="00C2033B" w:rsidP="00C2033B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Краткая теория</w:t>
      </w:r>
    </w:p>
    <w:p w:rsidR="00C2033B" w:rsidRDefault="00C2033B" w:rsidP="00C2033B">
      <w:pPr>
        <w:spacing w:line="360" w:lineRule="auto"/>
        <w:ind w:firstLine="709"/>
        <w:jc w:val="both"/>
        <w:rPr>
          <w:sz w:val="28"/>
          <w:szCs w:val="28"/>
        </w:rPr>
      </w:pPr>
      <w:r w:rsidRPr="00C2033B">
        <w:rPr>
          <w:sz w:val="28"/>
          <w:szCs w:val="28"/>
        </w:rPr>
        <w:t xml:space="preserve">Строка — это объект типа </w:t>
      </w:r>
      <w:proofErr w:type="spellStart"/>
      <w:r w:rsidRPr="00C2033B">
        <w:rPr>
          <w:sz w:val="28"/>
          <w:szCs w:val="28"/>
        </w:rPr>
        <w:t>String</w:t>
      </w:r>
      <w:proofErr w:type="spellEnd"/>
      <w:r w:rsidRPr="00C2033B">
        <w:rPr>
          <w:sz w:val="28"/>
          <w:szCs w:val="28"/>
        </w:rPr>
        <w:t>, значением которого является текст. Вну</w:t>
      </w:r>
      <w:r w:rsidRPr="00C2033B">
        <w:rPr>
          <w:sz w:val="28"/>
          <w:szCs w:val="28"/>
        </w:rPr>
        <w:t>т</w:t>
      </w:r>
      <w:r w:rsidRPr="00C2033B">
        <w:rPr>
          <w:sz w:val="28"/>
          <w:szCs w:val="28"/>
        </w:rPr>
        <w:t>ренне те</w:t>
      </w:r>
      <w:proofErr w:type="gramStart"/>
      <w:r w:rsidRPr="00C2033B">
        <w:rPr>
          <w:sz w:val="28"/>
          <w:szCs w:val="28"/>
        </w:rPr>
        <w:t>кст хр</w:t>
      </w:r>
      <w:proofErr w:type="gramEnd"/>
      <w:r w:rsidRPr="00C2033B">
        <w:rPr>
          <w:sz w:val="28"/>
          <w:szCs w:val="28"/>
        </w:rPr>
        <w:t xml:space="preserve">анится в виде упорядоченной коллекции объектов </w:t>
      </w:r>
      <w:proofErr w:type="spellStart"/>
      <w:r w:rsidRPr="00C2033B">
        <w:rPr>
          <w:sz w:val="28"/>
          <w:szCs w:val="28"/>
        </w:rPr>
        <w:t>Char</w:t>
      </w:r>
      <w:proofErr w:type="spellEnd"/>
      <w:r w:rsidRPr="00C2033B">
        <w:rPr>
          <w:sz w:val="28"/>
          <w:szCs w:val="28"/>
        </w:rPr>
        <w:t xml:space="preserve"> только для чтения. В конце строки C# нет </w:t>
      </w:r>
      <w:proofErr w:type="gramStart"/>
      <w:r w:rsidRPr="00C2033B">
        <w:rPr>
          <w:sz w:val="28"/>
          <w:szCs w:val="28"/>
        </w:rPr>
        <w:t>нуль-символов</w:t>
      </w:r>
      <w:proofErr w:type="gramEnd"/>
      <w:r w:rsidRPr="00C2033B">
        <w:rPr>
          <w:sz w:val="28"/>
          <w:szCs w:val="28"/>
        </w:rPr>
        <w:t>. Поэтому строка C# может соде</w:t>
      </w:r>
      <w:r w:rsidRPr="00C2033B">
        <w:rPr>
          <w:sz w:val="28"/>
          <w:szCs w:val="28"/>
        </w:rPr>
        <w:t>р</w:t>
      </w:r>
      <w:r w:rsidRPr="00C2033B">
        <w:rPr>
          <w:sz w:val="28"/>
          <w:szCs w:val="28"/>
        </w:rPr>
        <w:t xml:space="preserve">жать любое число </w:t>
      </w:r>
      <w:proofErr w:type="gramStart"/>
      <w:r w:rsidRPr="00C2033B">
        <w:rPr>
          <w:sz w:val="28"/>
          <w:szCs w:val="28"/>
        </w:rPr>
        <w:t>внедренных</w:t>
      </w:r>
      <w:proofErr w:type="gramEnd"/>
      <w:r w:rsidRPr="00C2033B">
        <w:rPr>
          <w:sz w:val="28"/>
          <w:szCs w:val="28"/>
        </w:rPr>
        <w:t xml:space="preserve"> нуль-символов ('\0'). Свойство </w:t>
      </w:r>
      <w:proofErr w:type="spellStart"/>
      <w:r w:rsidRPr="00C2033B">
        <w:rPr>
          <w:sz w:val="28"/>
          <w:szCs w:val="28"/>
        </w:rPr>
        <w:t>Length</w:t>
      </w:r>
      <w:proofErr w:type="spellEnd"/>
      <w:r w:rsidRPr="00C2033B">
        <w:rPr>
          <w:sz w:val="28"/>
          <w:szCs w:val="28"/>
        </w:rPr>
        <w:t xml:space="preserve"> строки пре</w:t>
      </w:r>
      <w:r w:rsidRPr="00C2033B">
        <w:rPr>
          <w:sz w:val="28"/>
          <w:szCs w:val="28"/>
        </w:rPr>
        <w:t>д</w:t>
      </w:r>
      <w:r w:rsidRPr="00C2033B">
        <w:rPr>
          <w:sz w:val="28"/>
          <w:szCs w:val="28"/>
        </w:rPr>
        <w:t xml:space="preserve">ставляет число объектов </w:t>
      </w:r>
      <w:proofErr w:type="spellStart"/>
      <w:r w:rsidRPr="00C2033B">
        <w:rPr>
          <w:sz w:val="28"/>
          <w:szCs w:val="28"/>
        </w:rPr>
        <w:t>Char</w:t>
      </w:r>
      <w:proofErr w:type="spellEnd"/>
      <w:r w:rsidRPr="00C2033B">
        <w:rPr>
          <w:sz w:val="28"/>
          <w:szCs w:val="28"/>
        </w:rPr>
        <w:t>, содержащихся в ней, но не число символов Юник</w:t>
      </w:r>
      <w:r w:rsidRPr="00C2033B">
        <w:rPr>
          <w:sz w:val="28"/>
          <w:szCs w:val="28"/>
        </w:rPr>
        <w:t>о</w:t>
      </w:r>
      <w:r w:rsidRPr="00C2033B">
        <w:rPr>
          <w:sz w:val="28"/>
          <w:szCs w:val="28"/>
        </w:rPr>
        <w:t xml:space="preserve">да. </w:t>
      </w:r>
    </w:p>
    <w:p w:rsidR="00E91B85" w:rsidRDefault="00E91B85" w:rsidP="00C2033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91B85">
        <w:rPr>
          <w:sz w:val="28"/>
          <w:szCs w:val="28"/>
        </w:rPr>
        <w:t>String.Split</w:t>
      </w:r>
      <w:proofErr w:type="spellEnd"/>
      <w:r w:rsidRPr="00E91B85">
        <w:rPr>
          <w:sz w:val="28"/>
          <w:szCs w:val="28"/>
        </w:rPr>
        <w:t xml:space="preserve"> - метод (</w:t>
      </w:r>
      <w:proofErr w:type="spellStart"/>
      <w:r w:rsidRPr="00E91B85">
        <w:rPr>
          <w:sz w:val="28"/>
          <w:szCs w:val="28"/>
        </w:rPr>
        <w:t>Char</w:t>
      </w:r>
      <w:proofErr w:type="spellEnd"/>
      <w:r w:rsidRPr="00E91B85">
        <w:rPr>
          <w:sz w:val="28"/>
          <w:szCs w:val="28"/>
        </w:rPr>
        <w:t>[])</w:t>
      </w:r>
    </w:p>
    <w:p w:rsidR="00E91B85" w:rsidRPr="00E91B85" w:rsidRDefault="00E91B85" w:rsidP="00E91B85">
      <w:pPr>
        <w:spacing w:line="360" w:lineRule="auto"/>
        <w:ind w:firstLine="709"/>
        <w:jc w:val="both"/>
        <w:rPr>
          <w:sz w:val="28"/>
          <w:szCs w:val="28"/>
        </w:rPr>
      </w:pPr>
      <w:r w:rsidRPr="00E91B85">
        <w:rPr>
          <w:sz w:val="28"/>
          <w:szCs w:val="28"/>
        </w:rPr>
        <w:t>Возвращаемое значение</w:t>
      </w:r>
    </w:p>
    <w:p w:rsidR="00E91B85" w:rsidRPr="00E91B85" w:rsidRDefault="00E91B85" w:rsidP="00E91B85">
      <w:pPr>
        <w:spacing w:line="360" w:lineRule="auto"/>
        <w:ind w:firstLine="709"/>
        <w:jc w:val="both"/>
        <w:rPr>
          <w:sz w:val="28"/>
          <w:szCs w:val="28"/>
        </w:rPr>
      </w:pPr>
      <w:r w:rsidRPr="00E91B85">
        <w:rPr>
          <w:sz w:val="28"/>
          <w:szCs w:val="28"/>
        </w:rPr>
        <w:t xml:space="preserve">Тип: </w:t>
      </w:r>
      <w:proofErr w:type="spellStart"/>
      <w:r w:rsidRPr="00E91B85">
        <w:rPr>
          <w:sz w:val="28"/>
          <w:szCs w:val="28"/>
        </w:rPr>
        <w:t>System.String</w:t>
      </w:r>
      <w:proofErr w:type="spellEnd"/>
      <w:r w:rsidRPr="00E91B85">
        <w:rPr>
          <w:sz w:val="28"/>
          <w:szCs w:val="28"/>
        </w:rPr>
        <w:t>[]</w:t>
      </w:r>
    </w:p>
    <w:p w:rsidR="00E91B85" w:rsidRDefault="00E91B85" w:rsidP="00E91B8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91B85">
        <w:rPr>
          <w:sz w:val="28"/>
          <w:szCs w:val="28"/>
        </w:rPr>
        <w:t>Массив, элементы которого содержат подстроки данного экземпляра, разд</w:t>
      </w:r>
      <w:r w:rsidRPr="00E91B85">
        <w:rPr>
          <w:sz w:val="28"/>
          <w:szCs w:val="28"/>
        </w:rPr>
        <w:t>е</w:t>
      </w:r>
      <w:r w:rsidRPr="00E91B85">
        <w:rPr>
          <w:sz w:val="28"/>
          <w:szCs w:val="28"/>
        </w:rPr>
        <w:t xml:space="preserve">ленные одним или более знаками из </w:t>
      </w:r>
      <w:proofErr w:type="spellStart"/>
      <w:r w:rsidRPr="00E91B85">
        <w:rPr>
          <w:sz w:val="28"/>
          <w:szCs w:val="28"/>
        </w:rPr>
        <w:t>separator</w:t>
      </w:r>
      <w:proofErr w:type="spellEnd"/>
      <w:r>
        <w:rPr>
          <w:sz w:val="28"/>
          <w:szCs w:val="28"/>
        </w:rPr>
        <w:t xml:space="preserve"> (массивом </w:t>
      </w:r>
      <w:r>
        <w:rPr>
          <w:sz w:val="28"/>
          <w:szCs w:val="28"/>
          <w:lang w:val="en-US"/>
        </w:rPr>
        <w:t>Char</w:t>
      </w:r>
      <w:r w:rsidRPr="00E91B85">
        <w:rPr>
          <w:sz w:val="28"/>
          <w:szCs w:val="28"/>
        </w:rPr>
        <w:t>[])</w:t>
      </w:r>
      <w:r w:rsidRPr="00E91B85">
        <w:rPr>
          <w:sz w:val="28"/>
          <w:szCs w:val="28"/>
        </w:rPr>
        <w:t>.</w:t>
      </w:r>
      <w:r w:rsidRPr="00E91B85">
        <w:rPr>
          <w:sz w:val="28"/>
          <w:szCs w:val="28"/>
        </w:rPr>
        <w:t xml:space="preserve"> Каждый элемент в </w:t>
      </w:r>
      <w:proofErr w:type="spellStart"/>
      <w:r w:rsidRPr="00E91B85">
        <w:rPr>
          <w:i/>
          <w:iCs/>
          <w:sz w:val="28"/>
          <w:szCs w:val="28"/>
        </w:rPr>
        <w:t>separator</w:t>
      </w:r>
      <w:proofErr w:type="spellEnd"/>
      <w:r w:rsidRPr="00E91B85">
        <w:rPr>
          <w:sz w:val="28"/>
          <w:szCs w:val="28"/>
        </w:rPr>
        <w:t> определяет отдельный знак-разделитель.</w:t>
      </w:r>
    </w:p>
    <w:p w:rsidR="00E91B85" w:rsidRDefault="00E91B85" w:rsidP="00E91B8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E91B85">
        <w:rPr>
          <w:sz w:val="28"/>
          <w:szCs w:val="28"/>
          <w:lang w:val="en-US"/>
        </w:rPr>
        <w:t>Метод</w:t>
      </w:r>
      <w:proofErr w:type="spellEnd"/>
      <w:r w:rsidRPr="00E91B85">
        <w:rPr>
          <w:sz w:val="28"/>
          <w:szCs w:val="28"/>
          <w:lang w:val="en-US"/>
        </w:rPr>
        <w:t xml:space="preserve"> </w:t>
      </w:r>
      <w:proofErr w:type="spellStart"/>
      <w:r w:rsidRPr="00E91B85">
        <w:rPr>
          <w:sz w:val="28"/>
          <w:szCs w:val="28"/>
          <w:lang w:val="en-US"/>
        </w:rPr>
        <w:t>String.Replace</w:t>
      </w:r>
      <w:proofErr w:type="spellEnd"/>
      <w:r w:rsidRPr="00E91B85">
        <w:rPr>
          <w:sz w:val="28"/>
          <w:szCs w:val="28"/>
          <w:lang w:val="en-US"/>
        </w:rPr>
        <w:t xml:space="preserve"> (String, String)</w:t>
      </w:r>
      <w:r>
        <w:rPr>
          <w:sz w:val="28"/>
          <w:szCs w:val="28"/>
          <w:lang w:val="en-US"/>
        </w:rPr>
        <w:t xml:space="preserve"> </w:t>
      </w:r>
    </w:p>
    <w:p w:rsidR="00E91B85" w:rsidRDefault="00E91B85" w:rsidP="00E91B8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91B85">
        <w:rPr>
          <w:sz w:val="28"/>
          <w:szCs w:val="28"/>
        </w:rPr>
        <w:t>Возвращает новую строку, в которой все вхождения заданной строки в тек</w:t>
      </w:r>
      <w:r w:rsidRPr="00E91B85">
        <w:rPr>
          <w:sz w:val="28"/>
          <w:szCs w:val="28"/>
        </w:rPr>
        <w:t>у</w:t>
      </w:r>
      <w:r w:rsidRPr="00E91B85">
        <w:rPr>
          <w:sz w:val="28"/>
          <w:szCs w:val="28"/>
        </w:rPr>
        <w:t>щем экземпляре заменены другой заданной строкой.</w:t>
      </w:r>
    </w:p>
    <w:p w:rsidR="00E91B85" w:rsidRDefault="00E91B85" w:rsidP="00E91B8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E91B85">
        <w:rPr>
          <w:sz w:val="28"/>
          <w:szCs w:val="28"/>
          <w:lang w:val="en-US"/>
        </w:rPr>
        <w:t>Класс</w:t>
      </w:r>
      <w:proofErr w:type="spellEnd"/>
      <w:r w:rsidRPr="00E91B85">
        <w:rPr>
          <w:sz w:val="28"/>
          <w:szCs w:val="28"/>
          <w:lang w:val="en-US"/>
        </w:rPr>
        <w:t xml:space="preserve"> </w:t>
      </w:r>
      <w:proofErr w:type="spellStart"/>
      <w:r w:rsidRPr="00E91B85">
        <w:rPr>
          <w:sz w:val="28"/>
          <w:szCs w:val="28"/>
          <w:lang w:val="en-US"/>
        </w:rPr>
        <w:t>StreamReader</w:t>
      </w:r>
      <w:proofErr w:type="spellEnd"/>
    </w:p>
    <w:p w:rsidR="00E91B85" w:rsidRDefault="00E91B85" w:rsidP="00E91B85">
      <w:pPr>
        <w:spacing w:line="360" w:lineRule="auto"/>
        <w:ind w:firstLine="709"/>
        <w:jc w:val="both"/>
        <w:rPr>
          <w:sz w:val="28"/>
          <w:szCs w:val="28"/>
        </w:rPr>
      </w:pPr>
      <w:r w:rsidRPr="00E91B85">
        <w:rPr>
          <w:sz w:val="28"/>
          <w:szCs w:val="28"/>
        </w:rPr>
        <w:t xml:space="preserve">Реализует объект </w:t>
      </w:r>
      <w:proofErr w:type="spellStart"/>
      <w:r w:rsidRPr="00E91B85">
        <w:rPr>
          <w:sz w:val="28"/>
          <w:szCs w:val="28"/>
        </w:rPr>
        <w:t>TextReader</w:t>
      </w:r>
      <w:proofErr w:type="spellEnd"/>
      <w:r w:rsidRPr="00E91B85">
        <w:rPr>
          <w:sz w:val="28"/>
          <w:szCs w:val="28"/>
        </w:rPr>
        <w:t xml:space="preserve">, который считывает символы из потока байтов в определенной кодировке. </w:t>
      </w:r>
      <w:r>
        <w:rPr>
          <w:sz w:val="28"/>
          <w:szCs w:val="28"/>
        </w:rPr>
        <w:t xml:space="preserve">Метод класса </w:t>
      </w:r>
      <w:proofErr w:type="spellStart"/>
      <w:r w:rsidRPr="00E91B85">
        <w:rPr>
          <w:sz w:val="28"/>
          <w:szCs w:val="28"/>
        </w:rPr>
        <w:t>ReadToEnd</w:t>
      </w:r>
      <w:proofErr w:type="spellEnd"/>
      <w:r w:rsidRPr="00E91B85">
        <w:rPr>
          <w:sz w:val="28"/>
          <w:szCs w:val="28"/>
        </w:rPr>
        <w:t>()</w:t>
      </w:r>
      <w:r>
        <w:rPr>
          <w:sz w:val="28"/>
          <w:szCs w:val="28"/>
        </w:rPr>
        <w:t xml:space="preserve"> с</w:t>
      </w:r>
      <w:r w:rsidRPr="00E91B85">
        <w:rPr>
          <w:sz w:val="28"/>
          <w:szCs w:val="28"/>
        </w:rPr>
        <w:t>читывает все символы, начиная с текущей позиции до конца потока.</w:t>
      </w:r>
      <w:r>
        <w:rPr>
          <w:sz w:val="28"/>
          <w:szCs w:val="28"/>
        </w:rPr>
        <w:t xml:space="preserve"> </w:t>
      </w:r>
      <w:r w:rsidRPr="00E91B85">
        <w:rPr>
          <w:sz w:val="28"/>
          <w:szCs w:val="28"/>
        </w:rPr>
        <w:t xml:space="preserve">(Переопределяет </w:t>
      </w:r>
      <w:proofErr w:type="spellStart"/>
      <w:r w:rsidRPr="00E91B85">
        <w:rPr>
          <w:sz w:val="28"/>
          <w:szCs w:val="28"/>
        </w:rPr>
        <w:t>TextReader.ReadToEnd</w:t>
      </w:r>
      <w:proofErr w:type="spellEnd"/>
      <w:r w:rsidRPr="00E91B85">
        <w:rPr>
          <w:sz w:val="28"/>
          <w:szCs w:val="28"/>
        </w:rPr>
        <w:t>().)</w:t>
      </w:r>
    </w:p>
    <w:p w:rsidR="00E91B85" w:rsidRPr="00E91B85" w:rsidRDefault="00E91B85" w:rsidP="00E91B85">
      <w:pPr>
        <w:spacing w:line="360" w:lineRule="auto"/>
        <w:ind w:firstLine="709"/>
        <w:jc w:val="both"/>
        <w:rPr>
          <w:sz w:val="28"/>
          <w:szCs w:val="28"/>
        </w:rPr>
      </w:pPr>
    </w:p>
    <w:p w:rsidR="00E91B85" w:rsidRPr="00E91B85" w:rsidRDefault="00E91B85" w:rsidP="00E91B85">
      <w:pPr>
        <w:spacing w:line="360" w:lineRule="auto"/>
        <w:ind w:firstLine="709"/>
        <w:jc w:val="both"/>
        <w:rPr>
          <w:sz w:val="28"/>
          <w:szCs w:val="28"/>
        </w:rPr>
      </w:pPr>
    </w:p>
    <w:p w:rsidR="00E91B85" w:rsidRPr="00E91B85" w:rsidRDefault="00E91B85" w:rsidP="00E91B85">
      <w:pPr>
        <w:spacing w:line="360" w:lineRule="auto"/>
        <w:ind w:firstLine="709"/>
        <w:jc w:val="both"/>
        <w:rPr>
          <w:sz w:val="28"/>
          <w:szCs w:val="28"/>
        </w:rPr>
      </w:pPr>
    </w:p>
    <w:p w:rsidR="00C2033B" w:rsidRDefault="00C2033B" w:rsidP="00C2033B">
      <w:pPr>
        <w:spacing w:line="360" w:lineRule="auto"/>
        <w:ind w:firstLine="709"/>
        <w:jc w:val="center"/>
        <w:rPr>
          <w:b/>
          <w:sz w:val="28"/>
        </w:rPr>
      </w:pPr>
      <w:r w:rsidRPr="00374261">
        <w:rPr>
          <w:b/>
          <w:sz w:val="28"/>
        </w:rPr>
        <w:t>Практическая</w:t>
      </w:r>
      <w:r w:rsidRPr="009C1736">
        <w:rPr>
          <w:b/>
          <w:sz w:val="28"/>
        </w:rPr>
        <w:t xml:space="preserve"> </w:t>
      </w:r>
      <w:r w:rsidRPr="00374261">
        <w:rPr>
          <w:b/>
          <w:sz w:val="28"/>
        </w:rPr>
        <w:t>часть</w:t>
      </w:r>
    </w:p>
    <w:p w:rsidR="00C2033B" w:rsidRPr="00B00ED8" w:rsidRDefault="00C2033B" w:rsidP="00C2033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Код программы</w:t>
      </w:r>
      <w:r w:rsidRPr="00E54969">
        <w:rPr>
          <w:sz w:val="28"/>
        </w:rPr>
        <w:t>: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using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using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System.IO;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namespace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TeorAlg_lab7_var19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>{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class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Program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static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void Main(string[]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args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)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StreamReader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File.OpenText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lab.omg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");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string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text =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reader.ReadToEnd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();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>"\n</w:t>
      </w:r>
      <w:r w:rsidRPr="0015544D">
        <w:rPr>
          <w:rFonts w:ascii="Consolas" w:hAnsi="Consolas" w:cs="Consolas"/>
          <w:sz w:val="19"/>
          <w:szCs w:val="19"/>
        </w:rPr>
        <w:t>Исходный</w:t>
      </w:r>
      <w:r w:rsidRPr="0015544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544D">
        <w:rPr>
          <w:rFonts w:ascii="Consolas" w:hAnsi="Consolas" w:cs="Consolas"/>
          <w:sz w:val="19"/>
          <w:szCs w:val="19"/>
        </w:rPr>
        <w:t>текст</w:t>
      </w:r>
      <w:r w:rsidRPr="0015544D">
        <w:rPr>
          <w:rFonts w:ascii="Consolas" w:hAnsi="Consolas" w:cs="Consolas"/>
          <w:sz w:val="19"/>
          <w:szCs w:val="19"/>
          <w:lang w:val="en-US"/>
        </w:rPr>
        <w:t>: \n");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>text);</w:t>
      </w:r>
    </w:p>
    <w:p w:rsidR="00C2033B" w:rsidRPr="00C2033B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Console</w:t>
      </w:r>
      <w:r w:rsidRPr="00C2033B">
        <w:rPr>
          <w:rFonts w:ascii="Consolas" w:hAnsi="Consolas" w:cs="Consolas"/>
          <w:sz w:val="19"/>
          <w:szCs w:val="19"/>
          <w:lang w:val="en-US"/>
        </w:rPr>
        <w:t>.</w:t>
      </w:r>
      <w:r w:rsidRPr="0015544D">
        <w:rPr>
          <w:rFonts w:ascii="Consolas" w:hAnsi="Consolas" w:cs="Consolas"/>
          <w:sz w:val="19"/>
          <w:szCs w:val="19"/>
          <w:lang w:val="en-US"/>
        </w:rPr>
        <w:t>WriteLine</w:t>
      </w:r>
      <w:proofErr w:type="spellEnd"/>
      <w:r w:rsidRPr="00C2033B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C2033B">
        <w:rPr>
          <w:rFonts w:ascii="Consolas" w:hAnsi="Consolas" w:cs="Consolas"/>
          <w:sz w:val="19"/>
          <w:szCs w:val="19"/>
          <w:lang w:val="en-US"/>
        </w:rPr>
        <w:t>"\</w:t>
      </w:r>
      <w:r w:rsidRPr="0015544D">
        <w:rPr>
          <w:rFonts w:ascii="Consolas" w:hAnsi="Consolas" w:cs="Consolas"/>
          <w:sz w:val="19"/>
          <w:szCs w:val="19"/>
          <w:lang w:val="en-US"/>
        </w:rPr>
        <w:t>n</w:t>
      </w:r>
      <w:r w:rsidRPr="00C2033B">
        <w:rPr>
          <w:rFonts w:ascii="Consolas" w:hAnsi="Consolas" w:cs="Consolas"/>
          <w:sz w:val="19"/>
          <w:szCs w:val="19"/>
          <w:lang w:val="en-US"/>
        </w:rPr>
        <w:t>\</w:t>
      </w:r>
      <w:r w:rsidRPr="0015544D">
        <w:rPr>
          <w:rFonts w:ascii="Consolas" w:hAnsi="Consolas" w:cs="Consolas"/>
          <w:sz w:val="19"/>
          <w:szCs w:val="19"/>
          <w:lang w:val="en-US"/>
        </w:rPr>
        <w:t>n</w:t>
      </w:r>
      <w:r w:rsidRPr="0015544D">
        <w:rPr>
          <w:rFonts w:ascii="Consolas" w:hAnsi="Consolas" w:cs="Consolas"/>
          <w:sz w:val="19"/>
          <w:szCs w:val="19"/>
        </w:rPr>
        <w:t>Преобразованный</w:t>
      </w:r>
      <w:r w:rsidRPr="00C2033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544D">
        <w:rPr>
          <w:rFonts w:ascii="Consolas" w:hAnsi="Consolas" w:cs="Consolas"/>
          <w:sz w:val="19"/>
          <w:szCs w:val="19"/>
        </w:rPr>
        <w:t>текст</w:t>
      </w:r>
      <w:r w:rsidRPr="00C2033B">
        <w:rPr>
          <w:rFonts w:ascii="Consolas" w:hAnsi="Consolas" w:cs="Consolas"/>
          <w:sz w:val="19"/>
          <w:szCs w:val="19"/>
          <w:lang w:val="en-US"/>
        </w:rPr>
        <w:t>: \</w:t>
      </w:r>
      <w:r w:rsidRPr="0015544D">
        <w:rPr>
          <w:rFonts w:ascii="Consolas" w:hAnsi="Consolas" w:cs="Consolas"/>
          <w:sz w:val="19"/>
          <w:szCs w:val="19"/>
          <w:lang w:val="en-US"/>
        </w:rPr>
        <w:t>n</w:t>
      </w:r>
      <w:r w:rsidRPr="00C2033B">
        <w:rPr>
          <w:rFonts w:ascii="Consolas" w:hAnsi="Consolas" w:cs="Consolas"/>
          <w:sz w:val="19"/>
          <w:szCs w:val="19"/>
          <w:lang w:val="en-US"/>
        </w:rPr>
        <w:t>");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2033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text.Replace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(".", ".//|replace|\\");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text.Replace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("?", "?//|replace|\\");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text.Replace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("!", "!//|replace|\\");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string[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] sentence =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text.Split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(new string[] { "//|replace|\\ ", "//|replace|\\" },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StringSplitOptions.RemoveEmptyEntries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);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step = 0;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for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sentence.Length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++)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string[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>] offcut = sentence[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].Split(new string[] { "\r","\n"}, 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StringSplitO</w:t>
      </w:r>
      <w:r w:rsidRPr="0015544D">
        <w:rPr>
          <w:rFonts w:ascii="Consolas" w:hAnsi="Consolas" w:cs="Consolas"/>
          <w:sz w:val="19"/>
          <w:szCs w:val="19"/>
          <w:lang w:val="en-US"/>
        </w:rPr>
        <w:t>p</w:t>
      </w:r>
      <w:r w:rsidRPr="0015544D">
        <w:rPr>
          <w:rFonts w:ascii="Consolas" w:hAnsi="Consolas" w:cs="Consolas"/>
          <w:sz w:val="19"/>
          <w:szCs w:val="19"/>
          <w:lang w:val="en-US"/>
        </w:rPr>
        <w:t>tions.RemoveEmptyEntries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);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(offcut[0].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IndexOf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(" ") == 1)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string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temp = sentence[step];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sentence[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>step] = sentence[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];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sentence[</w:t>
      </w:r>
      <w:proofErr w:type="spellStart"/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] = temp; step++;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for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 item = 0; item &lt;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sentence.Length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; item++)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(item &lt;= step) {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Console.BackgroundColor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ConsoleColor.Red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Co</w:t>
      </w:r>
      <w:r w:rsidRPr="0015544D">
        <w:rPr>
          <w:rFonts w:ascii="Consolas" w:hAnsi="Consolas" w:cs="Consolas"/>
          <w:sz w:val="19"/>
          <w:szCs w:val="19"/>
          <w:lang w:val="en-US"/>
        </w:rPr>
        <w:t>n</w:t>
      </w:r>
      <w:r w:rsidRPr="0015544D">
        <w:rPr>
          <w:rFonts w:ascii="Consolas" w:hAnsi="Consolas" w:cs="Consolas"/>
          <w:sz w:val="19"/>
          <w:szCs w:val="19"/>
          <w:lang w:val="en-US"/>
        </w:rPr>
        <w:t>sole.ForegroundColor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ConsoleColor.Black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; }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else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 xml:space="preserve"> {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Console.BackgroundColor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ConsoleColor.Black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Console.ForegroundColor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ConsoleColor.Gray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; }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Console.WriteLine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>sentence[item]);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5544D">
        <w:rPr>
          <w:rFonts w:ascii="Consolas" w:hAnsi="Consolas" w:cs="Consolas"/>
          <w:sz w:val="19"/>
          <w:szCs w:val="19"/>
          <w:lang w:val="en-US"/>
        </w:rPr>
        <w:t>Console.ReadKey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5544D">
        <w:rPr>
          <w:rFonts w:ascii="Consolas" w:hAnsi="Consolas" w:cs="Consolas"/>
          <w:sz w:val="19"/>
          <w:szCs w:val="19"/>
          <w:lang w:val="en-US"/>
        </w:rPr>
        <w:t>);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C2033B" w:rsidRPr="0015544D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5544D">
        <w:rPr>
          <w:rFonts w:ascii="Consolas" w:hAnsi="Consolas" w:cs="Consolas"/>
          <w:sz w:val="19"/>
          <w:szCs w:val="19"/>
          <w:lang w:val="en-US"/>
        </w:rPr>
        <w:t>} //</w:t>
      </w:r>
      <w:r w:rsidRPr="0015544D">
        <w:rPr>
          <w:rFonts w:ascii="Consolas" w:hAnsi="Consolas" w:cs="Consolas"/>
          <w:sz w:val="19"/>
          <w:szCs w:val="19"/>
        </w:rPr>
        <w:t>с</w:t>
      </w:r>
      <w:r w:rsidRPr="0015544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544D">
        <w:rPr>
          <w:rFonts w:ascii="Consolas" w:hAnsi="Consolas" w:cs="Consolas"/>
          <w:sz w:val="19"/>
          <w:szCs w:val="19"/>
        </w:rPr>
        <w:t>оптимизацией</w:t>
      </w:r>
      <w:r w:rsidRPr="0015544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544D">
        <w:rPr>
          <w:rFonts w:ascii="Consolas" w:hAnsi="Consolas" w:cs="Consolas"/>
          <w:sz w:val="19"/>
          <w:szCs w:val="19"/>
        </w:rPr>
        <w:t>под</w:t>
      </w:r>
      <w:r w:rsidRPr="0015544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544D">
        <w:rPr>
          <w:rFonts w:ascii="Consolas" w:hAnsi="Consolas" w:cs="Consolas"/>
          <w:sz w:val="19"/>
          <w:szCs w:val="19"/>
        </w:rPr>
        <w:t>числа</w:t>
      </w:r>
      <w:r w:rsidRPr="0015544D">
        <w:rPr>
          <w:rFonts w:ascii="Consolas" w:hAnsi="Consolas" w:cs="Consolas"/>
          <w:sz w:val="19"/>
          <w:szCs w:val="19"/>
          <w:lang w:val="en-US"/>
        </w:rPr>
        <w:t xml:space="preserve"> string[] offcut = sentence[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 xml:space="preserve">].Split(new string[] { "0", "1", "2", "3", "4", "5", "6", "7", "8", "9",".",")","\r","\n" },  </w:t>
      </w:r>
      <w:proofErr w:type="spellStart"/>
      <w:r w:rsidRPr="0015544D">
        <w:rPr>
          <w:rFonts w:ascii="Consolas" w:hAnsi="Consolas" w:cs="Consolas"/>
          <w:sz w:val="19"/>
          <w:szCs w:val="19"/>
          <w:lang w:val="en-US"/>
        </w:rPr>
        <w:t>StringSplitOptions.RemoveEmptyEntries</w:t>
      </w:r>
      <w:proofErr w:type="spellEnd"/>
      <w:r w:rsidRPr="0015544D">
        <w:rPr>
          <w:rFonts w:ascii="Consolas" w:hAnsi="Consolas" w:cs="Consolas"/>
          <w:sz w:val="19"/>
          <w:szCs w:val="19"/>
          <w:lang w:val="en-US"/>
        </w:rPr>
        <w:t>);</w:t>
      </w:r>
    </w:p>
    <w:p w:rsidR="00C2033B" w:rsidRPr="009C1736" w:rsidRDefault="00C2033B" w:rsidP="00C2033B">
      <w:pPr>
        <w:spacing w:line="360" w:lineRule="auto"/>
        <w:rPr>
          <w:b/>
          <w:sz w:val="28"/>
        </w:rPr>
      </w:pPr>
      <w:r>
        <w:object w:dxaOrig="9833" w:dyaOrig="8758">
          <v:shape id="_x0000_i1050" type="#_x0000_t75" style="width:492pt;height:438pt" o:ole="">
            <v:imagedata r:id="rId30" o:title=""/>
          </v:shape>
          <o:OLEObject Type="Embed" ProgID="Visio.Drawing.11" ShapeID="_x0000_i1050" DrawAspect="Content" ObjectID="_1557129791" r:id="rId31"/>
        </w:object>
      </w:r>
    </w:p>
    <w:p w:rsidR="00C2033B" w:rsidRDefault="00C2033B" w:rsidP="00C2033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C2033B" w:rsidRDefault="00C2033B" w:rsidP="00C2033B">
      <w:pPr>
        <w:rPr>
          <w:rFonts w:ascii="Consolas" w:hAnsi="Consolas" w:cs="Consolas"/>
          <w:sz w:val="19"/>
          <w:szCs w:val="19"/>
        </w:rPr>
      </w:pPr>
    </w:p>
    <w:p w:rsidR="00C2033B" w:rsidRPr="00451D06" w:rsidRDefault="00C2033B" w:rsidP="00C2033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Блок-схема реализации программы</w:t>
      </w:r>
    </w:p>
    <w:p w:rsidR="00C2033B" w:rsidRPr="00451D06" w:rsidRDefault="00C2033B" w:rsidP="00C2033B">
      <w:pPr>
        <w:rPr>
          <w:b/>
          <w:sz w:val="28"/>
        </w:rPr>
      </w:pPr>
      <w:r w:rsidRPr="009C1736">
        <w:rPr>
          <w:b/>
          <w:sz w:val="28"/>
        </w:rPr>
        <w:br w:type="page"/>
      </w:r>
    </w:p>
    <w:p w:rsidR="00C2033B" w:rsidRDefault="00C2033B" w:rsidP="00C203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pict>
          <v:shape id="_x0000_i1053" type="#_x0000_t75" style="width:484.5pt;height:281.25pt;visibility:visible;mso-wrap-style:square">
            <v:imagedata r:id="rId32" o:title=""/>
          </v:shape>
        </w:pict>
      </w:r>
    </w:p>
    <w:p w:rsidR="00C2033B" w:rsidRPr="00C2033B" w:rsidRDefault="00C2033B" w:rsidP="00C2033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033B" w:rsidRDefault="00C2033B" w:rsidP="00C2033B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Пример выполнения программы</w:t>
      </w:r>
    </w:p>
    <w:p w:rsidR="00C2033B" w:rsidRDefault="00C2033B" w:rsidP="00C2033B">
      <w:pPr>
        <w:spacing w:line="360" w:lineRule="auto"/>
        <w:ind w:firstLine="709"/>
        <w:jc w:val="both"/>
        <w:rPr>
          <w:sz w:val="28"/>
        </w:rPr>
      </w:pPr>
    </w:p>
    <w:p w:rsidR="00C2033B" w:rsidRDefault="00C2033B" w:rsidP="00C2033B">
      <w:pPr>
        <w:spacing w:line="360" w:lineRule="auto"/>
        <w:ind w:firstLine="709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b/>
          <w:sz w:val="28"/>
        </w:rPr>
        <w:t xml:space="preserve">Вывод: </w:t>
      </w:r>
      <w:r w:rsidRPr="006B6004">
        <w:rPr>
          <w:b/>
          <w:sz w:val="28"/>
        </w:rPr>
        <w:t xml:space="preserve"> </w:t>
      </w:r>
      <w:r>
        <w:rPr>
          <w:sz w:val="28"/>
        </w:rPr>
        <w:t xml:space="preserve">Изучена работа </w:t>
      </w:r>
      <w:r>
        <w:rPr>
          <w:sz w:val="28"/>
        </w:rPr>
        <w:t>со строками</w:t>
      </w:r>
      <w:r>
        <w:rPr>
          <w:sz w:val="28"/>
        </w:rPr>
        <w:t xml:space="preserve"> на языке </w:t>
      </w:r>
      <w:r>
        <w:rPr>
          <w:sz w:val="28"/>
          <w:lang w:val="en-US"/>
        </w:rPr>
        <w:t>C</w:t>
      </w:r>
      <w:r w:rsidRPr="006B6004">
        <w:rPr>
          <w:sz w:val="28"/>
        </w:rPr>
        <w:t xml:space="preserve"># </w:t>
      </w:r>
      <w:r>
        <w:rPr>
          <w:sz w:val="28"/>
        </w:rPr>
        <w:t xml:space="preserve">в среде программирования </w:t>
      </w:r>
      <w:r>
        <w:rPr>
          <w:sz w:val="28"/>
          <w:lang w:val="en-US"/>
        </w:rPr>
        <w:t>Microsoft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3040BC" w:rsidRPr="00C2033B" w:rsidRDefault="003040BC">
      <w:pPr>
        <w:rPr>
          <w:noProof/>
        </w:rPr>
      </w:pPr>
    </w:p>
    <w:p w:rsidR="00B278CD" w:rsidRPr="00C2033B" w:rsidRDefault="00B278CD">
      <w:pPr>
        <w:rPr>
          <w:rFonts w:ascii="Consolas" w:hAnsi="Consolas" w:cs="Consolas"/>
          <w:color w:val="0000FF"/>
          <w:sz w:val="19"/>
          <w:szCs w:val="19"/>
        </w:rPr>
      </w:pPr>
    </w:p>
    <w:sectPr w:rsidR="00B278CD" w:rsidRPr="00C2033B" w:rsidSect="00070AE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851" w:right="624" w:bottom="1418" w:left="124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40BC" w:rsidRDefault="003040BC">
      <w:r>
        <w:separator/>
      </w:r>
    </w:p>
  </w:endnote>
  <w:endnote w:type="continuationSeparator" w:id="0">
    <w:p w:rsidR="003040BC" w:rsidRDefault="003040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0BC" w:rsidRDefault="003040BC" w:rsidP="00E839AF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3040BC" w:rsidRDefault="003040BC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0BC" w:rsidRPr="00E839AF" w:rsidRDefault="003040BC" w:rsidP="00E839AF">
    <w:pPr>
      <w:pStyle w:val="a6"/>
      <w:framePr w:w="331" w:wrap="around" w:vAnchor="text" w:hAnchor="page" w:x="10966" w:y="103"/>
      <w:jc w:val="center"/>
      <w:rPr>
        <w:rStyle w:val="a5"/>
        <w:sz w:val="28"/>
        <w:szCs w:val="28"/>
      </w:rPr>
    </w:pPr>
    <w:r w:rsidRPr="00E839AF">
      <w:rPr>
        <w:rStyle w:val="a5"/>
        <w:sz w:val="28"/>
        <w:szCs w:val="28"/>
      </w:rPr>
      <w:fldChar w:fldCharType="begin"/>
    </w:r>
    <w:r w:rsidRPr="00E839AF">
      <w:rPr>
        <w:rStyle w:val="a5"/>
        <w:sz w:val="28"/>
        <w:szCs w:val="28"/>
      </w:rPr>
      <w:instrText xml:space="preserve">PAGE  </w:instrText>
    </w:r>
    <w:r w:rsidRPr="00E839AF">
      <w:rPr>
        <w:rStyle w:val="a5"/>
        <w:sz w:val="28"/>
        <w:szCs w:val="28"/>
      </w:rPr>
      <w:fldChar w:fldCharType="separate"/>
    </w:r>
    <w:r w:rsidR="00C80343">
      <w:rPr>
        <w:rStyle w:val="a5"/>
        <w:noProof/>
        <w:sz w:val="28"/>
        <w:szCs w:val="28"/>
      </w:rPr>
      <w:t>2</w:t>
    </w:r>
    <w:r w:rsidRPr="00E839AF">
      <w:rPr>
        <w:rStyle w:val="a5"/>
        <w:sz w:val="28"/>
        <w:szCs w:val="28"/>
      </w:rPr>
      <w:fldChar w:fldCharType="end"/>
    </w:r>
  </w:p>
  <w:p w:rsidR="003040BC" w:rsidRDefault="003040BC">
    <w:pPr>
      <w:pStyle w:val="a6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0BC" w:rsidRDefault="00C80343">
    <w:pPr>
      <w:pStyle w:val="a6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5" o:spid="_x0000_s2074" type="#_x0000_t202" style="position:absolute;margin-left:186.5pt;margin-top:-38.65pt;width:190.5pt;height:68.7pt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" stroked="f">
          <v:textbox>
            <w:txbxContent>
              <w:p w:rsidR="00C80343" w:rsidRPr="00D67F06" w:rsidRDefault="00C80343" w:rsidP="00C80343">
                <w:pPr>
                  <w:jc w:val="center"/>
                  <w:rPr>
                    <w:iCs/>
                    <w:sz w:val="44"/>
                    <w:szCs w:val="44"/>
                  </w:rPr>
                </w:pPr>
                <w:r w:rsidRPr="00D67F06">
                  <w:rPr>
                    <w:b/>
                    <w:sz w:val="44"/>
                    <w:szCs w:val="44"/>
                  </w:rPr>
                  <w:t>Л</w:t>
                </w:r>
                <w:r>
                  <w:rPr>
                    <w:b/>
                    <w:sz w:val="44"/>
                    <w:szCs w:val="44"/>
                  </w:rPr>
                  <w:t>абораторные</w:t>
                </w:r>
                <w:r w:rsidRPr="00D67F06">
                  <w:rPr>
                    <w:b/>
                    <w:sz w:val="44"/>
                    <w:szCs w:val="44"/>
                  </w:rPr>
                  <w:t xml:space="preserve"> работ</w:t>
                </w:r>
                <w:r>
                  <w:rPr>
                    <w:b/>
                    <w:sz w:val="44"/>
                    <w:szCs w:val="44"/>
                  </w:rPr>
                  <w:t>ы</w:t>
                </w:r>
              </w:p>
              <w:p w:rsidR="003040BC" w:rsidRPr="00A21F2A" w:rsidRDefault="003040BC" w:rsidP="00B810C0">
                <w:pPr>
                  <w:jc w:val="center"/>
                  <w:rPr>
                    <w:iCs/>
                    <w:sz w:val="22"/>
                    <w:szCs w:val="22"/>
                  </w:rPr>
                </w:pPr>
              </w:p>
            </w:txbxContent>
          </v:textbox>
        </v:shape>
      </w:pict>
    </w:r>
    <w:r>
      <w:rPr>
        <w:noProof/>
      </w:rPr>
      <w:pict>
        <v:shape id="Text Box 76" o:spid="_x0000_s2075" type="#_x0000_t202" style="position:absolute;margin-left:42.8pt;margin-top:-40.55pt;width:77.7pt;height:12.9pt;z-index:251638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" stroked="f">
          <v:fill opacity="32896f"/>
          <v:textbox inset="0,0,0,0">
            <w:txbxContent>
              <w:p w:rsidR="003040BC" w:rsidRDefault="003040BC">
                <w:pPr>
                  <w:rPr>
                    <w:i/>
                    <w:iCs/>
                  </w:rPr>
                </w:pPr>
                <w:r>
                  <w:rPr>
                    <w:i/>
                    <w:iCs/>
                  </w:rPr>
                  <w:t>Якушин Ю.Ю.</w:t>
                </w:r>
              </w:p>
            </w:txbxContent>
          </v:textbox>
        </v:shape>
      </w:pict>
    </w:r>
    <w:r>
      <w:rPr>
        <w:noProof/>
      </w:rPr>
      <w:pict>
        <v:shape id="Text Box 116" o:spid="_x0000_s2076" type="#_x0000_t202" style="position:absolute;margin-left:386.3pt;margin-top:-10.55pt;width:117.9pt;height:40.6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" stroked="f">
          <v:textbox>
            <w:txbxContent>
              <w:p w:rsidR="003040BC" w:rsidRPr="002B64E7" w:rsidRDefault="003040BC" w:rsidP="00BD3A32">
                <w:pPr>
                  <w:jc w:val="center"/>
                  <w:rPr>
                    <w:b/>
                  </w:rPr>
                </w:pPr>
                <w:r w:rsidRPr="002B64E7">
                  <w:rPr>
                    <w:b/>
                    <w:bCs/>
                  </w:rPr>
                  <w:t xml:space="preserve">ИСО и </w:t>
                </w:r>
                <w:proofErr w:type="gramStart"/>
                <w:r w:rsidRPr="002B64E7">
                  <w:rPr>
                    <w:b/>
                    <w:bCs/>
                  </w:rPr>
                  <w:t>П</w:t>
                </w:r>
                <w:proofErr w:type="gramEnd"/>
                <w:r w:rsidRPr="002B64E7">
                  <w:rPr>
                    <w:b/>
                    <w:bCs/>
                  </w:rPr>
                  <w:t xml:space="preserve"> (филиал) ДГТУ</w:t>
                </w:r>
              </w:p>
              <w:p w:rsidR="003040BC" w:rsidRPr="00FA4C32" w:rsidRDefault="003040BC" w:rsidP="00BD3A32">
                <w:pPr>
                  <w:jc w:val="center"/>
                  <w:rPr>
                    <w:b/>
                  </w:rPr>
                </w:pPr>
                <w:r w:rsidRPr="002B64E7">
                  <w:rPr>
                    <w:rFonts w:ascii="Times New Roman CYR" w:hAnsi="Times New Roman CYR"/>
                    <w:b/>
                    <w:bCs/>
                    <w:iCs/>
                  </w:rPr>
                  <w:t>ИСТ-</w:t>
                </w:r>
                <w:r>
                  <w:rPr>
                    <w:rFonts w:ascii="Times New Roman CYR" w:hAnsi="Times New Roman CYR"/>
                    <w:b/>
                    <w:bCs/>
                    <w:iCs/>
                    <w:lang w:val="en-US"/>
                  </w:rPr>
                  <w:t>Tb</w:t>
                </w:r>
                <w:r w:rsidRPr="00FA4C32">
                  <w:rPr>
                    <w:rFonts w:ascii="Times New Roman CYR" w:hAnsi="Times New Roman CYR"/>
                    <w:b/>
                    <w:bCs/>
                    <w:iCs/>
                  </w:rPr>
                  <w:t>21</w:t>
                </w:r>
              </w:p>
            </w:txbxContent>
          </v:textbox>
        </v:shape>
      </w:pict>
    </w:r>
    <w:r>
      <w:rPr>
        <w:noProof/>
      </w:rPr>
      <w:pict>
        <v:shape id="Text Box 114" o:spid="_x0000_s2077" type="#_x0000_t202" style="position:absolute;margin-left:192.8pt;margin-top:-80.15pt;width:302.4pt;height:28.8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" stroked="f">
          <v:textbox>
            <w:txbxContent>
              <w:p w:rsidR="003040BC" w:rsidRPr="00FA4C32" w:rsidRDefault="003040BC" w:rsidP="00BD3A32">
                <w:pPr>
                  <w:jc w:val="center"/>
                  <w:rPr>
                    <w:sz w:val="28"/>
                    <w:szCs w:val="28"/>
                    <w:lang w:val="en-US"/>
                  </w:rPr>
                </w:pPr>
                <w:r w:rsidRPr="006A2B89">
                  <w:rPr>
                    <w:sz w:val="28"/>
                    <w:szCs w:val="28"/>
                  </w:rPr>
                  <w:t>0</w:t>
                </w:r>
                <w:r>
                  <w:rPr>
                    <w:sz w:val="28"/>
                    <w:szCs w:val="28"/>
                  </w:rPr>
                  <w:t>9.03.02.200000.000</w:t>
                </w:r>
                <w:r w:rsidR="00C80343"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 w:rsidR="00C80343">
                  <w:rPr>
                    <w:sz w:val="28"/>
                    <w:szCs w:val="28"/>
                  </w:rPr>
                  <w:t>ИСиРТ</w:t>
                </w:r>
                <w:proofErr w:type="spellEnd"/>
              </w:p>
            </w:txbxContent>
          </v:textbox>
        </v:shape>
      </w:pict>
    </w:r>
    <w:r>
      <w:rPr>
        <w:noProof/>
      </w:rPr>
      <w:pict>
        <v:shape id="Text Box 113" o:spid="_x0000_s2078" type="#_x0000_t202" style="position:absolute;margin-left:-8.2pt;margin-top:14.35pt;width:39.5pt;height:20.1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" filled="f" stroked="f">
          <v:textbox>
            <w:txbxContent>
              <w:p w:rsidR="003040BC" w:rsidRDefault="003040BC">
                <w:pPr>
                  <w:rPr>
                    <w:i/>
                    <w:iCs/>
                    <w:lang w:val="en-US"/>
                  </w:rPr>
                </w:pPr>
                <w:r>
                  <w:rPr>
                    <w:i/>
                    <w:iCs/>
                  </w:rPr>
                  <w:t>У</w:t>
                </w:r>
                <w:r>
                  <w:rPr>
                    <w:i/>
                    <w:iCs/>
                    <w:lang w:val="en-US"/>
                  </w:rPr>
                  <w:t>т</w:t>
                </w:r>
                <w:r>
                  <w:rPr>
                    <w:i/>
                    <w:iCs/>
                  </w:rPr>
                  <w:t>в.</w:t>
                </w:r>
              </w:p>
            </w:txbxContent>
          </v:textbox>
        </v:shape>
      </w:pict>
    </w:r>
    <w:r>
      <w:rPr>
        <w:noProof/>
      </w:rPr>
      <w:pict>
        <v:shape id="Text Box 112" o:spid="_x0000_s2079" type="#_x0000_t202" style="position:absolute;margin-left:-13.9pt;margin-top:.2pt;width:59.75pt;height:20.0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" filled="f" stroked="f">
          <v:textbox>
            <w:txbxContent>
              <w:p w:rsidR="003040BC" w:rsidRDefault="003040BC">
                <w:pPr>
                  <w:jc w:val="center"/>
                  <w:rPr>
                    <w:i/>
                    <w:iCs/>
                    <w:lang w:val="en-US"/>
                  </w:rPr>
                </w:pPr>
                <w:proofErr w:type="spellStart"/>
                <w:r>
                  <w:rPr>
                    <w:i/>
                    <w:iCs/>
                  </w:rPr>
                  <w:t>Н.контр</w:t>
                </w:r>
                <w:proofErr w:type="spellEnd"/>
                <w:r>
                  <w:rPr>
                    <w:i/>
                    <w:iCs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shape id="Text Box 111" o:spid="_x0000_s2080" type="#_x0000_t202" style="position:absolute;margin-left:-16.75pt;margin-top:-44.4pt;width:59.75pt;height:20.1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" filled="f" stroked="f">
          <v:textbox>
            <w:txbxContent>
              <w:p w:rsidR="003040BC" w:rsidRDefault="003040BC">
                <w:pPr>
                  <w:jc w:val="center"/>
                  <w:rPr>
                    <w:i/>
                    <w:iCs/>
                    <w:lang w:val="en-US"/>
                  </w:rPr>
                </w:pPr>
                <w:proofErr w:type="spellStart"/>
                <w:r>
                  <w:rPr>
                    <w:i/>
                    <w:iCs/>
                  </w:rPr>
                  <w:t>Разраб</w:t>
                </w:r>
                <w:proofErr w:type="spellEnd"/>
                <w:r>
                  <w:rPr>
                    <w:i/>
                    <w:iCs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line id="Line 110" o:spid="_x0000_s2081" style="position:absolute;z-index:251673600;visibility:visible;mso-wrap-distance-left:3.17497mm;mso-wrap-distance-right:3.17497mm" from="392.95pt,-27.2pt" to="392.95pt,-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"/>
      </w:pict>
    </w:r>
    <w:r>
      <w:rPr>
        <w:noProof/>
      </w:rPr>
      <w:pict>
        <v:line id="Line 109" o:spid="_x0000_s2082" style="position:absolute;z-index:251672576;visibility:visible;mso-wrap-distance-left:3.17497mm;mso-wrap-distance-right:3.17497mm" from="404.35pt,-27.2pt" to="404.35pt,-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"/>
      </w:pict>
    </w:r>
    <w:r>
      <w:rPr>
        <w:noProof/>
      </w:rPr>
      <w:pict>
        <v:shape id="Text Box 108" o:spid="_x0000_s2083" type="#_x0000_t202" style="position:absolute;margin-left:367.35pt;margin-top:-44.4pt;width:45.5pt;height:17.2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FbuuwIAAMM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" filled="f" stroked="f">
          <v:textbox>
            <w:txbxContent>
              <w:p w:rsidR="003040BC" w:rsidRDefault="003040BC">
                <w:pPr>
                  <w:pStyle w:val="9"/>
                </w:pPr>
                <w:r>
                  <w:t>Лит</w:t>
                </w:r>
              </w:p>
            </w:txbxContent>
          </v:textbox>
        </v:shape>
      </w:pict>
    </w:r>
    <w:r>
      <w:rPr>
        <w:noProof/>
      </w:rPr>
      <w:pict>
        <v:shape id="Text Box 107" o:spid="_x0000_s2084" type="#_x0000_t202" style="position:absolute;margin-left:407.15pt;margin-top:-44.4pt;width:45.55pt;height:17.2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FWFvA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" filled="f" stroked="f">
          <v:textbox>
            <w:txbxContent>
              <w:p w:rsidR="003040BC" w:rsidRDefault="003040BC">
                <w:pPr>
                  <w:pStyle w:val="9"/>
                </w:pPr>
                <w:r>
                  <w:t>Лист</w:t>
                </w:r>
              </w:p>
              <w:p w:rsidR="003040BC" w:rsidRDefault="003040BC">
                <w:pPr>
                  <w:jc w:val="right"/>
                </w:pPr>
              </w:p>
            </w:txbxContent>
          </v:textbox>
        </v:shape>
      </w:pict>
    </w:r>
    <w:r>
      <w:rPr>
        <w:noProof/>
      </w:rPr>
      <w:pict>
        <v:line id="Line 106" o:spid="_x0000_s2085" style="position:absolute;z-index:251669504;visibility:visible;mso-wrap-distance-top:-3e-5mm;mso-wrap-distance-bottom:-3e-5mm;mso-position-horizontal-relative:page;mso-position-vertical-relative:page" from="443.9pt,767.75pt" to="571.95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" strokeweight="1.5pt">
          <w10:wrap anchorx="page" anchory="page"/>
        </v:line>
      </w:pict>
    </w:r>
    <w:r>
      <w:rPr>
        <w:noProof/>
      </w:rPr>
      <w:pict>
        <v:line id="Line 105" o:spid="_x0000_s2086" style="position:absolute;z-index:251668480;visibility:visible;mso-wrap-distance-left:3.17497mm;mso-wrap-distance-right:3.17497mm;mso-position-horizontal-relative:page;mso-position-vertical-relative:page" from="443.9pt,753.45pt" to="443.9pt,8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" strokeweight="1.5pt">
          <w10:wrap anchorx="page" anchory="page"/>
        </v:line>
      </w:pict>
    </w:r>
    <w:r>
      <w:rPr>
        <w:noProof/>
      </w:rPr>
      <w:pict>
        <v:line id="Line 104" o:spid="_x0000_s2087" style="position:absolute;z-index:251667456;visibility:visible;mso-wrap-distance-left:3.17497mm;mso-wrap-distance-right:3.17497mm;mso-position-horizontal-relative:page;mso-position-vertical-relative:page" from="478.05pt,753.45pt" to="478.05pt,78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" strokeweight="1.5pt">
          <w10:wrap anchorx="page" anchory="page"/>
        </v:line>
      </w:pict>
    </w:r>
    <w:r>
      <w:rPr>
        <w:noProof/>
      </w:rPr>
      <w:pict>
        <v:line id="Line 103" o:spid="_x0000_s2088" style="position:absolute;z-index:251666432;visibility:visible;mso-wrap-distance-top:-3e-5mm;mso-wrap-distance-bottom:-3e-5mm" from="-8.2pt,-84.55pt" to="509.6pt,-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" strokeweight="1.5pt"/>
      </w:pict>
    </w:r>
    <w:r>
      <w:rPr>
        <w:noProof/>
      </w:rPr>
      <w:pict>
        <v:line id="Line 102" o:spid="_x0000_s2089" style="position:absolute;z-index:251665408;visibility:visible;mso-wrap-distance-top:-3e-5mm;mso-wrap-distance-bottom:-3e-5mm" from="-8.2pt,-70.2pt" to="185.25pt,-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6riFAIAACs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"/>
      </w:pict>
    </w:r>
    <w:r>
      <w:rPr>
        <w:noProof/>
      </w:rPr>
      <w:pict>
        <v:line id="Line 101" o:spid="_x0000_s2090" style="position:absolute;z-index:251664384;visibility:visible;mso-wrap-distance-top:-3e-5mm;mso-wrap-distance-bottom:-3e-5mm" from="-8.2pt,-55.85pt" to="185.25pt,-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" strokeweight="1.5pt"/>
      </w:pict>
    </w:r>
    <w:r>
      <w:rPr>
        <w:noProof/>
      </w:rPr>
      <w:pict>
        <v:line id="Line 100" o:spid="_x0000_s2091" style="position:absolute;flip:x;z-index:251663360;visibility:visible;mso-wrap-distance-left:3.17497mm;mso-wrap-distance-right:3.17497mm;mso-position-horizontal-relative:page;mso-position-vertical-relative:page" from="247.6pt,710.4pt" to="247.6pt,8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" strokeweight="1.5pt">
          <w10:wrap anchorx="page" anchory="page"/>
        </v:line>
      </w:pict>
    </w:r>
    <w:r>
      <w:rPr>
        <w:noProof/>
      </w:rPr>
      <w:pict>
        <v:line id="Line 99" o:spid="_x0000_s2092" style="position:absolute;flip:x;z-index:251662336;visibility:visible;mso-wrap-distance-left:3.17497mm;mso-wrap-distance-right:3.17497mm;mso-position-horizontal-relative:page;mso-position-vertical-relative:page" from="219.15pt,710.4pt" to="219.15pt,8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JPGGgIAADU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" strokeweight="1.5pt">
          <w10:wrap anchorx="page" anchory="page"/>
        </v:line>
      </w:pict>
    </w:r>
    <w:r>
      <w:rPr>
        <w:noProof/>
      </w:rPr>
      <w:pict>
        <v:line id="Line 98" o:spid="_x0000_s2093" style="position:absolute;flip:x;z-index:251661312;visibility:visible;mso-wrap-distance-left:3.17497mm;mso-wrap-distance-right:3.17497mm;mso-position-horizontal-relative:page;mso-position-vertical-relative:page" from="102.5pt,710.4pt" to="102.5pt,8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dJ1GgIAADU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" strokeweight="1.5pt">
          <w10:wrap anchorx="page" anchory="page"/>
        </v:line>
      </w:pict>
    </w:r>
    <w:r>
      <w:rPr>
        <w:noProof/>
      </w:rPr>
      <w:pict>
        <v:line id="Line 97" o:spid="_x0000_s2094" style="position:absolute;z-index:251660288;visibility:visible;mso-wrap-distance-top:-3e-5mm;mso-wrap-distance-bottom:-3e-5mm" from="-8.2pt,-12.8pt" to="185.25pt,-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iycFAIAACo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"/>
      </w:pict>
    </w:r>
    <w:r>
      <w:rPr>
        <w:noProof/>
      </w:rPr>
      <w:pict>
        <v:line id="Line 96" o:spid="_x0000_s2095" style="position:absolute;z-index:251659264;visibility:visible;mso-wrap-distance-top:-3e-5mm;mso-wrap-distance-bottom:-3e-5mm" from="-8.2pt,-27.2pt" to="185.25pt,-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+vZFAIAACo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"/>
      </w:pict>
    </w:r>
    <w:r>
      <w:rPr>
        <w:noProof/>
      </w:rPr>
      <w:pict>
        <v:shape id="Text Box 95" o:spid="_x0000_s2096" type="#_x0000_t202" style="position:absolute;margin-left:-17.5pt;margin-top:-58.85pt;width:35.95pt;height:17.2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" filled="f" stroked="f">
          <v:textbox>
            <w:txbxContent>
              <w:p w:rsidR="003040BC" w:rsidRDefault="003040BC">
                <w:pPr>
                  <w:rPr>
                    <w:i/>
                    <w:iCs/>
                  </w:rPr>
                </w:pPr>
                <w:r>
                  <w:rPr>
                    <w:sz w:val="16"/>
                  </w:rPr>
                  <w:t xml:space="preserve">  </w:t>
                </w:r>
                <w:proofErr w:type="spellStart"/>
                <w:r>
                  <w:rPr>
                    <w:i/>
                    <w:iCs/>
                  </w:rPr>
                  <w:t>Изм</w:t>
                </w:r>
                <w:proofErr w:type="spellEnd"/>
              </w:p>
            </w:txbxContent>
          </v:textbox>
        </v:shape>
      </w:pict>
    </w:r>
    <w:r>
      <w:rPr>
        <w:noProof/>
      </w:rPr>
      <w:pict>
        <v:shape id="Text Box 94" o:spid="_x0000_s2097" type="#_x0000_t202" style="position:absolute;margin-left:4.65pt;margin-top:-58.15pt;width:39.85pt;height:16.9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" filled="f" stroked="f">
          <v:textbox>
            <w:txbxContent>
              <w:p w:rsidR="003040BC" w:rsidRDefault="003040BC">
                <w:pPr>
                  <w:pStyle w:val="9"/>
                  <w:rPr>
                    <w:lang w:val="en-US"/>
                  </w:rPr>
                </w:pPr>
                <w:r>
                  <w:t>Лист</w:t>
                </w:r>
              </w:p>
            </w:txbxContent>
          </v:textbox>
        </v:shape>
      </w:pict>
    </w:r>
    <w:r>
      <w:rPr>
        <w:noProof/>
      </w:rPr>
      <w:pict>
        <v:shape id="Text Box 93" o:spid="_x0000_s2098" type="#_x0000_t202" style="position:absolute;margin-left:40.15pt;margin-top:-58.7pt;width:62.6pt;height:17.2pt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v0ugIAAMI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" filled="f" stroked="f">
          <v:textbox>
            <w:txbxContent>
              <w:p w:rsidR="003040BC" w:rsidRDefault="003040BC">
                <w:pPr>
                  <w:jc w:val="right"/>
                  <w:rPr>
                    <w:i/>
                    <w:iCs/>
                    <w:lang w:val="en-US"/>
                  </w:rPr>
                </w:pPr>
                <w:r>
                  <w:rPr>
                    <w:i/>
                    <w:iCs/>
                  </w:rPr>
                  <w:t>№ докум.</w:t>
                </w:r>
              </w:p>
            </w:txbxContent>
          </v:textbox>
        </v:shape>
      </w:pict>
    </w:r>
    <w:r>
      <w:rPr>
        <w:noProof/>
      </w:rPr>
      <w:pict>
        <v:shape id="Text Box 92" o:spid="_x0000_s2099" type="#_x0000_t202" style="position:absolute;margin-left:99.9pt;margin-top:-58.7pt;width:59.75pt;height:20.05pt;z-index:25165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kM4ug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" filled="f" stroked="f">
          <v:textbox>
            <w:txbxContent>
              <w:p w:rsidR="003040BC" w:rsidRDefault="003040BC">
                <w:pPr>
                  <w:jc w:val="right"/>
                  <w:rPr>
                    <w:i/>
                    <w:iCs/>
                    <w:lang w:val="en-US"/>
                  </w:rPr>
                </w:pPr>
                <w:r>
                  <w:rPr>
                    <w:sz w:val="16"/>
                  </w:rPr>
                  <w:t xml:space="preserve">   </w:t>
                </w:r>
                <w:r>
                  <w:rPr>
                    <w:i/>
                    <w:iCs/>
                  </w:rPr>
                  <w:t>Подпись</w:t>
                </w:r>
              </w:p>
            </w:txbxContent>
          </v:textbox>
        </v:shape>
      </w:pict>
    </w:r>
    <w:r>
      <w:rPr>
        <w:noProof/>
      </w:rPr>
      <w:pict>
        <v:shape id="Text Box 91" o:spid="_x0000_s2100" type="#_x0000_t202" style="position:absolute;margin-left:148.25pt;margin-top:-58.7pt;width:39.85pt;height:17.2pt;z-index:25165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" filled="f" stroked="f">
          <v:textbox>
            <w:txbxContent>
              <w:p w:rsidR="003040BC" w:rsidRDefault="003040BC">
                <w:pPr>
                  <w:pStyle w:val="9"/>
                </w:pPr>
                <w:r>
                  <w:t>Дата</w:t>
                </w:r>
              </w:p>
            </w:txbxContent>
          </v:textbox>
        </v:shape>
      </w:pict>
    </w:r>
    <w:r>
      <w:rPr>
        <w:noProof/>
      </w:rPr>
      <w:pict>
        <v:shape id="Text Box 90" o:spid="_x0000_s2101" type="#_x0000_t202" style="position:absolute;margin-left:458.4pt;margin-top:-44.4pt;width:49.1pt;height:17.2pt;z-index:251653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/BHugIAAMI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" filled="f" stroked="f">
          <v:textbox>
            <w:txbxContent>
              <w:p w:rsidR="003040BC" w:rsidRDefault="003040BC">
                <w:pPr>
                  <w:jc w:val="right"/>
                  <w:rPr>
                    <w:i/>
                    <w:iCs/>
                  </w:rPr>
                </w:pPr>
                <w:r>
                  <w:rPr>
                    <w:i/>
                    <w:iCs/>
                  </w:rPr>
                  <w:t>Листов</w:t>
                </w:r>
              </w:p>
            </w:txbxContent>
          </v:textbox>
        </v:shape>
      </w:pict>
    </w:r>
    <w:r>
      <w:rPr>
        <w:noProof/>
      </w:rPr>
      <w:pict>
        <v:line id="Line 89" o:spid="_x0000_s2102" style="position:absolute;z-index:251652096;visibility:visible;mso-wrap-distance-top:-3e-5mm;mso-wrap-distance-bottom:-3e-5mm;mso-position-horizontal-relative:page;mso-position-vertical-relative:page" from="443.9pt,782.15pt" to="571.95pt,78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x8VFAIAACs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" strokeweight="1.5pt">
          <w10:wrap anchorx="page" anchory="page"/>
        </v:line>
      </w:pict>
    </w:r>
    <w:r>
      <w:rPr>
        <w:noProof/>
      </w:rPr>
      <w:pict>
        <v:line id="Line 88" o:spid="_x0000_s2103" style="position:absolute;z-index:251651072;visibility:visible;mso-wrap-distance-top:-3e-5mm;mso-wrap-distance-bottom:-3e-5mm;mso-position-horizontal-relative:page;mso-position-vertical-relative:page" from="53.85pt,812.25pt" to="246.25pt,8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">
          <w10:wrap anchorx="page" anchory="page"/>
        </v:line>
      </w:pict>
    </w:r>
    <w:r>
      <w:rPr>
        <w:noProof/>
      </w:rPr>
      <w:pict>
        <v:line id="Line 87" o:spid="_x0000_s2104" style="position:absolute;z-index:251650048;visibility:visible;mso-wrap-distance-top:-3e-5mm;mso-wrap-distance-bottom:-3e-5mm;mso-position-horizontal-relative:page;mso-position-vertical-relative:page" from="53.85pt,798pt" to="246.25pt,7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eOkEwIAACo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">
          <w10:wrap anchorx="page" anchory="page"/>
        </v:line>
      </w:pict>
    </w:r>
    <w:r>
      <w:rPr>
        <w:noProof/>
      </w:rPr>
      <w:pict>
        <v:line id="Line 86" o:spid="_x0000_s2105" style="position:absolute;flip:x;z-index:251649024;visibility:visible;mso-wrap-distance-left:3.17497mm;mso-wrap-distance-right:3.17497mm;mso-position-horizontal-relative:page;mso-position-vertical-relative:page" from="173.65pt,710.4pt" to="173.65pt,8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" strokeweight="1.5pt">
          <w10:wrap anchorx="page" anchory="page"/>
        </v:line>
      </w:pict>
    </w:r>
    <w:r>
      <w:rPr>
        <w:noProof/>
      </w:rPr>
      <w:pict>
        <v:line id="Line 85" o:spid="_x0000_s2106" style="position:absolute;z-index:251648000;visibility:visible;mso-wrap-distance-left:3.17497mm;mso-wrap-distance-right:3.17497mm;mso-position-horizontal-relative:page;mso-position-vertical-relative:page" from="76.9pt,710.4pt" to="76.9pt,7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" strokeweight="1.5pt">
          <w10:wrap anchorx="page" anchory="page"/>
        </v:line>
      </w:pict>
    </w:r>
    <w:r>
      <w:rPr>
        <w:noProof/>
      </w:rPr>
      <w:pict>
        <v:line id="Line 84" o:spid="_x0000_s2107" style="position:absolute;z-index:251646976;visibility:visible;mso-wrap-distance-left:3.17497mm;mso-wrap-distance-right:3.17497mm;mso-position-horizontal-relative:page;mso-position-vertical-relative:page" from="517.9pt,753.45pt" to="517.9pt,78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" strokeweight="1.5pt">
          <w10:wrap anchorx="page" anchory="page"/>
        </v:line>
      </w:pict>
    </w:r>
    <w:r>
      <w:rPr>
        <w:noProof/>
      </w:rPr>
      <w:pict>
        <v:line id="Line 83" o:spid="_x0000_s2108" style="position:absolute;z-index:251645952;visibility:visible;mso-wrap-distance-top:-3e-5mm;mso-wrap-distance-bottom:-3e-5mm;mso-position-horizontal-relative:page;mso-position-vertical-relative:page" from="54.15pt,753.45pt" to="571.95pt,7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" strokeweight="1.5pt">
          <w10:wrap anchorx="page" anchory="page"/>
        </v:line>
      </w:pict>
    </w:r>
    <w:r>
      <w:rPr>
        <w:noProof/>
      </w:rPr>
      <w:pict>
        <v:line id="Line 82" o:spid="_x0000_s2109" style="position:absolute;z-index:251644928;visibility:visible;mso-wrap-distance-top:-3e-5mm;mso-wrap-distance-bottom:-3e-5mm;mso-position-horizontal-relative:page;mso-position-vertical-relative:page" from="53.85pt,826.5pt" to="571.7pt,8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" strokeweight="1.5pt">
          <w10:wrap anchorx="page" anchory="page"/>
        </v:line>
      </w:pict>
    </w:r>
    <w:r>
      <w:rPr>
        <w:noProof/>
      </w:rPr>
      <w:pict>
        <v:shape id="Text Box 78" o:spid="_x0000_s2110" type="#_x0000_t202" style="position:absolute;margin-left:-20.2pt;margin-top:-27.65pt;width:59.75pt;height:20.25pt;z-index:251640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" filled="f" stroked="f">
          <v:textbox>
            <w:txbxContent>
              <w:p w:rsidR="003040BC" w:rsidRDefault="003040BC">
                <w:pPr>
                  <w:jc w:val="right"/>
                  <w:rPr>
                    <w:i/>
                    <w:iCs/>
                    <w:lang w:val="en-US"/>
                  </w:rPr>
                </w:pPr>
                <w:r>
                  <w:rPr>
                    <w:sz w:val="16"/>
                  </w:rPr>
                  <w:t xml:space="preserve">   </w:t>
                </w:r>
                <w:proofErr w:type="spellStart"/>
                <w:r>
                  <w:rPr>
                    <w:i/>
                    <w:iCs/>
                  </w:rPr>
                  <w:t>Провер</w:t>
                </w:r>
                <w:proofErr w:type="spellEnd"/>
                <w:r>
                  <w:rPr>
                    <w:i/>
                    <w:iCs/>
                  </w:rPr>
                  <w:t>.</w:t>
                </w:r>
              </w:p>
            </w:txbxContent>
          </v:textbox>
        </v:shape>
      </w:pict>
    </w:r>
    <w:r>
      <w:rPr>
        <w:noProof/>
      </w:rPr>
      <w:pict>
        <v:shape id="Text Box 77" o:spid="_x0000_s2111" type="#_x0000_t202" style="position:absolute;margin-left:41.6pt;margin-top:-27.35pt;width:69.9pt;height:15pt;z-index:251639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" stroked="f">
          <v:fill opacity="32896f"/>
          <v:textbox inset="0,0,0,0">
            <w:txbxContent>
              <w:p w:rsidR="003040BC" w:rsidRPr="00DB6954" w:rsidRDefault="003040BC" w:rsidP="000A29D9">
                <w:pPr>
                  <w:rPr>
                    <w:i/>
                    <w:iCs/>
                  </w:rPr>
                </w:pPr>
                <w:r>
                  <w:rPr>
                    <w:i/>
                    <w:iCs/>
                  </w:rPr>
                  <w:t>Береза А.Н.</w:t>
                </w:r>
              </w:p>
            </w:txbxContent>
          </v:textbox>
        </v:shape>
      </w:pict>
    </w:r>
    <w:r>
      <w:rPr>
        <w:noProof/>
      </w:rPr>
      <w:pict>
        <v:shape id="Text Box 75" o:spid="_x0000_s2112" type="#_x0000_t202" style="position:absolute;margin-left:473.6pt;margin-top:-27.35pt;width:21.6pt;height:21.6pt;z-index:251637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" stroked="f">
          <v:fill opacity="32896f"/>
          <v:textbox inset="0,0,0,0">
            <w:txbxContent>
              <w:p w:rsidR="003040BC" w:rsidRPr="000D246A" w:rsidRDefault="00C80343">
                <w:pPr>
                  <w:rPr>
                    <w:iCs/>
                    <w:sz w:val="24"/>
                    <w:szCs w:val="24"/>
                  </w:rPr>
                </w:pPr>
                <w:r>
                  <w:rPr>
                    <w:iCs/>
                    <w:sz w:val="24"/>
                    <w:szCs w:val="24"/>
                  </w:rPr>
                  <w:t>35</w:t>
                </w:r>
              </w:p>
            </w:txbxContent>
          </v:textbox>
        </v:shape>
      </w:pict>
    </w:r>
    <w:r>
      <w:rPr>
        <w:noProof/>
      </w:rPr>
      <w:pict>
        <v:shape id="Text Box 74" o:spid="_x0000_s2113" type="#_x0000_t202" style="position:absolute;margin-left:424.1pt;margin-top:-25.85pt;width:21.6pt;height:21.6pt;z-index:251636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" stroked="f">
          <v:fill opacity="32896f"/>
          <v:textbox inset="0,0,0,0">
            <w:txbxContent>
              <w:p w:rsidR="003040BC" w:rsidRPr="00E03F2C" w:rsidRDefault="003040BC">
                <w:pPr>
                  <w:rPr>
                    <w:i/>
                    <w:iCs/>
                    <w:lang w:val="en-US"/>
                  </w:rPr>
                </w:pPr>
                <w:r>
                  <w:rPr>
                    <w:i/>
                    <w:iCs/>
                  </w:rPr>
                  <w:t xml:space="preserve">    1</w:t>
                </w:r>
              </w:p>
            </w:txbxContent>
          </v:textbox>
        </v:shape>
      </w:pict>
    </w:r>
    <w:r>
      <w:rPr>
        <w:noProof/>
      </w:rPr>
      <w:pict>
        <v:shape id="Text Box 73" o:spid="_x0000_s2114" type="#_x0000_t202" style="position:absolute;margin-left:40.7pt;margin-top:2.05pt;width:69.9pt;height:15pt;z-index:251635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" stroked="f">
          <v:fill opacity="32896f"/>
          <v:textbox inset="0,0,0,0">
            <w:txbxContent>
              <w:p w:rsidR="003040BC" w:rsidRDefault="003040BC">
                <w:pPr>
                  <w:rPr>
                    <w:i/>
                    <w:iCs/>
                  </w:rPr>
                </w:pPr>
              </w:p>
            </w:txbxContent>
          </v:textbox>
        </v:shape>
      </w:pict>
    </w:r>
    <w:r>
      <w:rPr>
        <w:noProof/>
      </w:rPr>
      <w:pict>
        <v:shape id="Text Box 72" o:spid="_x0000_s2115" type="#_x0000_t202" style="position:absolute;margin-left:40.7pt;margin-top:16.15pt;width:69.9pt;height:15pt;z-index:251634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" stroked="f">
          <v:fill opacity="32896f"/>
          <v:textbox inset="0,0,0,0">
            <w:txbxContent>
              <w:p w:rsidR="003040BC" w:rsidRDefault="003040BC">
                <w:pPr>
                  <w:rPr>
                    <w:i/>
                    <w:iCs/>
                  </w:rPr>
                </w:pP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40BC" w:rsidRDefault="003040BC">
      <w:r>
        <w:separator/>
      </w:r>
    </w:p>
  </w:footnote>
  <w:footnote w:type="continuationSeparator" w:id="0">
    <w:p w:rsidR="003040BC" w:rsidRDefault="003040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0BC" w:rsidRDefault="003040BC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</w:t>
    </w:r>
    <w:r>
      <w:rPr>
        <w:rStyle w:val="a5"/>
      </w:rPr>
      <w:fldChar w:fldCharType="end"/>
    </w:r>
  </w:p>
  <w:p w:rsidR="003040BC" w:rsidRDefault="003040BC">
    <w:pPr>
      <w:pStyle w:val="a3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0BC" w:rsidRDefault="00C80343">
    <w:pPr>
      <w:pStyle w:val="a3"/>
      <w:ind w:right="360"/>
    </w:pPr>
    <w:r>
      <w:rPr>
        <w:noProof/>
      </w:rPr>
      <w:pict>
        <v:group id="Group 117" o:spid="_x0000_s2049" style="position:absolute;margin-left:-18.1pt;margin-top:-15.35pt;width:531.45pt;height:804.15pt;z-index:251680768" coordorigin="885,413" coordsize="10629,16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">
          <v:line id="Line 118" o:spid="_x0000_s2050" style="position:absolute;visibility:visible" from="1077,413" to="11440,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+jB8QAAADbAAAADwAAAGRycy9kb3ducmV2LnhtbESPT2vCQBTE74V+h+UVvNWNtViJriKC&#10;f+itqQjeHtlnEpN9m+5uNP323YLgcZiZ3zDzZW8acSXnK8sKRsMEBHFudcWFgsP35nUKwgdkjY1l&#10;UvBLHpaL56c5ptre+IuuWShEhLBPUUEZQptK6fOSDPqhbYmjd7bOYIjSFVI7vEW4aeRbkkykwYrj&#10;QoktrUvK66wzCo5dxqdLvXENdtvd7nz8qf34U6nBS7+agQjUh0f43t5rBe8f8P8l/gC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f6MHxAAAANsAAAAPAAAAAAAAAAAA&#10;AAAAAKECAABkcnMvZG93bnJldi54bWxQSwUGAAAAAAQABAD5AAAAkgMAAAAA&#10;" strokeweight="1.5pt"/>
          <v:line id="Line 119" o:spid="_x0000_s2051" style="position:absolute;visibility:visible" from="11441,413" to="11441,16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A3dcAAAADbAAAADwAAAGRycy9kb3ducmV2LnhtbERPz2vCMBS+C/sfwhvspulUZHRGGQN1&#10;eLOOwm6P5tl2bV5qkmr9781B8Pjx/V6uB9OKCzlfW1bwPklAEBdW11wq+D1uxh8gfEDW2FomBTfy&#10;sF69jJaYanvlA12yUIoYwj5FBVUIXSqlLyoy6Ce2I47cyTqDIUJXSu3wGsNNK6dJspAGa44NFXb0&#10;XVHRZL1RkPcZ//03G9div93tTvm58bO9Um+vw9cniEBDeIof7h+tYB7Hxi/xB8jV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PgN3XAAAAA2wAAAA8AAAAAAAAAAAAAAAAA&#10;oQIAAGRycy9kb3ducmV2LnhtbFBLBQYAAAAABAAEAPkAAACOAwAAAAA=&#10;" strokeweight="1.5pt"/>
          <v:line id="Line 120" o:spid="_x0000_s2052" style="position:absolute;visibility:visible" from="1077,413" to="1077,16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yS7sQAAADbAAAADwAAAGRycy9kb3ducmV2LnhtbESPT2vCQBTE74V+h+UVvNWNtUiNriKC&#10;f+itqQjeHtlnEpN9m+5uNP323YLgcZiZ3zDzZW8acSXnK8sKRsMEBHFudcWFgsP35vUDhA/IGhvL&#10;pOCXPCwXz09zTLW98Rdds1CICGGfooIyhDaV0uclGfRD2xJH72ydwRClK6R2eItw08i3JJlIgxXH&#10;hRJbWpeU11lnFBy7jE+XeuMa7La73fn4U/vxp1KDl341AxGoD4/wvb3XCt6n8P8l/gC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rJLuxAAAANsAAAAPAAAAAAAAAAAA&#10;AAAAAKECAABkcnMvZG93bnJldi54bWxQSwUGAAAAAAQABAD5AAAAkgMAAAAA&#10;" strokeweight="1.5pt"/>
          <v:line id="Line 121" o:spid="_x0000_s2053" style="position:absolute;visibility:visible" from="1077,16438" to="11440,16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+trsAAAADbAAAADwAAAGRycy9kb3ducmV2LnhtbERPz2vCMBS+C/sfwhvspukUZXRGGQN1&#10;eLOOwm6P5tl2bV5qkmr9781B8Pjx/V6uB9OKCzlfW1bwPklAEBdW11wq+D1uxh8gfEDW2FomBTfy&#10;sF69jJaYanvlA12yUIoYwj5FBVUIXSqlLyoy6Ce2I47cyTqDIUJXSu3wGsNNK6dJspAGa44NFXb0&#10;XVHRZL1RkPcZ//03G9div93tTvm58bO9Um+vw9cniEBDeIof7h+tYB7Xxy/xB8jV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hPra7AAAAA2wAAAA8AAAAAAAAAAAAAAAAA&#10;oQIAAGRycy9kb3ducmV2LnhtbFBLBQYAAAAABAAEAPkAAACOAwAAAAA=&#10;" strokeweight="1.5pt"/>
          <v:line id="Line 122" o:spid="_x0000_s2054" style="position:absolute;visibility:visible" from="1077,15591" to="11440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MINcMAAADbAAAADwAAAGRycy9kb3ducmV2LnhtbESPQWvCQBSE7wX/w/IEb3VjpUWiq4hg&#10;Lb0ZRfD2yD6TmOzbuLvR9N+7hUKPw8x8wyxWvWnEnZyvLCuYjBMQxLnVFRcKjoft6wyED8gaG8uk&#10;4Ic8rJaDlwWm2j54T/csFCJC2KeooAyhTaX0eUkG/di2xNG7WGcwROkKqR0+Itw08i1JPqTBiuNC&#10;iS1tSsrrrDMKTl3G52u9dQ12n7vd5XSr/fRbqdGwX89BBOrDf/iv/aUVvE/g90v8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DCDXDAAAA2wAAAA8AAAAAAAAAAAAA&#10;AAAAoQIAAGRycy9kb3ducmV2LnhtbFBLBQYAAAAABAAEAPkAAACRAwAAAAA=&#10;" strokeweight="1.5pt"/>
          <v:line id="Line 123" o:spid="_x0000_s2055" style="position:absolute;visibility:visible" from="10876,15591" to="10876,16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GWQsMAAADbAAAADwAAAGRycy9kb3ducmV2LnhtbESPQWvCQBSE7wX/w/KE3upGS4tEVxHB&#10;Kr0ZRfD2yD6TmOzbdHej8d+7hUKPw8x8w8yXvWnEjZyvLCsYjxIQxLnVFRcKjofN2xSED8gaG8uk&#10;4EEelovByxxTbe+8p1sWChEh7FNUUIbQplL6vCSDfmRb4uhdrDMYonSF1A7vEW4aOUmST2mw4rhQ&#10;YkvrkvI664yCU5fx+VpvXIPd13Z7Of3U/v1bqddhv5qBCNSH//Bfe6cVfEzg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RlkLDAAAA2wAAAA8AAAAAAAAAAAAA&#10;AAAAoQIAAGRycy9kb3ducmV2LnhtbFBLBQYAAAAABAAEAPkAAACRAwAAAAA=&#10;" strokeweight="1.5pt"/>
          <v:line id="Line 124" o:spid="_x0000_s2056" style="position:absolute;visibility:visible" from="1502,15596" to="1502,16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0z2cMAAADbAAAADwAAAGRycy9kb3ducmV2LnhtbESPQWvCQBSE7wX/w/IEb3VjpUWiq4ig&#10;lt6MInh7ZJ9JTPZturvR9N+7hUKPw8x8wyxWvWnEnZyvLCuYjBMQxLnVFRcKTsft6wyED8gaG8uk&#10;4Ic8rJaDlwWm2j74QPcsFCJC2KeooAyhTaX0eUkG/di2xNG7WmcwROkKqR0+Itw08i1JPqTBiuNC&#10;iS1tSsrrrDMKzl3Gl1u9dQ12u/3+ev6u/fRLqdGwX89BBOrDf/iv/akVvE/h90v8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dM9nDAAAA2wAAAA8AAAAAAAAAAAAA&#10;AAAAoQIAAGRycy9kb3ducmV2LnhtbFBLBQYAAAAABAAEAPkAAACRAwAAAAA=&#10;" strokeweight="1.5pt"/>
          <v:line id="Line 125" o:spid="_x0000_s2057" style="position:absolute;visibility:visible" from="2060,15596" to="2060,16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SrrcQAAADbAAAADwAAAGRycy9kb3ducmV2LnhtbESPT2vCQBTE74V+h+UVvNWNtRaJriKC&#10;f+itqQjeHtlnEpN9m+5uNP323YLgcZiZ3zDzZW8acSXnK8sKRsMEBHFudcWFgsP35nUKwgdkjY1l&#10;UvBLHpaL56c5ptre+IuuWShEhLBPUUEZQptK6fOSDPqhbYmjd7bOYIjSFVI7vEW4aeRbknxIgxXH&#10;hRJbWpeU11lnFBy7jE+XeuMa7La73fn4U/vxp1KDl341AxGoD4/wvb3XCibv8P8l/gC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dKutxAAAANsAAAAPAAAAAAAAAAAA&#10;AAAAAKECAABkcnMvZG93bnJldi54bWxQSwUGAAAAAAQABAD5AAAAkgMAAAAA&#10;" strokeweight="1.5pt"/>
          <v:line id="Line 126" o:spid="_x0000_s2058" style="position:absolute;visibility:visible" from="3512,15591" to="3512,16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gONsMAAADbAAAADwAAAGRycy9kb3ducmV2LnhtbESPQWvCQBSE7wX/w/KE3urGikWiq4ig&#10;Fm+NInh7ZJ9JTPZturvR+O+7hUKPw8x8wyxWvWnEnZyvLCsYjxIQxLnVFRcKTsft2wyED8gaG8uk&#10;4EkeVsvBywJTbR/8RfcsFCJC2KeooAyhTaX0eUkG/ci2xNG7WmcwROkKqR0+Itw08j1JPqTBiuNC&#10;iS1tSsrrrDMKzl3Gl1u9dQ12u/3+ev6u/eSg1OuwX89BBOrDf/iv/akVTKfw+yX+A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4DjbDAAAA2wAAAA8AAAAAAAAAAAAA&#10;AAAAoQIAAGRycy9kb3ducmV2LnhtbFBLBQYAAAAABAAEAPkAAACRAwAAAAA=&#10;" strokeweight="1.5pt"/>
          <v:line id="Line 127" o:spid="_x0000_s2059" style="position:absolute;visibility:visible" from="4362,15591" to="4362,16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qQQcMAAADbAAAADwAAAGRycy9kb3ducmV2LnhtbESPQWvCQBSE7wX/w/KE3urGiiLRVURQ&#10;S2+NInh7ZJ9JTPZturvR9N+7hUKPw8x8wyzXvWnEnZyvLCsYjxIQxLnVFRcKTsfd2xyED8gaG8uk&#10;4Ic8rFeDlyWm2j74i+5ZKESEsE9RQRlCm0rp85IM+pFtiaN3tc5giNIVUjt8RLhp5HuSzKTBiuNC&#10;iS1tS8rrrDMKzl3Gl1u9cw12+8Phev6u/eRTqddhv1mACNSH//Bf+0MrmM7g90v8AXL1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qkEHDAAAA2wAAAA8AAAAAAAAAAAAA&#10;AAAAoQIAAGRycy9kb3ducmV2LnhtbFBLBQYAAAAABAAEAPkAAACRAwAAAAA=&#10;" strokeweight="1.5pt"/>
          <v:line id="Line 128" o:spid="_x0000_s2060" style="position:absolute;visibility:visible" from="4928,15591" to="4928,16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Y12sQAAADbAAAADwAAAGRycy9kb3ducmV2LnhtbESPT2vCQBTE74V+h+UVvNWNlVqJriKC&#10;f+itqQjeHtlnEpN9m+5uNP323YLgcZiZ3zDzZW8acSXnK8sKRsMEBHFudcWFgsP35nUKwgdkjY1l&#10;UvBLHpaL56c5ptre+IuuWShEhLBPUUEZQptK6fOSDPqhbYmjd7bOYIjSFVI7vEW4aeRbkkykwYrj&#10;QoktrUvK66wzCo5dxqdLvXENdtvd7nz8qf34U6nBS7+agQjUh0f43t5rBe8f8P8l/gC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pjXaxAAAANsAAAAPAAAAAAAAAAAA&#10;AAAAAKECAABkcnMvZG93bnJldi54bWxQSwUGAAAAAAQABAD5AAAAkgMAAAAA&#10;" strokeweight="1.5pt"/>
          <v:line id="Line 129" o:spid="_x0000_s2061" style="position:absolute;visibility:visible" from="1077,15874" to="4927,1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2+Ts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z2+TsIAAADbAAAADwAAAAAAAAAAAAAA&#10;AAChAgAAZHJzL2Rvd25yZXYueG1sUEsFBgAAAAAEAAQA+QAAAJADAAAAAA==&#10;"/>
          <v:line id="Line 130" o:spid="_x0000_s2062" style="position:absolute;visibility:visible" from="1077,16156" to="4927,16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b1c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G9XGAAAA2wAAAA8AAAAAAAAA&#10;AAAAAAAAoQIAAGRycy9kb3ducmV2LnhtbFBLBQYAAAAABAAEAPkAAACUAwAAAAA=&#10;"/>
          <v:line id="Line 131" o:spid="_x0000_s2063" style="position:absolute;visibility:visible" from="10876,15874" to="11442,1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NnE8EAAADbAAAADwAAAGRycy9kb3ducmV2LnhtbERPz2vCMBS+D/wfwhN2W9NtIKMaZQzU&#10;sds6KXh7NM+ma/NSk1S7/345CB4/vt+rzWR7cSEfWscKnrMcBHHtdMuNgsPP9ukNRIjIGnvHpOCP&#10;AmzWs4cVFtpd+ZsuZWxECuFQoAIT41BIGWpDFkPmBuLEnZy3GBP0jdQerync9vIlzxfSYsupweBA&#10;H4bqrhytgmos+fjbbX2P426/P1XnLrx+KfU4n96XICJN8S6+uT+1gkVan76kHy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I2cTwQAAANsAAAAPAAAAAAAAAAAAAAAA&#10;AKECAABkcnMvZG93bnJldi54bWxQSwUGAAAAAAQABAD5AAAAjwMAAAAA&#10;" strokeweight="1.5pt"/>
          <v:shapetype id="_x0000_t202" coordsize="21600,21600" o:spt="202" path="m,l,21600r21600,l21600,xe">
            <v:stroke joinstyle="miter"/>
            <v:path gradientshapeok="t" o:connecttype="rect"/>
          </v:shapetype>
          <v:shape id="Text Box 132" o:spid="_x0000_s2064" type="#_x0000_t202" style="position:absolute;left:10780;top:15550;width:734;height:35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<v:textbox>
              <w:txbxContent>
                <w:p w:rsidR="003040BC" w:rsidRDefault="003040BC">
                  <w:pPr>
                    <w:ind w:right="-132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Лист</w:t>
                  </w:r>
                </w:p>
              </w:txbxContent>
            </v:textbox>
          </v:shape>
          <v:shape id="Text Box 133" o:spid="_x0000_s2065" type="#_x0000_t202" style="position:absolute;left:4837;top:15737;width:5870;height:6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daM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IZ3D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idaMMAAADbAAAADwAAAAAAAAAAAAAAAACYAgAAZHJzL2Rv&#10;d25yZXYueG1sUEsFBgAAAAAEAAQA9QAAAIgDAAAAAA==&#10;" filled="f" stroked="f">
            <v:textbox>
              <w:txbxContent>
                <w:p w:rsidR="003040BC" w:rsidRPr="00A27B1E" w:rsidRDefault="003040BC" w:rsidP="00666F31">
                  <w:pPr>
                    <w:jc w:val="center"/>
                    <w:rPr>
                      <w:sz w:val="28"/>
                      <w:szCs w:val="28"/>
                    </w:rPr>
                  </w:pPr>
                  <w:r w:rsidRPr="00C86265">
                    <w:rPr>
                      <w:sz w:val="28"/>
                      <w:szCs w:val="28"/>
                    </w:rPr>
                    <w:t>0</w:t>
                  </w:r>
                  <w:r>
                    <w:rPr>
                      <w:sz w:val="28"/>
                      <w:szCs w:val="28"/>
                    </w:rPr>
                    <w:t>9.03.02.200000.000</w:t>
                  </w:r>
                  <w:r>
                    <w:rPr>
                      <w:sz w:val="28"/>
                      <w:szCs w:val="28"/>
                      <w:lang w:val="en-US"/>
                    </w:rPr>
                    <w:t xml:space="preserve"> </w:t>
                  </w:r>
                  <w:r>
                    <w:rPr>
                      <w:sz w:val="28"/>
                      <w:szCs w:val="28"/>
                    </w:rPr>
                    <w:t>ТА</w:t>
                  </w:r>
                </w:p>
              </w:txbxContent>
            </v:textbox>
          </v:shape>
          <v:shape id="Text Box 134" o:spid="_x0000_s2066" type="#_x0000_t202" style="position:absolute;left:4199;top:16105;width:797;height:3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Q488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h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Q488MAAADbAAAADwAAAAAAAAAAAAAAAACYAgAAZHJzL2Rv&#10;d25yZXYueG1sUEsFBgAAAAAEAAQA9QAAAIgDAAAAAA==&#10;" filled="f" stroked="f">
            <v:textbox>
              <w:txbxContent>
                <w:p w:rsidR="003040BC" w:rsidRDefault="003040BC">
                  <w:pPr>
                    <w:pStyle w:val="9"/>
                  </w:pPr>
                  <w:r>
                    <w:t>Дата</w:t>
                  </w:r>
                </w:p>
              </w:txbxContent>
            </v:textbox>
          </v:shape>
          <v:shape id="Text Box 135" o:spid="_x0000_s2067" type="#_x0000_t202" style="position:absolute;left:3306;top:16099;width:1160;height:39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8wWc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tT1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fMFnBAAAA2wAAAA8AAAAAAAAAAAAAAAAAmAIAAGRycy9kb3du&#10;cmV2LnhtbFBLBQYAAAAABAAEAPUAAACGAwAAAAA=&#10;" filled="f" stroked="f">
            <v:textbox>
              <w:txbxContent>
                <w:p w:rsidR="003040BC" w:rsidRDefault="003040BC">
                  <w:pPr>
                    <w:jc w:val="right"/>
                    <w:rPr>
                      <w:i/>
                      <w:iCs/>
                      <w:lang w:val="en-US"/>
                    </w:rPr>
                  </w:pPr>
                  <w:r>
                    <w:rPr>
                      <w:i/>
                      <w:iCs/>
                      <w:sz w:val="16"/>
                    </w:rPr>
                    <w:t xml:space="preserve">   </w:t>
                  </w:r>
                  <w:r>
                    <w:rPr>
                      <w:i/>
                      <w:iCs/>
                    </w:rPr>
                    <w:t>Подпись</w:t>
                  </w:r>
                </w:p>
              </w:txbxContent>
            </v:textbox>
          </v:shape>
          <v:shape id="Text Box 136" o:spid="_x0000_s2068" type="#_x0000_t202" style="position:absolute;left:2162;top:16105;width:1183;height:3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Ltc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BC7XEAAAA2wAAAA8AAAAAAAAAAAAAAAAAmAIAAGRycy9k&#10;b3ducmV2LnhtbFBLBQYAAAAABAAEAPUAAACJAwAAAAA=&#10;" filled="f" stroked="f">
            <v:textbox>
              <w:txbxContent>
                <w:p w:rsidR="003040BC" w:rsidRDefault="003040BC">
                  <w:pPr>
                    <w:jc w:val="right"/>
                    <w:rPr>
                      <w:i/>
                      <w:iCs/>
                      <w:lang w:val="en-US"/>
                    </w:rPr>
                  </w:pPr>
                  <w:r>
                    <w:rPr>
                      <w:i/>
                      <w:iCs/>
                    </w:rPr>
                    <w:t>№ докум.</w:t>
                  </w:r>
                </w:p>
              </w:txbxContent>
            </v:textbox>
          </v:shape>
          <v:shape id="Text Box 137" o:spid="_x0000_s2069" type="#_x0000_t202" style="position:absolute;left:1352;top:16099;width:747;height:3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2uLs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eUZ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Nri7EAAAA2wAAAA8AAAAAAAAAAAAAAAAAmAIAAGRycy9k&#10;b3ducmV2LnhtbFBLBQYAAAAABAAEAPUAAACJAwAAAAA=&#10;" filled="f" stroked="f">
            <v:textbox>
              <w:txbxContent>
                <w:p w:rsidR="003040BC" w:rsidRDefault="003040BC">
                  <w:pPr>
                    <w:jc w:val="right"/>
                    <w:rPr>
                      <w:lang w:val="en-US"/>
                    </w:rPr>
                  </w:pPr>
                  <w:r>
                    <w:rPr>
                      <w:i/>
                      <w:iCs/>
                    </w:rPr>
                    <w:t>Лис</w:t>
                  </w:r>
                  <w:r>
                    <w:t>т</w:t>
                  </w:r>
                </w:p>
              </w:txbxContent>
            </v:textbox>
          </v:shape>
          <v:shape id="Text Box 138" o:spid="_x0000_s2070" type="#_x0000_t202" style="position:absolute;left:885;top:16099;width:719;height:3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2Ws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kNlrEAAAA2wAAAA8AAAAAAAAAAAAAAAAAmAIAAGRycy9k&#10;b3ducmV2LnhtbFBLBQYAAAAABAAEAPUAAACJAwAAAAA=&#10;" filled="f" stroked="f">
            <v:textbox>
              <w:txbxContent>
                <w:p w:rsidR="003040BC" w:rsidRDefault="003040BC">
                  <w:pPr>
                    <w:rPr>
                      <w:i/>
                      <w:iCs/>
                    </w:rPr>
                  </w:pPr>
                  <w:r>
                    <w:rPr>
                      <w:sz w:val="16"/>
                    </w:rPr>
                    <w:t xml:space="preserve">  </w:t>
                  </w:r>
                  <w:proofErr w:type="spellStart"/>
                  <w:r>
                    <w:rPr>
                      <w:i/>
                      <w:iCs/>
                    </w:rPr>
                    <w:t>Изм</w:t>
                  </w:r>
                  <w:proofErr w:type="spellEnd"/>
                </w:p>
              </w:txbxContent>
            </v:textbox>
          </v:shape>
        </v:group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0BC" w:rsidRDefault="00C80343">
    <w:pPr>
      <w:pStyle w:val="a3"/>
    </w:pPr>
    <w:r>
      <w:rPr>
        <w:noProof/>
      </w:rPr>
      <w:pict>
        <v:line id="Line 81" o:spid="_x0000_s2071" style="position:absolute;z-index:251643904;visibility:visible;mso-wrap-distance-left:3.17497mm;mso-wrap-distance-right:3.17497mm;mso-position-horizontal-relative:page;mso-position-vertical-relative:page" from="53.85pt,15.85pt" to="53.85pt,8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" strokeweight="1.5pt">
          <w10:wrap anchorx="page" anchory="page"/>
        </v:line>
      </w:pict>
    </w:r>
    <w:r>
      <w:rPr>
        <w:noProof/>
      </w:rPr>
      <w:pict>
        <v:line id="Line 80" o:spid="_x0000_s2072" style="position:absolute;z-index:251642880;visibility:visible;mso-wrap-distance-left:3.17497mm;mso-wrap-distance-right:3.17497mm;mso-position-horizontal-relative:page;mso-position-vertical-relative:page" from="571.95pt,15.95pt" to="571.95pt,8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" strokeweight="1.5pt">
          <w10:wrap anchorx="page" anchory="page"/>
        </v:line>
      </w:pict>
    </w:r>
    <w:r>
      <w:rPr>
        <w:noProof/>
      </w:rPr>
      <w:pict>
        <v:line id="Line 79" o:spid="_x0000_s2073" style="position:absolute;z-index:251641856;visibility:visible;mso-position-horizontal-relative:page;mso-position-vertical-relative:page" from="53.85pt,15.85pt" to="571.95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" strokeweight="1.5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679D9"/>
    <w:multiLevelType w:val="multilevel"/>
    <w:tmpl w:val="DE04EF1C"/>
    <w:lvl w:ilvl="0">
      <w:start w:val="1"/>
      <w:numFmt w:val="decimal"/>
      <w:lvlText w:val="%1."/>
      <w:lvlJc w:val="left"/>
      <w:pPr>
        <w:ind w:left="810" w:hanging="450"/>
      </w:pPr>
      <w:rPr>
        <w:rFonts w:cs="Times New Roman" w:hint="default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04" w:hanging="49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476" w:hanging="72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534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cs="Times New Roman" w:hint="default"/>
      </w:rPr>
    </w:lvl>
  </w:abstractNum>
  <w:abstractNum w:abstractNumId="1">
    <w:nsid w:val="05217CB5"/>
    <w:multiLevelType w:val="hybridMultilevel"/>
    <w:tmpl w:val="E07CB93A"/>
    <w:lvl w:ilvl="0" w:tplc="16DC4E08">
      <w:start w:val="1"/>
      <w:numFmt w:val="decimal"/>
      <w:lvlText w:val="%1."/>
      <w:lvlJc w:val="left"/>
      <w:pPr>
        <w:ind w:left="1080" w:hanging="72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08711A39"/>
    <w:multiLevelType w:val="multilevel"/>
    <w:tmpl w:val="1C2E9B9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D2B65D4"/>
    <w:multiLevelType w:val="hybridMultilevel"/>
    <w:tmpl w:val="7556FC5C"/>
    <w:lvl w:ilvl="0" w:tplc="0419000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0D6D4011"/>
    <w:multiLevelType w:val="hybridMultilevel"/>
    <w:tmpl w:val="0FDA69BE"/>
    <w:lvl w:ilvl="0" w:tplc="FE84A5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E84A50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1E65C1D"/>
    <w:multiLevelType w:val="hybridMultilevel"/>
    <w:tmpl w:val="34DEB712"/>
    <w:lvl w:ilvl="0" w:tplc="B35C4A9E">
      <w:start w:val="1"/>
      <w:numFmt w:val="bullet"/>
      <w:lvlText w:val=""/>
      <w:lvlJc w:val="left"/>
      <w:pPr>
        <w:tabs>
          <w:tab w:val="num" w:pos="1969"/>
        </w:tabs>
        <w:ind w:left="19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6">
    <w:nsid w:val="13C821BF"/>
    <w:multiLevelType w:val="multilevel"/>
    <w:tmpl w:val="81C4C99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cs="Times New Roman" w:hint="default"/>
        <w:b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5406E77"/>
    <w:multiLevelType w:val="hybridMultilevel"/>
    <w:tmpl w:val="2F9238A8"/>
    <w:lvl w:ilvl="0" w:tplc="FE84A50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18081D4F"/>
    <w:multiLevelType w:val="hybridMultilevel"/>
    <w:tmpl w:val="09A2FE2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C663306"/>
    <w:multiLevelType w:val="hybridMultilevel"/>
    <w:tmpl w:val="6736E7D4"/>
    <w:lvl w:ilvl="0" w:tplc="741E28E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F04D882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DC06A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670E87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F8E5FF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22CCE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86070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E701BF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B4A6D3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E137719"/>
    <w:multiLevelType w:val="multilevel"/>
    <w:tmpl w:val="4D947B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E5E346B"/>
    <w:multiLevelType w:val="hybridMultilevel"/>
    <w:tmpl w:val="43A69D8A"/>
    <w:lvl w:ilvl="0" w:tplc="49AE1EF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DC404DA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53076F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95C584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458948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88571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2E8A6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588803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64C5B1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20DF4A30"/>
    <w:multiLevelType w:val="multilevel"/>
    <w:tmpl w:val="4282C402"/>
    <w:lvl w:ilvl="0">
      <w:start w:val="1"/>
      <w:numFmt w:val="decimal"/>
      <w:lvlText w:val="%1.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Times New Roman" w:hint="default"/>
      </w:rPr>
    </w:lvl>
  </w:abstractNum>
  <w:abstractNum w:abstractNumId="13">
    <w:nsid w:val="248D600C"/>
    <w:multiLevelType w:val="hybridMultilevel"/>
    <w:tmpl w:val="F1E68C66"/>
    <w:lvl w:ilvl="0" w:tplc="D06AEE2E">
      <w:start w:val="1"/>
      <w:numFmt w:val="decimal"/>
      <w:lvlText w:val="%1)"/>
      <w:lvlJc w:val="left"/>
      <w:pPr>
        <w:ind w:left="1785" w:hanging="106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4">
    <w:nsid w:val="337D788E"/>
    <w:multiLevelType w:val="hybridMultilevel"/>
    <w:tmpl w:val="5E509C02"/>
    <w:lvl w:ilvl="0" w:tplc="9692018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F12554A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AA9C4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61857D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A66BFC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1040A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ECE2E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DC25C1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22216E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339B7D6C"/>
    <w:multiLevelType w:val="hybridMultilevel"/>
    <w:tmpl w:val="1E9E094E"/>
    <w:lvl w:ilvl="0" w:tplc="6DCEF436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3C4676EE"/>
    <w:multiLevelType w:val="hybridMultilevel"/>
    <w:tmpl w:val="38F20596"/>
    <w:lvl w:ilvl="0" w:tplc="2A0800CE">
      <w:numFmt w:val="bullet"/>
      <w:lvlText w:val="•"/>
      <w:lvlJc w:val="left"/>
      <w:pPr>
        <w:ind w:left="1080" w:hanging="720"/>
      </w:pPr>
      <w:rPr>
        <w:rFonts w:ascii="Times New Roman" w:eastAsia="MS Mincho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156C46"/>
    <w:multiLevelType w:val="hybridMultilevel"/>
    <w:tmpl w:val="2990FB6E"/>
    <w:lvl w:ilvl="0" w:tplc="041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8">
    <w:nsid w:val="40FF346B"/>
    <w:multiLevelType w:val="multilevel"/>
    <w:tmpl w:val="2FA8C86E"/>
    <w:lvl w:ilvl="0">
      <w:start w:val="4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Times New Roman" w:hint="default"/>
      </w:rPr>
    </w:lvl>
  </w:abstractNum>
  <w:abstractNum w:abstractNumId="19">
    <w:nsid w:val="41EF323E"/>
    <w:multiLevelType w:val="hybridMultilevel"/>
    <w:tmpl w:val="6BFE4956"/>
    <w:lvl w:ilvl="0" w:tplc="04190001">
      <w:start w:val="1"/>
      <w:numFmt w:val="bullet"/>
      <w:lvlText w:val=""/>
      <w:lvlJc w:val="left"/>
      <w:pPr>
        <w:ind w:left="19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4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5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728" w:hanging="360"/>
      </w:pPr>
      <w:rPr>
        <w:rFonts w:ascii="Wingdings" w:hAnsi="Wingdings" w:hint="default"/>
      </w:rPr>
    </w:lvl>
  </w:abstractNum>
  <w:abstractNum w:abstractNumId="20">
    <w:nsid w:val="42BE2CEB"/>
    <w:multiLevelType w:val="hybridMultilevel"/>
    <w:tmpl w:val="EDB6E244"/>
    <w:lvl w:ilvl="0" w:tplc="16DC4E08">
      <w:start w:val="1"/>
      <w:numFmt w:val="decimal"/>
      <w:lvlText w:val="%1."/>
      <w:lvlJc w:val="left"/>
      <w:pPr>
        <w:ind w:left="1440" w:hanging="72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1">
    <w:nsid w:val="435E21A7"/>
    <w:multiLevelType w:val="hybridMultilevel"/>
    <w:tmpl w:val="A126995C"/>
    <w:lvl w:ilvl="0" w:tplc="FE84A50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3DA4CEF"/>
    <w:multiLevelType w:val="hybridMultilevel"/>
    <w:tmpl w:val="78AC020A"/>
    <w:lvl w:ilvl="0" w:tplc="16DC4E08">
      <w:start w:val="1"/>
      <w:numFmt w:val="decimal"/>
      <w:lvlText w:val="%1."/>
      <w:lvlJc w:val="left"/>
      <w:pPr>
        <w:ind w:left="1440" w:hanging="72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3">
    <w:nsid w:val="473E5ECB"/>
    <w:multiLevelType w:val="hybridMultilevel"/>
    <w:tmpl w:val="9A343A8E"/>
    <w:lvl w:ilvl="0" w:tplc="B35C4A9E">
      <w:start w:val="1"/>
      <w:numFmt w:val="bullet"/>
      <w:lvlText w:val=""/>
      <w:lvlJc w:val="left"/>
      <w:pPr>
        <w:tabs>
          <w:tab w:val="num" w:pos="1969"/>
        </w:tabs>
        <w:ind w:left="19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4">
    <w:nsid w:val="4A270719"/>
    <w:multiLevelType w:val="hybridMultilevel"/>
    <w:tmpl w:val="11F09EAA"/>
    <w:lvl w:ilvl="0" w:tplc="65EC805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7D0838E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648F44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63ADAD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803B9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42E40F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E0C50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244C1A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88F1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4C7D1BBF"/>
    <w:multiLevelType w:val="multilevel"/>
    <w:tmpl w:val="E97832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3814BB4"/>
    <w:multiLevelType w:val="hybridMultilevel"/>
    <w:tmpl w:val="3C1A1940"/>
    <w:lvl w:ilvl="0" w:tplc="1EFC2038">
      <w:start w:val="1"/>
      <w:numFmt w:val="decimal"/>
      <w:lvlText w:val="%1."/>
      <w:lvlJc w:val="left"/>
      <w:pPr>
        <w:ind w:left="900" w:hanging="360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6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2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  <w:rPr>
        <w:rFonts w:cs="Times New Roman"/>
      </w:rPr>
    </w:lvl>
  </w:abstractNum>
  <w:abstractNum w:abstractNumId="27">
    <w:nsid w:val="53844789"/>
    <w:multiLevelType w:val="hybridMultilevel"/>
    <w:tmpl w:val="28883310"/>
    <w:lvl w:ilvl="0" w:tplc="FE84A5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70F27CB"/>
    <w:multiLevelType w:val="hybridMultilevel"/>
    <w:tmpl w:val="9B14F1AE"/>
    <w:lvl w:ilvl="0" w:tplc="B35C4A9E">
      <w:start w:val="1"/>
      <w:numFmt w:val="bullet"/>
      <w:lvlText w:val=""/>
      <w:lvlJc w:val="left"/>
      <w:pPr>
        <w:tabs>
          <w:tab w:val="num" w:pos="1969"/>
        </w:tabs>
        <w:ind w:left="19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9">
    <w:nsid w:val="589461F4"/>
    <w:multiLevelType w:val="hybridMultilevel"/>
    <w:tmpl w:val="42E6BFE4"/>
    <w:lvl w:ilvl="0" w:tplc="FE84A5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8FE5379"/>
    <w:multiLevelType w:val="hybridMultilevel"/>
    <w:tmpl w:val="9768D54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>
    <w:nsid w:val="5A7A364C"/>
    <w:multiLevelType w:val="hybridMultilevel"/>
    <w:tmpl w:val="6E6EFEA2"/>
    <w:lvl w:ilvl="0" w:tplc="3DA2F0A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CC096A8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0CB6E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90B3E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1AF33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14B80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5D68CA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17ECC6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40E22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>
    <w:nsid w:val="5E1D59C4"/>
    <w:multiLevelType w:val="hybridMultilevel"/>
    <w:tmpl w:val="DD885AA4"/>
    <w:lvl w:ilvl="0" w:tplc="FE84A5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291B4B"/>
    <w:multiLevelType w:val="hybridMultilevel"/>
    <w:tmpl w:val="E4E0EDC4"/>
    <w:lvl w:ilvl="0" w:tplc="FE84A5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3744278">
      <w:numFmt w:val="bullet"/>
      <w:lvlText w:val="•"/>
      <w:lvlJc w:val="left"/>
      <w:pPr>
        <w:ind w:left="2524" w:hanging="735"/>
      </w:pPr>
      <w:rPr>
        <w:rFonts w:ascii="Times New Roman" w:eastAsia="MS Mincho" w:hAnsi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E3E3209"/>
    <w:multiLevelType w:val="hybridMultilevel"/>
    <w:tmpl w:val="0E30A4E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>
    <w:nsid w:val="603B0EA1"/>
    <w:multiLevelType w:val="multilevel"/>
    <w:tmpl w:val="DE4A5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6">
    <w:nsid w:val="61F70074"/>
    <w:multiLevelType w:val="multilevel"/>
    <w:tmpl w:val="07324D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7">
    <w:nsid w:val="647950F5"/>
    <w:multiLevelType w:val="hybridMultilevel"/>
    <w:tmpl w:val="2A682DE6"/>
    <w:lvl w:ilvl="0" w:tplc="16C4A63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88F268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BC5B4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33ADAA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3CC0E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92368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F8732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204B34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980B6E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B434788"/>
    <w:multiLevelType w:val="multilevel"/>
    <w:tmpl w:val="0142A7AA"/>
    <w:lvl w:ilvl="0">
      <w:start w:val="4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7"/>
      <w:numFmt w:val="decimal"/>
      <w:lvlText w:val="%1.%2"/>
      <w:lvlJc w:val="left"/>
      <w:pPr>
        <w:ind w:left="1084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Times New Roman" w:hint="default"/>
      </w:rPr>
    </w:lvl>
  </w:abstractNum>
  <w:abstractNum w:abstractNumId="39">
    <w:nsid w:val="6D3B3430"/>
    <w:multiLevelType w:val="hybridMultilevel"/>
    <w:tmpl w:val="BDDAD91A"/>
    <w:lvl w:ilvl="0" w:tplc="FE84A5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E544B59"/>
    <w:multiLevelType w:val="hybridMultilevel"/>
    <w:tmpl w:val="2E549E7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FDB009B"/>
    <w:multiLevelType w:val="hybridMultilevel"/>
    <w:tmpl w:val="CE4A9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2770A5E"/>
    <w:multiLevelType w:val="hybridMultilevel"/>
    <w:tmpl w:val="B31CC1BA"/>
    <w:lvl w:ilvl="0" w:tplc="7116D66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327360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0AF81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5565A9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7008F4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3A25A5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560466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544FF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FAE02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3">
    <w:nsid w:val="75730B8A"/>
    <w:multiLevelType w:val="multilevel"/>
    <w:tmpl w:val="343AFE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6027939"/>
    <w:multiLevelType w:val="hybridMultilevel"/>
    <w:tmpl w:val="C4B26614"/>
    <w:lvl w:ilvl="0" w:tplc="3BF0C9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B8025BE"/>
    <w:multiLevelType w:val="multilevel"/>
    <w:tmpl w:val="00AC1BFA"/>
    <w:lvl w:ilvl="0">
      <w:start w:val="1"/>
      <w:numFmt w:val="decimal"/>
      <w:lvlText w:val="%1."/>
      <w:lvlJc w:val="left"/>
      <w:pPr>
        <w:ind w:left="480" w:hanging="48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cs="Times New Roman"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556" w:hanging="72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cs="Times New Roman" w:hint="default"/>
      </w:rPr>
    </w:lvl>
  </w:abstractNum>
  <w:abstractNum w:abstractNumId="46">
    <w:nsid w:val="7C0F1F17"/>
    <w:multiLevelType w:val="hybridMultilevel"/>
    <w:tmpl w:val="F556A7B6"/>
    <w:lvl w:ilvl="0" w:tplc="FE84A5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>
    <w:nsid w:val="7CC5679E"/>
    <w:multiLevelType w:val="multilevel"/>
    <w:tmpl w:val="C114A112"/>
    <w:lvl w:ilvl="0">
      <w:start w:val="4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8"/>
      <w:numFmt w:val="decimal"/>
      <w:lvlText w:val="%1.%2"/>
      <w:lvlJc w:val="left"/>
      <w:pPr>
        <w:ind w:left="1084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Times New Roman" w:hint="default"/>
      </w:rPr>
    </w:lvl>
  </w:abstractNum>
  <w:abstractNum w:abstractNumId="48">
    <w:nsid w:val="7D591AB7"/>
    <w:multiLevelType w:val="multilevel"/>
    <w:tmpl w:val="29ECB3A8"/>
    <w:lvl w:ilvl="0">
      <w:start w:val="1"/>
      <w:numFmt w:val="decimal"/>
      <w:lvlText w:val="%1"/>
      <w:lvlJc w:val="left"/>
      <w:pPr>
        <w:tabs>
          <w:tab w:val="num" w:pos="1141"/>
        </w:tabs>
        <w:ind w:left="1141" w:hanging="432"/>
      </w:pPr>
      <w:rPr>
        <w:rFonts w:cs="Times New Roman"/>
        <w:b w:val="0"/>
      </w:rPr>
    </w:lvl>
    <w:lvl w:ilvl="1">
      <w:start w:val="1"/>
      <w:numFmt w:val="decimal"/>
      <w:lvlText w:val="%1.%2"/>
      <w:lvlJc w:val="left"/>
      <w:pPr>
        <w:tabs>
          <w:tab w:val="num" w:pos="1285"/>
        </w:tabs>
        <w:ind w:left="1285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573"/>
        </w:tabs>
        <w:ind w:left="1573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717"/>
        </w:tabs>
        <w:ind w:left="1717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861"/>
        </w:tabs>
        <w:ind w:left="1861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2005"/>
        </w:tabs>
        <w:ind w:left="2005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2149"/>
        </w:tabs>
        <w:ind w:left="2149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2293"/>
        </w:tabs>
        <w:ind w:left="2293" w:hanging="1584"/>
      </w:pPr>
      <w:rPr>
        <w:rFonts w:cs="Times New Roman"/>
      </w:rPr>
    </w:lvl>
  </w:abstractNum>
  <w:num w:numId="1">
    <w:abstractNumId w:val="30"/>
  </w:num>
  <w:num w:numId="2">
    <w:abstractNumId w:val="34"/>
  </w:num>
  <w:num w:numId="3">
    <w:abstractNumId w:val="48"/>
  </w:num>
  <w:num w:numId="4">
    <w:abstractNumId w:val="48"/>
    <w:lvlOverride w:ilvl="0">
      <w:startOverride w:val="3"/>
    </w:lvlOverride>
    <w:lvlOverride w:ilvl="1">
      <w:startOverride w:val="7"/>
    </w:lvlOverride>
  </w:num>
  <w:num w:numId="5">
    <w:abstractNumId w:val="12"/>
  </w:num>
  <w:num w:numId="6">
    <w:abstractNumId w:val="38"/>
  </w:num>
  <w:num w:numId="7">
    <w:abstractNumId w:val="47"/>
  </w:num>
  <w:num w:numId="8">
    <w:abstractNumId w:val="18"/>
  </w:num>
  <w:num w:numId="9">
    <w:abstractNumId w:val="0"/>
  </w:num>
  <w:num w:numId="10">
    <w:abstractNumId w:val="15"/>
  </w:num>
  <w:num w:numId="11">
    <w:abstractNumId w:val="13"/>
  </w:num>
  <w:num w:numId="12">
    <w:abstractNumId w:val="45"/>
  </w:num>
  <w:num w:numId="13">
    <w:abstractNumId w:val="17"/>
  </w:num>
  <w:num w:numId="14">
    <w:abstractNumId w:val="3"/>
  </w:num>
  <w:num w:numId="15">
    <w:abstractNumId w:val="40"/>
  </w:num>
  <w:num w:numId="16">
    <w:abstractNumId w:val="21"/>
  </w:num>
  <w:num w:numId="17">
    <w:abstractNumId w:val="8"/>
  </w:num>
  <w:num w:numId="18">
    <w:abstractNumId w:val="19"/>
  </w:num>
  <w:num w:numId="19">
    <w:abstractNumId w:val="41"/>
  </w:num>
  <w:num w:numId="20">
    <w:abstractNumId w:val="29"/>
  </w:num>
  <w:num w:numId="21">
    <w:abstractNumId w:val="32"/>
  </w:num>
  <w:num w:numId="22">
    <w:abstractNumId w:val="7"/>
  </w:num>
  <w:num w:numId="23">
    <w:abstractNumId w:val="1"/>
  </w:num>
  <w:num w:numId="24">
    <w:abstractNumId w:val="22"/>
  </w:num>
  <w:num w:numId="25">
    <w:abstractNumId w:val="20"/>
  </w:num>
  <w:num w:numId="26">
    <w:abstractNumId w:val="23"/>
  </w:num>
  <w:num w:numId="27">
    <w:abstractNumId w:val="28"/>
  </w:num>
  <w:num w:numId="28">
    <w:abstractNumId w:val="5"/>
  </w:num>
  <w:num w:numId="29">
    <w:abstractNumId w:val="6"/>
  </w:num>
  <w:num w:numId="30">
    <w:abstractNumId w:val="2"/>
  </w:num>
  <w:num w:numId="31">
    <w:abstractNumId w:val="25"/>
  </w:num>
  <w:num w:numId="32">
    <w:abstractNumId w:val="35"/>
  </w:num>
  <w:num w:numId="33">
    <w:abstractNumId w:val="10"/>
  </w:num>
  <w:num w:numId="34">
    <w:abstractNumId w:val="36"/>
  </w:num>
  <w:num w:numId="35">
    <w:abstractNumId w:val="43"/>
  </w:num>
  <w:num w:numId="36">
    <w:abstractNumId w:val="27"/>
  </w:num>
  <w:num w:numId="37">
    <w:abstractNumId w:val="33"/>
  </w:num>
  <w:num w:numId="38">
    <w:abstractNumId w:val="39"/>
  </w:num>
  <w:num w:numId="39">
    <w:abstractNumId w:val="16"/>
  </w:num>
  <w:num w:numId="40">
    <w:abstractNumId w:val="46"/>
  </w:num>
  <w:num w:numId="41">
    <w:abstractNumId w:val="4"/>
  </w:num>
  <w:num w:numId="42">
    <w:abstractNumId w:val="26"/>
  </w:num>
  <w:num w:numId="43">
    <w:abstractNumId w:val="31"/>
  </w:num>
  <w:num w:numId="44">
    <w:abstractNumId w:val="37"/>
  </w:num>
  <w:num w:numId="45">
    <w:abstractNumId w:val="9"/>
  </w:num>
  <w:num w:numId="46">
    <w:abstractNumId w:val="11"/>
  </w:num>
  <w:num w:numId="47">
    <w:abstractNumId w:val="14"/>
  </w:num>
  <w:num w:numId="48">
    <w:abstractNumId w:val="24"/>
  </w:num>
  <w:num w:numId="49">
    <w:abstractNumId w:val="42"/>
  </w:num>
  <w:num w:numId="50">
    <w:abstractNumId w:val="4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rawingGridHorizontalSpacing w:val="6"/>
  <w:drawingGridVerticalSpacing w:val="6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11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839AF"/>
    <w:rsid w:val="000062AF"/>
    <w:rsid w:val="00015CF2"/>
    <w:rsid w:val="00024962"/>
    <w:rsid w:val="00032773"/>
    <w:rsid w:val="0003329B"/>
    <w:rsid w:val="0004070D"/>
    <w:rsid w:val="00040B68"/>
    <w:rsid w:val="000420DB"/>
    <w:rsid w:val="00043174"/>
    <w:rsid w:val="00045818"/>
    <w:rsid w:val="00056FA8"/>
    <w:rsid w:val="00066D24"/>
    <w:rsid w:val="00070AE3"/>
    <w:rsid w:val="0007794B"/>
    <w:rsid w:val="00085F00"/>
    <w:rsid w:val="000A0F97"/>
    <w:rsid w:val="000A29D9"/>
    <w:rsid w:val="000A39D5"/>
    <w:rsid w:val="000A44BA"/>
    <w:rsid w:val="000B7B88"/>
    <w:rsid w:val="000C2441"/>
    <w:rsid w:val="000C7FD5"/>
    <w:rsid w:val="000D246A"/>
    <w:rsid w:val="00103F5B"/>
    <w:rsid w:val="00110546"/>
    <w:rsid w:val="00122DEC"/>
    <w:rsid w:val="00130CA2"/>
    <w:rsid w:val="0014041D"/>
    <w:rsid w:val="001514A1"/>
    <w:rsid w:val="00152C72"/>
    <w:rsid w:val="0015544D"/>
    <w:rsid w:val="00155FEB"/>
    <w:rsid w:val="00157B22"/>
    <w:rsid w:val="0016463F"/>
    <w:rsid w:val="00173AE8"/>
    <w:rsid w:val="00173D2F"/>
    <w:rsid w:val="0018070C"/>
    <w:rsid w:val="001817A5"/>
    <w:rsid w:val="001850F5"/>
    <w:rsid w:val="001865E1"/>
    <w:rsid w:val="00187B6C"/>
    <w:rsid w:val="001A3FBD"/>
    <w:rsid w:val="001A59E0"/>
    <w:rsid w:val="001B0591"/>
    <w:rsid w:val="001B3BA3"/>
    <w:rsid w:val="001B4565"/>
    <w:rsid w:val="001B538B"/>
    <w:rsid w:val="001C5E5C"/>
    <w:rsid w:val="001D3C9E"/>
    <w:rsid w:val="001D5FDD"/>
    <w:rsid w:val="001F2656"/>
    <w:rsid w:val="00205E54"/>
    <w:rsid w:val="00207C17"/>
    <w:rsid w:val="00216F54"/>
    <w:rsid w:val="00217155"/>
    <w:rsid w:val="002373C5"/>
    <w:rsid w:val="0025362D"/>
    <w:rsid w:val="0025455C"/>
    <w:rsid w:val="00257A64"/>
    <w:rsid w:val="002611E6"/>
    <w:rsid w:val="00263962"/>
    <w:rsid w:val="002760E6"/>
    <w:rsid w:val="002842F2"/>
    <w:rsid w:val="002B64E7"/>
    <w:rsid w:val="002D095C"/>
    <w:rsid w:val="002D1641"/>
    <w:rsid w:val="002D5B9C"/>
    <w:rsid w:val="002E3D25"/>
    <w:rsid w:val="002F10E9"/>
    <w:rsid w:val="00300A84"/>
    <w:rsid w:val="003040BC"/>
    <w:rsid w:val="00316578"/>
    <w:rsid w:val="00330781"/>
    <w:rsid w:val="00332FC1"/>
    <w:rsid w:val="00344034"/>
    <w:rsid w:val="0035623E"/>
    <w:rsid w:val="0036042D"/>
    <w:rsid w:val="00360C79"/>
    <w:rsid w:val="00363C8A"/>
    <w:rsid w:val="00370060"/>
    <w:rsid w:val="0037127E"/>
    <w:rsid w:val="00374261"/>
    <w:rsid w:val="003762D6"/>
    <w:rsid w:val="0038063E"/>
    <w:rsid w:val="00390D91"/>
    <w:rsid w:val="003A00ED"/>
    <w:rsid w:val="003B6F1C"/>
    <w:rsid w:val="003C09AF"/>
    <w:rsid w:val="003C2DE4"/>
    <w:rsid w:val="003C30CF"/>
    <w:rsid w:val="003D1ACE"/>
    <w:rsid w:val="003E28F0"/>
    <w:rsid w:val="003E49A3"/>
    <w:rsid w:val="00402183"/>
    <w:rsid w:val="0040571E"/>
    <w:rsid w:val="00451D06"/>
    <w:rsid w:val="00462CF1"/>
    <w:rsid w:val="00472E8E"/>
    <w:rsid w:val="00473E3B"/>
    <w:rsid w:val="00477B49"/>
    <w:rsid w:val="00481E7F"/>
    <w:rsid w:val="00482143"/>
    <w:rsid w:val="004850CB"/>
    <w:rsid w:val="004945E0"/>
    <w:rsid w:val="004A3FB4"/>
    <w:rsid w:val="004A45A6"/>
    <w:rsid w:val="004B02B3"/>
    <w:rsid w:val="004B4472"/>
    <w:rsid w:val="004B7CC4"/>
    <w:rsid w:val="004D0EBB"/>
    <w:rsid w:val="004D28CC"/>
    <w:rsid w:val="004D5B75"/>
    <w:rsid w:val="004F178A"/>
    <w:rsid w:val="004F57BE"/>
    <w:rsid w:val="0051259B"/>
    <w:rsid w:val="00530FCA"/>
    <w:rsid w:val="00535157"/>
    <w:rsid w:val="005471BD"/>
    <w:rsid w:val="00557C8D"/>
    <w:rsid w:val="005738E8"/>
    <w:rsid w:val="005753E6"/>
    <w:rsid w:val="005800E5"/>
    <w:rsid w:val="0059564B"/>
    <w:rsid w:val="00595719"/>
    <w:rsid w:val="00595F97"/>
    <w:rsid w:val="005A5643"/>
    <w:rsid w:val="005B40F0"/>
    <w:rsid w:val="005B6864"/>
    <w:rsid w:val="005D60A9"/>
    <w:rsid w:val="005E0815"/>
    <w:rsid w:val="005E0E97"/>
    <w:rsid w:val="005E25D7"/>
    <w:rsid w:val="00604FE2"/>
    <w:rsid w:val="00621174"/>
    <w:rsid w:val="00634C5E"/>
    <w:rsid w:val="00636316"/>
    <w:rsid w:val="00637EA6"/>
    <w:rsid w:val="00641103"/>
    <w:rsid w:val="00643449"/>
    <w:rsid w:val="0064378F"/>
    <w:rsid w:val="00645DCD"/>
    <w:rsid w:val="00647CCA"/>
    <w:rsid w:val="006559AD"/>
    <w:rsid w:val="00656514"/>
    <w:rsid w:val="00666F31"/>
    <w:rsid w:val="00670326"/>
    <w:rsid w:val="00685846"/>
    <w:rsid w:val="006A0007"/>
    <w:rsid w:val="006A25D7"/>
    <w:rsid w:val="006A2B89"/>
    <w:rsid w:val="006A5CE6"/>
    <w:rsid w:val="006B6004"/>
    <w:rsid w:val="006C5AD0"/>
    <w:rsid w:val="006E6DA6"/>
    <w:rsid w:val="006F037F"/>
    <w:rsid w:val="00701D02"/>
    <w:rsid w:val="00710D99"/>
    <w:rsid w:val="00711A6D"/>
    <w:rsid w:val="00712492"/>
    <w:rsid w:val="007156B6"/>
    <w:rsid w:val="00722409"/>
    <w:rsid w:val="00741C2B"/>
    <w:rsid w:val="00743525"/>
    <w:rsid w:val="00746FDA"/>
    <w:rsid w:val="00750C19"/>
    <w:rsid w:val="00752571"/>
    <w:rsid w:val="00755F8A"/>
    <w:rsid w:val="007566A4"/>
    <w:rsid w:val="0078646D"/>
    <w:rsid w:val="007949F4"/>
    <w:rsid w:val="007955A6"/>
    <w:rsid w:val="00797209"/>
    <w:rsid w:val="007D1C75"/>
    <w:rsid w:val="007D2078"/>
    <w:rsid w:val="007D79C4"/>
    <w:rsid w:val="007E6C35"/>
    <w:rsid w:val="007F4972"/>
    <w:rsid w:val="00835EC9"/>
    <w:rsid w:val="008430DE"/>
    <w:rsid w:val="008478EB"/>
    <w:rsid w:val="00850336"/>
    <w:rsid w:val="0085698F"/>
    <w:rsid w:val="00872870"/>
    <w:rsid w:val="00885838"/>
    <w:rsid w:val="00891BCE"/>
    <w:rsid w:val="008A025A"/>
    <w:rsid w:val="008A0F80"/>
    <w:rsid w:val="008A5A03"/>
    <w:rsid w:val="008C39D1"/>
    <w:rsid w:val="008D5C78"/>
    <w:rsid w:val="008E502E"/>
    <w:rsid w:val="008E79C2"/>
    <w:rsid w:val="008F3D17"/>
    <w:rsid w:val="00905B74"/>
    <w:rsid w:val="00910B9D"/>
    <w:rsid w:val="00911DC8"/>
    <w:rsid w:val="00914160"/>
    <w:rsid w:val="00920535"/>
    <w:rsid w:val="00932551"/>
    <w:rsid w:val="00933A54"/>
    <w:rsid w:val="00944FF2"/>
    <w:rsid w:val="00945126"/>
    <w:rsid w:val="00951EC4"/>
    <w:rsid w:val="009720BC"/>
    <w:rsid w:val="0097409C"/>
    <w:rsid w:val="00986366"/>
    <w:rsid w:val="009952F0"/>
    <w:rsid w:val="009A3352"/>
    <w:rsid w:val="009A340E"/>
    <w:rsid w:val="009C06E7"/>
    <w:rsid w:val="009C1736"/>
    <w:rsid w:val="009C18CF"/>
    <w:rsid w:val="009C5D13"/>
    <w:rsid w:val="009D0BC0"/>
    <w:rsid w:val="009D1A20"/>
    <w:rsid w:val="009D3EED"/>
    <w:rsid w:val="009F27A3"/>
    <w:rsid w:val="009F4512"/>
    <w:rsid w:val="00A018DD"/>
    <w:rsid w:val="00A07315"/>
    <w:rsid w:val="00A104E0"/>
    <w:rsid w:val="00A15190"/>
    <w:rsid w:val="00A154CD"/>
    <w:rsid w:val="00A155A3"/>
    <w:rsid w:val="00A21F2A"/>
    <w:rsid w:val="00A27B1E"/>
    <w:rsid w:val="00A31EB4"/>
    <w:rsid w:val="00A34E92"/>
    <w:rsid w:val="00A53AEE"/>
    <w:rsid w:val="00A54B15"/>
    <w:rsid w:val="00A55A2F"/>
    <w:rsid w:val="00A55C5A"/>
    <w:rsid w:val="00A833AD"/>
    <w:rsid w:val="00A8447C"/>
    <w:rsid w:val="00A84C4F"/>
    <w:rsid w:val="00A86686"/>
    <w:rsid w:val="00AA7898"/>
    <w:rsid w:val="00AB0F59"/>
    <w:rsid w:val="00AB3F4C"/>
    <w:rsid w:val="00AC138D"/>
    <w:rsid w:val="00AC2020"/>
    <w:rsid w:val="00AC5191"/>
    <w:rsid w:val="00AD2B1B"/>
    <w:rsid w:val="00AE4880"/>
    <w:rsid w:val="00B00ED8"/>
    <w:rsid w:val="00B05679"/>
    <w:rsid w:val="00B106BA"/>
    <w:rsid w:val="00B179A1"/>
    <w:rsid w:val="00B20119"/>
    <w:rsid w:val="00B2098D"/>
    <w:rsid w:val="00B278CD"/>
    <w:rsid w:val="00B70A90"/>
    <w:rsid w:val="00B77798"/>
    <w:rsid w:val="00B810C0"/>
    <w:rsid w:val="00B851E5"/>
    <w:rsid w:val="00B93E23"/>
    <w:rsid w:val="00B95BE4"/>
    <w:rsid w:val="00B9674A"/>
    <w:rsid w:val="00BA073B"/>
    <w:rsid w:val="00BA2A29"/>
    <w:rsid w:val="00BB2863"/>
    <w:rsid w:val="00BB4E77"/>
    <w:rsid w:val="00BD3A32"/>
    <w:rsid w:val="00BD4A75"/>
    <w:rsid w:val="00BE0A9D"/>
    <w:rsid w:val="00BE6C64"/>
    <w:rsid w:val="00BF5001"/>
    <w:rsid w:val="00C07B26"/>
    <w:rsid w:val="00C11832"/>
    <w:rsid w:val="00C124FE"/>
    <w:rsid w:val="00C1555E"/>
    <w:rsid w:val="00C2033B"/>
    <w:rsid w:val="00C25146"/>
    <w:rsid w:val="00C25812"/>
    <w:rsid w:val="00C310D8"/>
    <w:rsid w:val="00C369E2"/>
    <w:rsid w:val="00C417A5"/>
    <w:rsid w:val="00C55E06"/>
    <w:rsid w:val="00C80343"/>
    <w:rsid w:val="00C86265"/>
    <w:rsid w:val="00C9600E"/>
    <w:rsid w:val="00C973D3"/>
    <w:rsid w:val="00CB22E4"/>
    <w:rsid w:val="00CB560E"/>
    <w:rsid w:val="00CC384D"/>
    <w:rsid w:val="00CC5E07"/>
    <w:rsid w:val="00CC69D3"/>
    <w:rsid w:val="00CD4DC5"/>
    <w:rsid w:val="00CE1E8C"/>
    <w:rsid w:val="00CE5135"/>
    <w:rsid w:val="00CE6780"/>
    <w:rsid w:val="00CF13B2"/>
    <w:rsid w:val="00D04730"/>
    <w:rsid w:val="00D073A6"/>
    <w:rsid w:val="00D075A6"/>
    <w:rsid w:val="00D07DB2"/>
    <w:rsid w:val="00D15CEE"/>
    <w:rsid w:val="00D17F4C"/>
    <w:rsid w:val="00D232D1"/>
    <w:rsid w:val="00D2363D"/>
    <w:rsid w:val="00D25DB1"/>
    <w:rsid w:val="00D27675"/>
    <w:rsid w:val="00D3496E"/>
    <w:rsid w:val="00D5129E"/>
    <w:rsid w:val="00D52E73"/>
    <w:rsid w:val="00D60EFA"/>
    <w:rsid w:val="00D62749"/>
    <w:rsid w:val="00D65C7B"/>
    <w:rsid w:val="00D6678F"/>
    <w:rsid w:val="00D70FB9"/>
    <w:rsid w:val="00D722CA"/>
    <w:rsid w:val="00D81368"/>
    <w:rsid w:val="00DB34AB"/>
    <w:rsid w:val="00DB38F6"/>
    <w:rsid w:val="00DB40C4"/>
    <w:rsid w:val="00DB6954"/>
    <w:rsid w:val="00DC1B3A"/>
    <w:rsid w:val="00DD26B0"/>
    <w:rsid w:val="00DE02EB"/>
    <w:rsid w:val="00DE1614"/>
    <w:rsid w:val="00DF546D"/>
    <w:rsid w:val="00E02DB0"/>
    <w:rsid w:val="00E03F2C"/>
    <w:rsid w:val="00E106A4"/>
    <w:rsid w:val="00E156F1"/>
    <w:rsid w:val="00E20F96"/>
    <w:rsid w:val="00E23355"/>
    <w:rsid w:val="00E336DC"/>
    <w:rsid w:val="00E33F3D"/>
    <w:rsid w:val="00E4427A"/>
    <w:rsid w:val="00E5088E"/>
    <w:rsid w:val="00E53B33"/>
    <w:rsid w:val="00E54969"/>
    <w:rsid w:val="00E569D5"/>
    <w:rsid w:val="00E647DA"/>
    <w:rsid w:val="00E6770D"/>
    <w:rsid w:val="00E717D0"/>
    <w:rsid w:val="00E80D5F"/>
    <w:rsid w:val="00E839AF"/>
    <w:rsid w:val="00E91B85"/>
    <w:rsid w:val="00E9577D"/>
    <w:rsid w:val="00E95A90"/>
    <w:rsid w:val="00EA1604"/>
    <w:rsid w:val="00EA6D59"/>
    <w:rsid w:val="00EA7C59"/>
    <w:rsid w:val="00EA7CD7"/>
    <w:rsid w:val="00EB0772"/>
    <w:rsid w:val="00EB1702"/>
    <w:rsid w:val="00EB3DA2"/>
    <w:rsid w:val="00EC6DA7"/>
    <w:rsid w:val="00ED6B88"/>
    <w:rsid w:val="00EE05FB"/>
    <w:rsid w:val="00EE42E5"/>
    <w:rsid w:val="00EE5EF0"/>
    <w:rsid w:val="00F16C4C"/>
    <w:rsid w:val="00F21449"/>
    <w:rsid w:val="00F26EC2"/>
    <w:rsid w:val="00F31EA1"/>
    <w:rsid w:val="00F37641"/>
    <w:rsid w:val="00F57265"/>
    <w:rsid w:val="00F62207"/>
    <w:rsid w:val="00F64ED0"/>
    <w:rsid w:val="00F659E4"/>
    <w:rsid w:val="00F77C0F"/>
    <w:rsid w:val="00F80D67"/>
    <w:rsid w:val="00F879D9"/>
    <w:rsid w:val="00FA4C32"/>
    <w:rsid w:val="00FA5DB0"/>
    <w:rsid w:val="00FB245D"/>
    <w:rsid w:val="00FB450C"/>
    <w:rsid w:val="00FE1D92"/>
    <w:rsid w:val="00FE3310"/>
    <w:rsid w:val="00FE40C1"/>
    <w:rsid w:val="00FF3E13"/>
    <w:rsid w:val="00FF4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"/>
  <w:shapeDefaults>
    <o:shapedefaults v:ext="edit" spidmax="21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semiHidden="0" w:uiPriority="0" w:unhideWhenUsed="0" w:qFormat="1"/>
    <w:lsdException w:name="heading 9" w:locked="1" w:semiHidden="0" w:uiPriority="0" w:unhideWhenUsed="0" w:qFormat="1"/>
    <w:lsdException w:name="toc 1" w:locked="1" w:semiHidden="0" w:uiPriority="0" w:unhideWhenUsed="0"/>
    <w:lsdException w:name="toc 2" w:locked="1" w:semiHidden="0" w:uiPriority="0" w:unhideWhenUsed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Hyperlink" w:locked="1" w:semiHidden="0" w:uiPriority="0" w:unhideWhenUsed="0"/>
    <w:lsdException w:name="Followed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(Web)" w:locked="1" w:semiHidden="0" w:uiPriority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7955A6"/>
    <w:rPr>
      <w:sz w:val="20"/>
      <w:szCs w:val="20"/>
    </w:rPr>
  </w:style>
  <w:style w:type="paragraph" w:styleId="1">
    <w:name w:val="heading 1"/>
    <w:basedOn w:val="a"/>
    <w:next w:val="a"/>
    <w:link w:val="10"/>
    <w:uiPriority w:val="99"/>
    <w:qFormat/>
    <w:rsid w:val="007955A6"/>
    <w:pPr>
      <w:keepNext/>
      <w:ind w:firstLine="720"/>
      <w:jc w:val="center"/>
      <w:outlineLvl w:val="0"/>
    </w:pPr>
    <w:rPr>
      <w:b/>
      <w:sz w:val="36"/>
      <w:u w:val="single"/>
    </w:rPr>
  </w:style>
  <w:style w:type="paragraph" w:styleId="2">
    <w:name w:val="heading 2"/>
    <w:basedOn w:val="a"/>
    <w:next w:val="a"/>
    <w:link w:val="20"/>
    <w:uiPriority w:val="99"/>
    <w:qFormat/>
    <w:rsid w:val="007955A6"/>
    <w:pPr>
      <w:keepNext/>
      <w:spacing w:before="240" w:after="60"/>
      <w:outlineLvl w:val="1"/>
    </w:pPr>
    <w:rPr>
      <w:b/>
      <w:sz w:val="32"/>
    </w:rPr>
  </w:style>
  <w:style w:type="paragraph" w:styleId="3">
    <w:name w:val="heading 3"/>
    <w:basedOn w:val="a"/>
    <w:next w:val="a"/>
    <w:link w:val="30"/>
    <w:uiPriority w:val="99"/>
    <w:qFormat/>
    <w:rsid w:val="007955A6"/>
    <w:pPr>
      <w:keepNext/>
      <w:tabs>
        <w:tab w:val="left" w:pos="8804"/>
        <w:tab w:val="left" w:pos="9088"/>
        <w:tab w:val="left" w:pos="9230"/>
      </w:tabs>
      <w:ind w:right="-7"/>
      <w:jc w:val="center"/>
      <w:outlineLvl w:val="2"/>
    </w:pPr>
    <w:rPr>
      <w:b/>
      <w:spacing w:val="12"/>
      <w:sz w:val="36"/>
      <w:u w:val="single"/>
    </w:rPr>
  </w:style>
  <w:style w:type="paragraph" w:styleId="4">
    <w:name w:val="heading 4"/>
    <w:basedOn w:val="a"/>
    <w:next w:val="a"/>
    <w:link w:val="40"/>
    <w:uiPriority w:val="99"/>
    <w:qFormat/>
    <w:rsid w:val="007955A6"/>
    <w:pPr>
      <w:keepNext/>
      <w:jc w:val="center"/>
      <w:outlineLvl w:val="3"/>
    </w:pPr>
    <w:rPr>
      <w:color w:val="000000"/>
      <w:sz w:val="24"/>
    </w:rPr>
  </w:style>
  <w:style w:type="paragraph" w:styleId="5">
    <w:name w:val="heading 5"/>
    <w:basedOn w:val="a"/>
    <w:next w:val="a"/>
    <w:link w:val="50"/>
    <w:uiPriority w:val="99"/>
    <w:qFormat/>
    <w:rsid w:val="007955A6"/>
    <w:pPr>
      <w:keepNext/>
      <w:ind w:left="40" w:firstLine="340"/>
      <w:jc w:val="center"/>
      <w:outlineLvl w:val="4"/>
    </w:pPr>
    <w:rPr>
      <w:b/>
      <w:spacing w:val="12"/>
      <w:sz w:val="32"/>
      <w:u w:val="single"/>
    </w:rPr>
  </w:style>
  <w:style w:type="paragraph" w:styleId="6">
    <w:name w:val="heading 6"/>
    <w:basedOn w:val="a"/>
    <w:next w:val="a"/>
    <w:link w:val="60"/>
    <w:uiPriority w:val="99"/>
    <w:qFormat/>
    <w:rsid w:val="007955A6"/>
    <w:pPr>
      <w:keepNext/>
      <w:jc w:val="both"/>
      <w:outlineLvl w:val="5"/>
    </w:pPr>
    <w:rPr>
      <w:sz w:val="24"/>
    </w:rPr>
  </w:style>
  <w:style w:type="paragraph" w:styleId="7">
    <w:name w:val="heading 7"/>
    <w:basedOn w:val="a"/>
    <w:next w:val="a"/>
    <w:link w:val="70"/>
    <w:uiPriority w:val="99"/>
    <w:qFormat/>
    <w:rsid w:val="007955A6"/>
    <w:pPr>
      <w:keepNext/>
      <w:jc w:val="center"/>
      <w:outlineLvl w:val="6"/>
    </w:pPr>
    <w:rPr>
      <w:sz w:val="24"/>
    </w:rPr>
  </w:style>
  <w:style w:type="paragraph" w:styleId="8">
    <w:name w:val="heading 8"/>
    <w:basedOn w:val="a"/>
    <w:next w:val="a"/>
    <w:link w:val="80"/>
    <w:uiPriority w:val="99"/>
    <w:qFormat/>
    <w:rsid w:val="007955A6"/>
    <w:pPr>
      <w:keepNext/>
      <w:jc w:val="center"/>
      <w:outlineLvl w:val="7"/>
    </w:pPr>
    <w:rPr>
      <w:b/>
      <w:bCs/>
      <w:sz w:val="28"/>
    </w:rPr>
  </w:style>
  <w:style w:type="paragraph" w:styleId="9">
    <w:name w:val="heading 9"/>
    <w:basedOn w:val="a"/>
    <w:next w:val="a"/>
    <w:link w:val="90"/>
    <w:uiPriority w:val="99"/>
    <w:qFormat/>
    <w:rsid w:val="007955A6"/>
    <w:pPr>
      <w:keepNext/>
      <w:jc w:val="right"/>
      <w:outlineLvl w:val="8"/>
    </w:pPr>
    <w:rPr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EE05FB"/>
    <w:rPr>
      <w:b/>
      <w:sz w:val="36"/>
      <w:u w:val="single"/>
    </w:rPr>
  </w:style>
  <w:style w:type="character" w:customStyle="1" w:styleId="20">
    <w:name w:val="Заголовок 2 Знак"/>
    <w:basedOn w:val="a0"/>
    <w:link w:val="2"/>
    <w:uiPriority w:val="99"/>
    <w:locked/>
    <w:rsid w:val="00752571"/>
    <w:rPr>
      <w:b/>
      <w:sz w:val="32"/>
    </w:rPr>
  </w:style>
  <w:style w:type="character" w:customStyle="1" w:styleId="30">
    <w:name w:val="Заголовок 3 Знак"/>
    <w:basedOn w:val="a0"/>
    <w:link w:val="3"/>
    <w:uiPriority w:val="99"/>
    <w:locked/>
    <w:rsid w:val="00752571"/>
    <w:rPr>
      <w:b/>
      <w:spacing w:val="12"/>
      <w:sz w:val="36"/>
      <w:u w:val="single"/>
    </w:rPr>
  </w:style>
  <w:style w:type="character" w:customStyle="1" w:styleId="40">
    <w:name w:val="Заголовок 4 Знак"/>
    <w:basedOn w:val="a0"/>
    <w:link w:val="4"/>
    <w:uiPriority w:val="99"/>
    <w:locked/>
    <w:rsid w:val="00752571"/>
    <w:rPr>
      <w:snapToGrid w:val="0"/>
      <w:color w:val="000000"/>
      <w:sz w:val="24"/>
    </w:rPr>
  </w:style>
  <w:style w:type="character" w:customStyle="1" w:styleId="50">
    <w:name w:val="Заголовок 5 Знак"/>
    <w:basedOn w:val="a0"/>
    <w:link w:val="5"/>
    <w:uiPriority w:val="99"/>
    <w:locked/>
    <w:rsid w:val="00752571"/>
    <w:rPr>
      <w:b/>
      <w:spacing w:val="12"/>
      <w:sz w:val="32"/>
      <w:u w:val="single"/>
    </w:rPr>
  </w:style>
  <w:style w:type="character" w:customStyle="1" w:styleId="60">
    <w:name w:val="Заголовок 6 Знак"/>
    <w:basedOn w:val="a0"/>
    <w:link w:val="6"/>
    <w:uiPriority w:val="9"/>
    <w:semiHidden/>
    <w:rsid w:val="00D71A3B"/>
    <w:rPr>
      <w:rFonts w:asciiTheme="minorHAnsi" w:eastAsiaTheme="minorEastAsia" w:hAnsiTheme="minorHAnsi" w:cstheme="min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D71A3B"/>
    <w:rPr>
      <w:rFonts w:asciiTheme="minorHAnsi" w:eastAsiaTheme="minorEastAsia" w:hAnsiTheme="minorHAnsi" w:cstheme="min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71A3B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71A3B"/>
    <w:rPr>
      <w:rFonts w:asciiTheme="majorHAnsi" w:eastAsiaTheme="majorEastAsia" w:hAnsiTheme="majorHAnsi" w:cstheme="majorBidi"/>
    </w:rPr>
  </w:style>
  <w:style w:type="paragraph" w:styleId="a3">
    <w:name w:val="header"/>
    <w:basedOn w:val="a"/>
    <w:link w:val="a4"/>
    <w:uiPriority w:val="99"/>
    <w:rsid w:val="007955A6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D71A3B"/>
    <w:rPr>
      <w:sz w:val="20"/>
      <w:szCs w:val="20"/>
    </w:rPr>
  </w:style>
  <w:style w:type="character" w:styleId="a5">
    <w:name w:val="page number"/>
    <w:basedOn w:val="a0"/>
    <w:uiPriority w:val="99"/>
    <w:rsid w:val="007955A6"/>
    <w:rPr>
      <w:rFonts w:cs="Times New Roman"/>
    </w:rPr>
  </w:style>
  <w:style w:type="paragraph" w:styleId="a6">
    <w:name w:val="footer"/>
    <w:basedOn w:val="a"/>
    <w:link w:val="a7"/>
    <w:uiPriority w:val="99"/>
    <w:rsid w:val="007955A6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D71A3B"/>
    <w:rPr>
      <w:sz w:val="20"/>
      <w:szCs w:val="20"/>
    </w:rPr>
  </w:style>
  <w:style w:type="paragraph" w:customStyle="1" w:styleId="11">
    <w:name w:val="Обычный1"/>
    <w:uiPriority w:val="99"/>
    <w:rsid w:val="007955A6"/>
    <w:pPr>
      <w:widowControl w:val="0"/>
      <w:spacing w:line="260" w:lineRule="auto"/>
      <w:ind w:firstLine="320"/>
      <w:jc w:val="both"/>
    </w:pPr>
    <w:rPr>
      <w:sz w:val="18"/>
      <w:szCs w:val="20"/>
    </w:rPr>
  </w:style>
  <w:style w:type="paragraph" w:customStyle="1" w:styleId="FR1">
    <w:name w:val="FR1"/>
    <w:uiPriority w:val="99"/>
    <w:rsid w:val="007955A6"/>
    <w:pPr>
      <w:widowControl w:val="0"/>
      <w:spacing w:before="60"/>
      <w:ind w:firstLine="140"/>
      <w:jc w:val="both"/>
    </w:pPr>
    <w:rPr>
      <w:rFonts w:ascii="Arial" w:hAnsi="Arial"/>
      <w:sz w:val="16"/>
      <w:szCs w:val="20"/>
    </w:rPr>
  </w:style>
  <w:style w:type="paragraph" w:styleId="12">
    <w:name w:val="toc 1"/>
    <w:basedOn w:val="a"/>
    <w:next w:val="a"/>
    <w:autoRedefine/>
    <w:uiPriority w:val="99"/>
    <w:rsid w:val="00CC384D"/>
    <w:pPr>
      <w:tabs>
        <w:tab w:val="right" w:leader="dot" w:pos="9345"/>
      </w:tabs>
      <w:suppressAutoHyphens/>
      <w:spacing w:line="360" w:lineRule="auto"/>
      <w:ind w:firstLine="567"/>
      <w:jc w:val="center"/>
    </w:pPr>
    <w:rPr>
      <w:rFonts w:cs="Arial"/>
      <w:bCs/>
      <w:sz w:val="28"/>
      <w:szCs w:val="28"/>
    </w:rPr>
  </w:style>
  <w:style w:type="paragraph" w:styleId="21">
    <w:name w:val="toc 2"/>
    <w:basedOn w:val="a"/>
    <w:next w:val="a"/>
    <w:autoRedefine/>
    <w:uiPriority w:val="99"/>
    <w:rsid w:val="00EE5EF0"/>
    <w:pPr>
      <w:spacing w:before="100" w:beforeAutospacing="1"/>
      <w:ind w:firstLine="284"/>
    </w:pPr>
    <w:rPr>
      <w:bCs/>
      <w:sz w:val="28"/>
      <w:szCs w:val="24"/>
    </w:rPr>
  </w:style>
  <w:style w:type="paragraph" w:styleId="31">
    <w:name w:val="toc 3"/>
    <w:basedOn w:val="a"/>
    <w:next w:val="a"/>
    <w:autoRedefine/>
    <w:uiPriority w:val="99"/>
    <w:semiHidden/>
    <w:rsid w:val="0016463F"/>
    <w:pPr>
      <w:ind w:left="240"/>
    </w:pPr>
    <w:rPr>
      <w:sz w:val="24"/>
    </w:rPr>
  </w:style>
  <w:style w:type="paragraph" w:styleId="22">
    <w:name w:val="Body Text Indent 2"/>
    <w:basedOn w:val="a"/>
    <w:link w:val="23"/>
    <w:uiPriority w:val="99"/>
    <w:rsid w:val="007955A6"/>
    <w:pPr>
      <w:ind w:left="40" w:firstLine="340"/>
    </w:pPr>
    <w:rPr>
      <w:sz w:val="28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D71A3B"/>
    <w:rPr>
      <w:sz w:val="20"/>
      <w:szCs w:val="20"/>
    </w:rPr>
  </w:style>
  <w:style w:type="paragraph" w:styleId="32">
    <w:name w:val="Body Text Indent 3"/>
    <w:basedOn w:val="a"/>
    <w:link w:val="33"/>
    <w:uiPriority w:val="99"/>
    <w:rsid w:val="007955A6"/>
    <w:pPr>
      <w:tabs>
        <w:tab w:val="left" w:pos="8804"/>
        <w:tab w:val="left" w:pos="9088"/>
        <w:tab w:val="left" w:pos="9230"/>
      </w:tabs>
      <w:ind w:right="-7" w:firstLine="851"/>
    </w:pPr>
    <w:rPr>
      <w:sz w:val="28"/>
    </w:rPr>
  </w:style>
  <w:style w:type="character" w:customStyle="1" w:styleId="33">
    <w:name w:val="Основной текст с отступом 3 Знак"/>
    <w:basedOn w:val="a0"/>
    <w:link w:val="32"/>
    <w:uiPriority w:val="99"/>
    <w:semiHidden/>
    <w:rsid w:val="00D71A3B"/>
    <w:rPr>
      <w:sz w:val="16"/>
      <w:szCs w:val="16"/>
    </w:rPr>
  </w:style>
  <w:style w:type="paragraph" w:styleId="a8">
    <w:name w:val="Body Text"/>
    <w:basedOn w:val="a"/>
    <w:link w:val="a9"/>
    <w:uiPriority w:val="99"/>
    <w:rsid w:val="007955A6"/>
    <w:rPr>
      <w:spacing w:val="12"/>
      <w:sz w:val="28"/>
    </w:rPr>
  </w:style>
  <w:style w:type="character" w:customStyle="1" w:styleId="a9">
    <w:name w:val="Основной текст Знак"/>
    <w:basedOn w:val="a0"/>
    <w:link w:val="a8"/>
    <w:uiPriority w:val="99"/>
    <w:semiHidden/>
    <w:rsid w:val="00D71A3B"/>
    <w:rPr>
      <w:sz w:val="20"/>
      <w:szCs w:val="20"/>
    </w:rPr>
  </w:style>
  <w:style w:type="paragraph" w:styleId="34">
    <w:name w:val="Body Text 3"/>
    <w:basedOn w:val="a"/>
    <w:link w:val="35"/>
    <w:uiPriority w:val="99"/>
    <w:rsid w:val="007955A6"/>
    <w:pPr>
      <w:tabs>
        <w:tab w:val="left" w:pos="8804"/>
        <w:tab w:val="left" w:pos="9088"/>
        <w:tab w:val="left" w:pos="9230"/>
      </w:tabs>
      <w:ind w:right="-7"/>
    </w:pPr>
    <w:rPr>
      <w:spacing w:val="12"/>
      <w:sz w:val="24"/>
    </w:rPr>
  </w:style>
  <w:style w:type="character" w:customStyle="1" w:styleId="35">
    <w:name w:val="Основной текст 3 Знак"/>
    <w:basedOn w:val="a0"/>
    <w:link w:val="34"/>
    <w:uiPriority w:val="99"/>
    <w:semiHidden/>
    <w:rsid w:val="00D71A3B"/>
    <w:rPr>
      <w:sz w:val="16"/>
      <w:szCs w:val="16"/>
    </w:rPr>
  </w:style>
  <w:style w:type="paragraph" w:styleId="24">
    <w:name w:val="Body Text 2"/>
    <w:basedOn w:val="a"/>
    <w:link w:val="25"/>
    <w:uiPriority w:val="99"/>
    <w:rsid w:val="007955A6"/>
    <w:pPr>
      <w:tabs>
        <w:tab w:val="left" w:pos="8804"/>
        <w:tab w:val="left" w:pos="9088"/>
        <w:tab w:val="left" w:pos="9230"/>
      </w:tabs>
      <w:ind w:right="-7"/>
    </w:pPr>
    <w:rPr>
      <w:spacing w:val="12"/>
      <w:sz w:val="28"/>
    </w:rPr>
  </w:style>
  <w:style w:type="character" w:customStyle="1" w:styleId="25">
    <w:name w:val="Основной текст 2 Знак"/>
    <w:basedOn w:val="a0"/>
    <w:link w:val="24"/>
    <w:uiPriority w:val="99"/>
    <w:semiHidden/>
    <w:rsid w:val="00D71A3B"/>
    <w:rPr>
      <w:sz w:val="20"/>
      <w:szCs w:val="20"/>
    </w:rPr>
  </w:style>
  <w:style w:type="paragraph" w:styleId="aa">
    <w:name w:val="Body Text Indent"/>
    <w:basedOn w:val="a"/>
    <w:link w:val="ab"/>
    <w:uiPriority w:val="99"/>
    <w:rsid w:val="007955A6"/>
    <w:pPr>
      <w:spacing w:line="360" w:lineRule="auto"/>
      <w:ind w:firstLine="851"/>
    </w:pPr>
    <w:rPr>
      <w:sz w:val="28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D71A3B"/>
    <w:rPr>
      <w:sz w:val="20"/>
      <w:szCs w:val="20"/>
    </w:rPr>
  </w:style>
  <w:style w:type="paragraph" w:customStyle="1" w:styleId="210">
    <w:name w:val="Основной текст 21"/>
    <w:basedOn w:val="a"/>
    <w:uiPriority w:val="99"/>
    <w:rsid w:val="007955A6"/>
    <w:pPr>
      <w:ind w:firstLine="567"/>
      <w:jc w:val="both"/>
    </w:pPr>
    <w:rPr>
      <w:sz w:val="28"/>
    </w:rPr>
  </w:style>
  <w:style w:type="paragraph" w:customStyle="1" w:styleId="13">
    <w:name w:val="заголовок 1"/>
    <w:basedOn w:val="a"/>
    <w:next w:val="a"/>
    <w:uiPriority w:val="99"/>
    <w:rsid w:val="007955A6"/>
    <w:pPr>
      <w:keepNext/>
      <w:ind w:left="360"/>
    </w:pPr>
    <w:rPr>
      <w:sz w:val="28"/>
    </w:rPr>
  </w:style>
  <w:style w:type="paragraph" w:customStyle="1" w:styleId="26">
    <w:name w:val="заголовок 2"/>
    <w:basedOn w:val="a"/>
    <w:next w:val="a"/>
    <w:uiPriority w:val="99"/>
    <w:rsid w:val="007955A6"/>
    <w:pPr>
      <w:keepNext/>
      <w:jc w:val="center"/>
    </w:pPr>
    <w:rPr>
      <w:sz w:val="28"/>
    </w:rPr>
  </w:style>
  <w:style w:type="paragraph" w:customStyle="1" w:styleId="36">
    <w:name w:val="заголовок 3"/>
    <w:basedOn w:val="a"/>
    <w:next w:val="a"/>
    <w:uiPriority w:val="99"/>
    <w:rsid w:val="007955A6"/>
    <w:pPr>
      <w:keepNext/>
    </w:pPr>
    <w:rPr>
      <w:sz w:val="28"/>
    </w:rPr>
  </w:style>
  <w:style w:type="paragraph" w:styleId="ac">
    <w:name w:val="caption"/>
    <w:basedOn w:val="a"/>
    <w:next w:val="a"/>
    <w:uiPriority w:val="99"/>
    <w:qFormat/>
    <w:rsid w:val="007955A6"/>
    <w:pPr>
      <w:widowControl w:val="0"/>
      <w:autoSpaceDE w:val="0"/>
      <w:autoSpaceDN w:val="0"/>
      <w:adjustRightInd w:val="0"/>
      <w:spacing w:line="360" w:lineRule="auto"/>
      <w:jc w:val="both"/>
    </w:pPr>
    <w:rPr>
      <w:sz w:val="28"/>
    </w:rPr>
  </w:style>
  <w:style w:type="paragraph" w:styleId="ad">
    <w:name w:val="Title"/>
    <w:basedOn w:val="a"/>
    <w:link w:val="ae"/>
    <w:uiPriority w:val="99"/>
    <w:qFormat/>
    <w:rsid w:val="007955A6"/>
    <w:pPr>
      <w:jc w:val="center"/>
    </w:pPr>
    <w:rPr>
      <w:b/>
      <w:sz w:val="36"/>
    </w:rPr>
  </w:style>
  <w:style w:type="character" w:customStyle="1" w:styleId="ae">
    <w:name w:val="Название Знак"/>
    <w:basedOn w:val="a0"/>
    <w:link w:val="ad"/>
    <w:uiPriority w:val="10"/>
    <w:rsid w:val="00D71A3B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af">
    <w:name w:val="Hyperlink"/>
    <w:basedOn w:val="a0"/>
    <w:uiPriority w:val="99"/>
    <w:rsid w:val="007955A6"/>
    <w:rPr>
      <w:rFonts w:cs="Times New Roman"/>
      <w:color w:val="0000FF"/>
      <w:u w:val="single"/>
    </w:rPr>
  </w:style>
  <w:style w:type="paragraph" w:styleId="41">
    <w:name w:val="toc 4"/>
    <w:basedOn w:val="a"/>
    <w:next w:val="a"/>
    <w:autoRedefine/>
    <w:uiPriority w:val="99"/>
    <w:semiHidden/>
    <w:rsid w:val="007955A6"/>
    <w:pPr>
      <w:ind w:left="600"/>
    </w:pPr>
  </w:style>
  <w:style w:type="paragraph" w:styleId="51">
    <w:name w:val="toc 5"/>
    <w:basedOn w:val="a"/>
    <w:next w:val="a"/>
    <w:autoRedefine/>
    <w:uiPriority w:val="99"/>
    <w:semiHidden/>
    <w:rsid w:val="007955A6"/>
    <w:pPr>
      <w:ind w:left="800"/>
    </w:pPr>
  </w:style>
  <w:style w:type="paragraph" w:styleId="61">
    <w:name w:val="toc 6"/>
    <w:basedOn w:val="a"/>
    <w:next w:val="a"/>
    <w:autoRedefine/>
    <w:uiPriority w:val="99"/>
    <w:semiHidden/>
    <w:rsid w:val="007955A6"/>
    <w:pPr>
      <w:ind w:left="1000"/>
    </w:pPr>
  </w:style>
  <w:style w:type="paragraph" w:styleId="71">
    <w:name w:val="toc 7"/>
    <w:basedOn w:val="a"/>
    <w:next w:val="a"/>
    <w:autoRedefine/>
    <w:uiPriority w:val="99"/>
    <w:semiHidden/>
    <w:rsid w:val="007955A6"/>
    <w:pPr>
      <w:ind w:left="1200"/>
    </w:pPr>
  </w:style>
  <w:style w:type="paragraph" w:styleId="81">
    <w:name w:val="toc 8"/>
    <w:basedOn w:val="a"/>
    <w:next w:val="a"/>
    <w:autoRedefine/>
    <w:uiPriority w:val="99"/>
    <w:semiHidden/>
    <w:rsid w:val="007955A6"/>
    <w:pPr>
      <w:ind w:left="1400"/>
    </w:pPr>
  </w:style>
  <w:style w:type="paragraph" w:styleId="91">
    <w:name w:val="toc 9"/>
    <w:basedOn w:val="a"/>
    <w:next w:val="a"/>
    <w:autoRedefine/>
    <w:uiPriority w:val="99"/>
    <w:semiHidden/>
    <w:rsid w:val="007955A6"/>
    <w:pPr>
      <w:ind w:left="1600"/>
    </w:pPr>
  </w:style>
  <w:style w:type="character" w:customStyle="1" w:styleId="14">
    <w:name w:val="заголовок 1 Знак"/>
    <w:uiPriority w:val="99"/>
    <w:rsid w:val="007955A6"/>
    <w:rPr>
      <w:snapToGrid w:val="0"/>
      <w:sz w:val="28"/>
      <w:lang w:val="ru-RU" w:eastAsia="ru-RU"/>
    </w:rPr>
  </w:style>
  <w:style w:type="character" w:customStyle="1" w:styleId="af0">
    <w:name w:val="Знак Знак"/>
    <w:uiPriority w:val="99"/>
    <w:rsid w:val="007955A6"/>
    <w:rPr>
      <w:b/>
      <w:sz w:val="36"/>
      <w:u w:val="single"/>
      <w:lang w:val="ru-RU" w:eastAsia="ru-RU"/>
    </w:rPr>
  </w:style>
  <w:style w:type="paragraph" w:styleId="af1">
    <w:name w:val="Document Map"/>
    <w:basedOn w:val="a"/>
    <w:link w:val="af2"/>
    <w:uiPriority w:val="99"/>
    <w:semiHidden/>
    <w:rsid w:val="00E839AF"/>
    <w:pPr>
      <w:shd w:val="clear" w:color="auto" w:fill="000080"/>
      <w:spacing w:line="360" w:lineRule="auto"/>
      <w:ind w:firstLine="720"/>
      <w:jc w:val="both"/>
    </w:pPr>
    <w:rPr>
      <w:sz w:val="24"/>
      <w:szCs w:val="28"/>
    </w:rPr>
  </w:style>
  <w:style w:type="character" w:customStyle="1" w:styleId="af2">
    <w:name w:val="Схема документа Знак"/>
    <w:basedOn w:val="a0"/>
    <w:link w:val="af1"/>
    <w:uiPriority w:val="99"/>
    <w:semiHidden/>
    <w:rsid w:val="00D71A3B"/>
    <w:rPr>
      <w:sz w:val="0"/>
      <w:szCs w:val="0"/>
    </w:rPr>
  </w:style>
  <w:style w:type="paragraph" w:customStyle="1" w:styleId="af3">
    <w:name w:val="Формула"/>
    <w:basedOn w:val="a"/>
    <w:autoRedefine/>
    <w:uiPriority w:val="99"/>
    <w:rsid w:val="007955A6"/>
    <w:pPr>
      <w:spacing w:before="240" w:after="240"/>
      <w:jc w:val="center"/>
    </w:pPr>
    <w:rPr>
      <w:sz w:val="26"/>
    </w:rPr>
  </w:style>
  <w:style w:type="paragraph" w:customStyle="1" w:styleId="af4">
    <w:name w:val="Рисунок"/>
    <w:basedOn w:val="a"/>
    <w:autoRedefine/>
    <w:uiPriority w:val="99"/>
    <w:rsid w:val="007955A6"/>
    <w:pPr>
      <w:widowControl w:val="0"/>
      <w:spacing w:before="120" w:after="240"/>
      <w:jc w:val="center"/>
    </w:pPr>
    <w:rPr>
      <w:sz w:val="26"/>
    </w:rPr>
  </w:style>
  <w:style w:type="table" w:styleId="af5">
    <w:name w:val="Table Grid"/>
    <w:basedOn w:val="a1"/>
    <w:uiPriority w:val="99"/>
    <w:rsid w:val="00E839AF"/>
    <w:pPr>
      <w:spacing w:line="360" w:lineRule="auto"/>
      <w:ind w:firstLine="720"/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Абзац"/>
    <w:basedOn w:val="a"/>
    <w:uiPriority w:val="99"/>
    <w:rsid w:val="00E839AF"/>
    <w:pPr>
      <w:widowControl w:val="0"/>
      <w:suppressAutoHyphens/>
      <w:autoSpaceDE w:val="0"/>
      <w:ind w:firstLine="964"/>
      <w:jc w:val="both"/>
    </w:pPr>
    <w:rPr>
      <w:rFonts w:cs="Arial"/>
      <w:sz w:val="24"/>
      <w:lang w:eastAsia="ar-SA"/>
    </w:rPr>
  </w:style>
  <w:style w:type="paragraph" w:customStyle="1" w:styleId="H3">
    <w:name w:val="H3"/>
    <w:basedOn w:val="a"/>
    <w:next w:val="a"/>
    <w:uiPriority w:val="99"/>
    <w:rsid w:val="00E839AF"/>
    <w:pPr>
      <w:keepNext/>
      <w:spacing w:before="100" w:after="100"/>
      <w:outlineLvl w:val="3"/>
    </w:pPr>
    <w:rPr>
      <w:b/>
      <w:sz w:val="28"/>
    </w:rPr>
  </w:style>
  <w:style w:type="paragraph" w:customStyle="1" w:styleId="af7">
    <w:name w:val="Введ_зак"/>
    <w:basedOn w:val="1"/>
    <w:uiPriority w:val="99"/>
    <w:rsid w:val="00E839AF"/>
    <w:pPr>
      <w:pageBreakBefore/>
      <w:suppressAutoHyphens/>
      <w:spacing w:before="240" w:after="360" w:line="360" w:lineRule="auto"/>
      <w:ind w:left="1135" w:firstLine="0"/>
    </w:pPr>
    <w:rPr>
      <w:rFonts w:cs="Arial"/>
      <w:b w:val="0"/>
      <w:bCs/>
      <w:caps/>
      <w:kern w:val="32"/>
      <w:sz w:val="28"/>
      <w:szCs w:val="28"/>
      <w:u w:val="none"/>
      <w:lang w:val="en-US"/>
    </w:rPr>
  </w:style>
  <w:style w:type="paragraph" w:customStyle="1" w:styleId="af8">
    <w:name w:val="Рисунок_под"/>
    <w:basedOn w:val="af4"/>
    <w:autoRedefine/>
    <w:uiPriority w:val="99"/>
    <w:rsid w:val="00E839AF"/>
    <w:pPr>
      <w:widowControl/>
      <w:spacing w:before="0" w:after="120" w:line="360" w:lineRule="auto"/>
      <w:ind w:firstLine="720"/>
    </w:pPr>
    <w:rPr>
      <w:sz w:val="28"/>
      <w:szCs w:val="28"/>
    </w:rPr>
  </w:style>
  <w:style w:type="paragraph" w:customStyle="1" w:styleId="15">
    <w:name w:val="1 Знак"/>
    <w:basedOn w:val="a"/>
    <w:uiPriority w:val="99"/>
    <w:rsid w:val="00DC1B3A"/>
    <w:pPr>
      <w:spacing w:after="160" w:line="240" w:lineRule="exact"/>
    </w:pPr>
    <w:rPr>
      <w:rFonts w:ascii="Verdana" w:hAnsi="Verdana" w:cs="Verdana"/>
      <w:lang w:val="en-US" w:eastAsia="en-US"/>
    </w:rPr>
  </w:style>
  <w:style w:type="paragraph" w:styleId="af9">
    <w:name w:val="List Paragraph"/>
    <w:basedOn w:val="a"/>
    <w:uiPriority w:val="99"/>
    <w:qFormat/>
    <w:rsid w:val="001817A5"/>
    <w:pPr>
      <w:ind w:left="720"/>
      <w:contextualSpacing/>
    </w:pPr>
    <w:rPr>
      <w:sz w:val="24"/>
      <w:szCs w:val="24"/>
    </w:rPr>
  </w:style>
  <w:style w:type="character" w:customStyle="1" w:styleId="afa">
    <w:name w:val="Символ сноски"/>
    <w:uiPriority w:val="99"/>
    <w:rsid w:val="00BA2A29"/>
    <w:rPr>
      <w:vertAlign w:val="superscript"/>
    </w:rPr>
  </w:style>
  <w:style w:type="character" w:styleId="afb">
    <w:name w:val="Strong"/>
    <w:basedOn w:val="a0"/>
    <w:uiPriority w:val="99"/>
    <w:qFormat/>
    <w:rsid w:val="00BA2A29"/>
    <w:rPr>
      <w:rFonts w:cs="Times New Roman"/>
      <w:b/>
    </w:rPr>
  </w:style>
  <w:style w:type="paragraph" w:styleId="afc">
    <w:name w:val="Normal (Web)"/>
    <w:basedOn w:val="a"/>
    <w:uiPriority w:val="99"/>
    <w:rsid w:val="00BA2A29"/>
    <w:pPr>
      <w:spacing w:before="280" w:after="119"/>
    </w:pPr>
    <w:rPr>
      <w:lang w:eastAsia="zh-CN"/>
    </w:rPr>
  </w:style>
  <w:style w:type="paragraph" w:customStyle="1" w:styleId="western">
    <w:name w:val="western"/>
    <w:basedOn w:val="a"/>
    <w:uiPriority w:val="99"/>
    <w:rsid w:val="00D073A6"/>
    <w:pPr>
      <w:spacing w:before="100" w:beforeAutospacing="1" w:after="119"/>
    </w:pPr>
    <w:rPr>
      <w:color w:val="000000"/>
      <w:sz w:val="24"/>
      <w:szCs w:val="24"/>
    </w:rPr>
  </w:style>
  <w:style w:type="character" w:customStyle="1" w:styleId="apple-converted-space">
    <w:name w:val="apple-converted-space"/>
    <w:uiPriority w:val="99"/>
    <w:rsid w:val="0078646D"/>
  </w:style>
  <w:style w:type="character" w:customStyle="1" w:styleId="mw-headline">
    <w:name w:val="mw-headline"/>
    <w:uiPriority w:val="99"/>
    <w:rsid w:val="0078646D"/>
  </w:style>
  <w:style w:type="character" w:customStyle="1" w:styleId="mw-editsection-bracket">
    <w:name w:val="mw-editsection-bracket"/>
    <w:uiPriority w:val="99"/>
    <w:rsid w:val="0078646D"/>
  </w:style>
  <w:style w:type="character" w:customStyle="1" w:styleId="mw-editsection">
    <w:name w:val="mw-editsection"/>
    <w:uiPriority w:val="99"/>
    <w:rsid w:val="00752571"/>
  </w:style>
  <w:style w:type="character" w:customStyle="1" w:styleId="mw-editsection-divider">
    <w:name w:val="mw-editsection-divider"/>
    <w:uiPriority w:val="99"/>
    <w:rsid w:val="00752571"/>
  </w:style>
  <w:style w:type="character" w:styleId="afd">
    <w:name w:val="FollowedHyperlink"/>
    <w:basedOn w:val="a0"/>
    <w:uiPriority w:val="99"/>
    <w:rsid w:val="00752571"/>
    <w:rPr>
      <w:rFonts w:cs="Times New Roman"/>
      <w:color w:val="800080"/>
      <w:u w:val="single"/>
    </w:rPr>
  </w:style>
  <w:style w:type="paragraph" w:customStyle="1" w:styleId="afe">
    <w:name w:val="Знак"/>
    <w:basedOn w:val="a"/>
    <w:uiPriority w:val="99"/>
    <w:semiHidden/>
    <w:rsid w:val="00B810C0"/>
    <w:pPr>
      <w:spacing w:after="160" w:line="240" w:lineRule="exact"/>
    </w:pPr>
    <w:rPr>
      <w:sz w:val="24"/>
      <w:lang w:val="en-US" w:eastAsia="en-US"/>
    </w:rPr>
  </w:style>
  <w:style w:type="paragraph" w:customStyle="1" w:styleId="aff">
    <w:name w:val="МойТекст"/>
    <w:basedOn w:val="a"/>
    <w:link w:val="aff0"/>
    <w:uiPriority w:val="99"/>
    <w:rsid w:val="00EE05FB"/>
    <w:pPr>
      <w:ind w:firstLine="900"/>
      <w:jc w:val="both"/>
    </w:pPr>
    <w:rPr>
      <w:sz w:val="28"/>
      <w:szCs w:val="24"/>
    </w:rPr>
  </w:style>
  <w:style w:type="character" w:customStyle="1" w:styleId="aff0">
    <w:name w:val="МойТекст Знак"/>
    <w:link w:val="aff"/>
    <w:uiPriority w:val="99"/>
    <w:locked/>
    <w:rsid w:val="00EE05FB"/>
    <w:rPr>
      <w:rFonts w:eastAsia="Times New Roman"/>
      <w:sz w:val="24"/>
    </w:rPr>
  </w:style>
  <w:style w:type="paragraph" w:customStyle="1" w:styleId="aff1">
    <w:name w:val="!Рисунок"/>
    <w:basedOn w:val="a"/>
    <w:link w:val="aff2"/>
    <w:uiPriority w:val="99"/>
    <w:rsid w:val="00EE05FB"/>
    <w:pPr>
      <w:keepLines/>
      <w:spacing w:line="360" w:lineRule="auto"/>
      <w:jc w:val="center"/>
    </w:pPr>
    <w:rPr>
      <w:sz w:val="24"/>
      <w:szCs w:val="24"/>
    </w:rPr>
  </w:style>
  <w:style w:type="paragraph" w:customStyle="1" w:styleId="aff3">
    <w:name w:val="Подписи к рисункам"/>
    <w:basedOn w:val="a"/>
    <w:link w:val="aff4"/>
    <w:uiPriority w:val="99"/>
    <w:rsid w:val="00EE05FB"/>
    <w:pPr>
      <w:spacing w:line="360" w:lineRule="auto"/>
      <w:ind w:firstLine="709"/>
      <w:jc w:val="both"/>
    </w:pPr>
    <w:rPr>
      <w:sz w:val="24"/>
      <w:szCs w:val="24"/>
      <w:u w:val="single"/>
    </w:rPr>
  </w:style>
  <w:style w:type="character" w:customStyle="1" w:styleId="aff4">
    <w:name w:val="Подписи к рисункам Знак"/>
    <w:link w:val="aff3"/>
    <w:uiPriority w:val="99"/>
    <w:locked/>
    <w:rsid w:val="00EE05FB"/>
    <w:rPr>
      <w:rFonts w:eastAsia="Times New Roman"/>
      <w:sz w:val="24"/>
      <w:u w:val="single"/>
    </w:rPr>
  </w:style>
  <w:style w:type="character" w:customStyle="1" w:styleId="aff2">
    <w:name w:val="!Рисунок Знак"/>
    <w:link w:val="aff1"/>
    <w:uiPriority w:val="99"/>
    <w:locked/>
    <w:rsid w:val="00EE05FB"/>
    <w:rPr>
      <w:rFonts w:eastAsia="Times New Roman"/>
      <w:sz w:val="24"/>
    </w:rPr>
  </w:style>
  <w:style w:type="paragraph" w:styleId="aff5">
    <w:name w:val="TOC Heading"/>
    <w:basedOn w:val="1"/>
    <w:next w:val="a"/>
    <w:uiPriority w:val="99"/>
    <w:qFormat/>
    <w:rsid w:val="00D6678F"/>
    <w:pPr>
      <w:keepLines/>
      <w:spacing w:before="240" w:line="259" w:lineRule="auto"/>
      <w:ind w:firstLine="0"/>
      <w:jc w:val="left"/>
      <w:outlineLvl w:val="9"/>
    </w:pPr>
    <w:rPr>
      <w:rFonts w:ascii="Calibri Light" w:hAnsi="Calibri Light"/>
      <w:b w:val="0"/>
      <w:color w:val="2E74B5"/>
      <w:sz w:val="32"/>
      <w:szCs w:val="32"/>
      <w:u w:val="none"/>
    </w:rPr>
  </w:style>
  <w:style w:type="character" w:styleId="aff6">
    <w:name w:val="Placeholder Text"/>
    <w:basedOn w:val="a0"/>
    <w:uiPriority w:val="99"/>
    <w:semiHidden/>
    <w:rsid w:val="00FA4C32"/>
    <w:rPr>
      <w:rFonts w:cs="Times New Roman"/>
      <w:color w:val="808080"/>
    </w:rPr>
  </w:style>
  <w:style w:type="paragraph" w:styleId="aff7">
    <w:name w:val="Balloon Text"/>
    <w:basedOn w:val="a"/>
    <w:link w:val="aff8"/>
    <w:uiPriority w:val="99"/>
    <w:rsid w:val="00FA4C32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0"/>
    <w:link w:val="aff7"/>
    <w:uiPriority w:val="99"/>
    <w:locked/>
    <w:rsid w:val="00FA4C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6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4715">
          <w:marLeft w:val="4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74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4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4722">
          <w:marLeft w:val="4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4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7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4736">
          <w:marLeft w:val="4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4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473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753">
          <w:marLeft w:val="4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4732">
                  <w:marLeft w:val="0"/>
                  <w:marRight w:val="0"/>
                  <w:marTop w:val="0"/>
                  <w:marBottom w:val="0"/>
                  <w:divBdr>
                    <w:top w:val="single" w:sz="6" w:space="0" w:color="939393"/>
                    <w:left w:val="single" w:sz="6" w:space="0" w:color="939393"/>
                    <w:bottom w:val="single" w:sz="6" w:space="0" w:color="FFFFFF"/>
                    <w:right w:val="single" w:sz="6" w:space="0" w:color="939393"/>
                  </w:divBdr>
                </w:div>
              </w:divsChild>
            </w:div>
            <w:div w:id="194974742">
              <w:marLeft w:val="0"/>
              <w:marRight w:val="0"/>
              <w:marTop w:val="0"/>
              <w:marBottom w:val="180"/>
              <w:divBdr>
                <w:top w:val="single" w:sz="6" w:space="0" w:color="939393"/>
                <w:left w:val="single" w:sz="6" w:space="0" w:color="939393"/>
                <w:bottom w:val="single" w:sz="6" w:space="0" w:color="939393"/>
                <w:right w:val="single" w:sz="6" w:space="0" w:color="939393"/>
              </w:divBdr>
              <w:divsChild>
                <w:div w:id="19497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74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4750">
          <w:marLeft w:val="4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4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74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473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949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4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4720">
          <w:marLeft w:val="4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4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4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4738">
          <w:marLeft w:val="4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4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4.bin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oleObject" Target="embeddings/oleObject3.bin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emf"/><Relationship Id="rId32" Type="http://schemas.openxmlformats.org/officeDocument/2006/relationships/image" Target="media/image19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36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image" Target="media/image10.emf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58;&#1077;&#1082;&#1089;&#1090;&#1086;&#1074;&#1099;&#1077;%20&#1092;&#1072;&#1081;&#1083;&#1099;\&#1064;&#1072;&#1073;&#1083;&#1086;&#1085;&#1099;\&#1050;&#1091;&#1088;&#1089;&#1086;&#1074;&#1086;&#1081;%20(&#1078;&#1080;&#1088;&#1085;.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Курсовой (жирн.).dot</Template>
  <TotalTime>6221</TotalTime>
  <Pages>35</Pages>
  <Words>5635</Words>
  <Characters>32125</Characters>
  <Application>Microsoft Office Word</Application>
  <DocSecurity>0</DocSecurity>
  <Lines>267</Lines>
  <Paragraphs>75</Paragraphs>
  <ScaleCrop>false</ScaleCrop>
  <Company>ДГАС ИТЦ</Company>
  <LinksUpToDate>false</LinksUpToDate>
  <CharactersWithSpaces>37685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 н а л и з  ф и н а н с о в о й  у с т о й ч и в о с т и  п р е д п р и я т и я</dc:title>
  <dc:subject/>
  <dc:creator>kalash</dc:creator>
  <cp:keywords/>
  <dc:description/>
  <cp:lastModifiedBy>Student410</cp:lastModifiedBy>
  <cp:revision>28</cp:revision>
  <cp:lastPrinted>2013-06-03T05:26:00Z</cp:lastPrinted>
  <dcterms:created xsi:type="dcterms:W3CDTF">2017-03-22T07:55:00Z</dcterms:created>
  <dcterms:modified xsi:type="dcterms:W3CDTF">2017-05-24T08:16:00Z</dcterms:modified>
</cp:coreProperties>
</file>